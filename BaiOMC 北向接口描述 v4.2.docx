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90329" w14:textId="77777777" w:rsidR="00004ED2" w:rsidRDefault="00004ED2">
      <w:pPr>
        <w:pStyle w:val="MyBody"/>
        <w:ind w:firstLine="0"/>
        <w:rPr>
          <w:rFonts w:ascii="Times New Roman" w:hAnsi="Times New Roman"/>
          <w:lang w:eastAsia="zh-CN"/>
        </w:rPr>
      </w:pPr>
    </w:p>
    <w:p w14:paraId="743B0F36" w14:textId="77777777" w:rsidR="00004ED2" w:rsidRDefault="00004ED2">
      <w:pPr>
        <w:rPr>
          <w:rFonts w:ascii="Times New Roman" w:hAnsi="Times New Roman"/>
          <w:lang w:eastAsia="zh-CN"/>
        </w:rPr>
      </w:pPr>
    </w:p>
    <w:p w14:paraId="18C38A39" w14:textId="77777777" w:rsidR="00004ED2" w:rsidRDefault="00004ED2">
      <w:pPr>
        <w:rPr>
          <w:rFonts w:ascii="Times New Roman" w:hAnsi="Times New Roman"/>
          <w:lang w:eastAsia="zh-CN"/>
        </w:rPr>
      </w:pPr>
    </w:p>
    <w:p w14:paraId="209A6D13" w14:textId="77777777" w:rsidR="00004ED2" w:rsidRDefault="00004ED2">
      <w:pPr>
        <w:jc w:val="center"/>
        <w:rPr>
          <w:rFonts w:ascii="Times New Roman" w:hAnsi="Times New Roman"/>
          <w:lang w:eastAsia="zh-CN"/>
        </w:rPr>
      </w:pPr>
    </w:p>
    <w:p w14:paraId="5F572680" w14:textId="77777777" w:rsidR="00004ED2" w:rsidRDefault="00004ED2">
      <w:pPr>
        <w:jc w:val="center"/>
        <w:rPr>
          <w:rFonts w:ascii="Times New Roman" w:hAnsi="Times New Roman"/>
          <w:lang w:eastAsia="zh-CN"/>
        </w:rPr>
      </w:pPr>
    </w:p>
    <w:p w14:paraId="2D6CE9F9" w14:textId="77777777" w:rsidR="00004ED2" w:rsidRDefault="00004ED2">
      <w:pPr>
        <w:jc w:val="center"/>
        <w:rPr>
          <w:rFonts w:ascii="Times New Roman" w:hAnsi="Times New Roman"/>
          <w:lang w:eastAsia="zh-CN"/>
        </w:rPr>
      </w:pPr>
    </w:p>
    <w:p w14:paraId="4658B765" w14:textId="77777777" w:rsidR="00004ED2" w:rsidRDefault="00004ED2">
      <w:pPr>
        <w:rPr>
          <w:rFonts w:ascii="Times New Roman" w:hAnsi="Times New Roman"/>
          <w:lang w:eastAsia="zh-CN"/>
        </w:rPr>
      </w:pPr>
    </w:p>
    <w:p w14:paraId="54807189" w14:textId="77777777" w:rsidR="00004ED2" w:rsidRDefault="00004ED2">
      <w:pPr>
        <w:rPr>
          <w:rFonts w:ascii="Times New Roman" w:hAnsi="Times New Roman"/>
          <w:lang w:eastAsia="zh-CN"/>
        </w:rPr>
      </w:pPr>
    </w:p>
    <w:p w14:paraId="5E90786C" w14:textId="77777777" w:rsidR="00004ED2" w:rsidRDefault="00004ED2">
      <w:pPr>
        <w:rPr>
          <w:rFonts w:ascii="Times New Roman" w:hAnsi="Times New Roman"/>
          <w:lang w:eastAsia="zh-CN"/>
        </w:rPr>
      </w:pPr>
    </w:p>
    <w:p w14:paraId="6768B766" w14:textId="77777777" w:rsidR="00004ED2" w:rsidRDefault="00004ED2">
      <w:pPr>
        <w:rPr>
          <w:rFonts w:ascii="Times New Roman" w:hAnsi="Times New Roman"/>
          <w:lang w:eastAsia="zh-CN"/>
        </w:rPr>
      </w:pPr>
    </w:p>
    <w:p w14:paraId="3750C109" w14:textId="1568BFF6" w:rsidR="00004ED2" w:rsidRDefault="00072346">
      <w:pPr>
        <w:pStyle w:val="afff6"/>
        <w:framePr w:w="0" w:wrap="around" w:vAnchor="margin" w:hAnchor="text" w:yAlign="inline"/>
        <w:spacing w:after="15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BaiOMC</w:t>
      </w:r>
      <w:r w:rsidR="00BF391C" w:rsidRPr="00BF391C">
        <w:rPr>
          <w:rFonts w:ascii="Arial" w:hAnsi="Arial" w:cs="Arial" w:hint="eastAsia"/>
          <w:b/>
          <w:bCs/>
          <w:sz w:val="36"/>
          <w:szCs w:val="36"/>
        </w:rPr>
        <w:t>北向接口定义</w:t>
      </w:r>
    </w:p>
    <w:p w14:paraId="300A4F36" w14:textId="01757A2A" w:rsidR="00004ED2" w:rsidRDefault="00072346">
      <w:pPr>
        <w:pStyle w:val="afff6"/>
        <w:framePr w:w="0" w:wrap="around" w:vAnchor="margin" w:hAnchor="text" w:yAlign="inline"/>
        <w:spacing w:after="15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 w:hint="eastAsia"/>
        </w:rPr>
        <w:t>v</w:t>
      </w:r>
      <w:r w:rsidR="000C5269">
        <w:rPr>
          <w:rFonts w:ascii="Arial" w:hAnsi="Arial" w:cs="Arial"/>
        </w:rPr>
        <w:t>4.2</w:t>
      </w:r>
      <w:r>
        <w:rPr>
          <w:rFonts w:ascii="Arial" w:hAnsi="Arial" w:cs="Arial"/>
        </w:rPr>
        <w:t>）</w:t>
      </w:r>
    </w:p>
    <w:p w14:paraId="168D9566" w14:textId="77777777" w:rsidR="00004ED2" w:rsidRDefault="00004ED2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</w:p>
    <w:p w14:paraId="50A9282B" w14:textId="77777777" w:rsidR="00004ED2" w:rsidRDefault="00004ED2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</w:p>
    <w:p w14:paraId="0476E9B8" w14:textId="77777777" w:rsidR="00004ED2" w:rsidRDefault="00004ED2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</w:p>
    <w:p w14:paraId="60F0E121" w14:textId="77777777" w:rsidR="00004ED2" w:rsidRDefault="00072346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  <w:r>
        <w:rPr>
          <w:rFonts w:ascii="Times New Roman" w:eastAsia="黑体" w:hAnsi="Times New Roman"/>
          <w:sz w:val="36"/>
          <w:szCs w:val="36"/>
          <w:lang w:eastAsia="zh-CN"/>
        </w:rPr>
        <w:br w:type="page"/>
      </w:r>
    </w:p>
    <w:p w14:paraId="13F98C0D" w14:textId="0734BC22" w:rsidR="00004ED2" w:rsidRDefault="00BF391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lastRenderedPageBreak/>
        <w:t>目录</w:t>
      </w:r>
    </w:p>
    <w:p w14:paraId="3B6D6831" w14:textId="0D5B117A" w:rsidR="000730F4" w:rsidRDefault="00072346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r>
        <w:rPr>
          <w:rFonts w:ascii="宋体" w:hAnsi="宋体"/>
          <w:kern w:val="2"/>
          <w:szCs w:val="21"/>
        </w:rPr>
        <w:fldChar w:fldCharType="begin"/>
      </w:r>
      <w:r>
        <w:rPr>
          <w:rFonts w:ascii="宋体" w:hAnsi="宋体"/>
          <w:kern w:val="2"/>
          <w:szCs w:val="21"/>
        </w:rPr>
        <w:instrText xml:space="preserve"> TOC \o "1-3" \h \z \u </w:instrText>
      </w:r>
      <w:r>
        <w:rPr>
          <w:rFonts w:ascii="宋体" w:hAnsi="宋体"/>
          <w:kern w:val="2"/>
          <w:szCs w:val="21"/>
        </w:rPr>
        <w:fldChar w:fldCharType="separate"/>
      </w:r>
      <w:hyperlink w:anchor="_Toc163486581" w:history="1">
        <w:r w:rsidR="000730F4" w:rsidRPr="00E13B13">
          <w:rPr>
            <w:rStyle w:val="aff"/>
            <w:noProof/>
          </w:rPr>
          <w:t>1.</w:t>
        </w:r>
        <w:r w:rsidR="000730F4"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="000730F4" w:rsidRPr="00E13B13">
          <w:rPr>
            <w:rStyle w:val="aff"/>
            <w:noProof/>
            <w:lang w:eastAsia="zh-CN"/>
          </w:rPr>
          <w:t>概述</w:t>
        </w:r>
        <w:r w:rsidR="000730F4">
          <w:rPr>
            <w:noProof/>
            <w:webHidden/>
          </w:rPr>
          <w:tab/>
        </w:r>
        <w:r w:rsidR="000730F4">
          <w:rPr>
            <w:noProof/>
            <w:webHidden/>
          </w:rPr>
          <w:fldChar w:fldCharType="begin"/>
        </w:r>
        <w:r w:rsidR="000730F4">
          <w:rPr>
            <w:noProof/>
            <w:webHidden/>
          </w:rPr>
          <w:instrText xml:space="preserve"> PAGEREF _Toc163486581 \h </w:instrText>
        </w:r>
        <w:r w:rsidR="000730F4">
          <w:rPr>
            <w:noProof/>
            <w:webHidden/>
          </w:rPr>
        </w:r>
        <w:r w:rsidR="000730F4">
          <w:rPr>
            <w:noProof/>
            <w:webHidden/>
          </w:rPr>
          <w:fldChar w:fldCharType="separate"/>
        </w:r>
        <w:r w:rsidR="000730F4">
          <w:rPr>
            <w:noProof/>
            <w:webHidden/>
          </w:rPr>
          <w:t>3</w:t>
        </w:r>
        <w:r w:rsidR="000730F4">
          <w:rPr>
            <w:noProof/>
            <w:webHidden/>
          </w:rPr>
          <w:fldChar w:fldCharType="end"/>
        </w:r>
      </w:hyperlink>
    </w:p>
    <w:p w14:paraId="6F4301F4" w14:textId="4F6F36F9" w:rsidR="000730F4" w:rsidRDefault="000730F4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2" w:history="1">
        <w:r w:rsidRPr="00E13B13">
          <w:rPr>
            <w:rStyle w:val="aff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AEEBE4" w14:textId="3AF85E86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3" w:history="1">
        <w:r w:rsidRPr="00E13B13">
          <w:rPr>
            <w:rStyle w:val="aff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库存数据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9C8C93" w14:textId="68536718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4" w:history="1">
        <w:r w:rsidRPr="00E13B13">
          <w:rPr>
            <w:rStyle w:val="aff"/>
            <w:noProof/>
            <w:lang w:eastAsia="zh-CN"/>
          </w:rPr>
          <w:t>2.1.1.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库存文件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C9E242" w14:textId="0E6E801C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5" w:history="1">
        <w:r w:rsidRPr="00E13B13">
          <w:rPr>
            <w:rStyle w:val="aff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数据周期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F9C550" w14:textId="2751C3D9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6" w:history="1">
        <w:r w:rsidRPr="00E13B13">
          <w:rPr>
            <w:rStyle w:val="aff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数据格式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133E8B" w14:textId="51259810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7" w:history="1">
        <w:r w:rsidRPr="00E13B13">
          <w:rPr>
            <w:rStyle w:val="aff"/>
            <w:noProof/>
          </w:rPr>
          <w:t>2.1.4.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5321FA" w14:textId="207BCEA0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8" w:history="1">
        <w:r w:rsidRPr="00E13B13">
          <w:rPr>
            <w:rStyle w:val="aff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资源数据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4B589A" w14:textId="21718CE2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89" w:history="1">
        <w:r w:rsidRPr="00E13B13">
          <w:rPr>
            <w:rStyle w:val="aff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资源数据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92CB2F" w14:textId="09BE476E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0" w:history="1">
        <w:r w:rsidRPr="00E13B13">
          <w:rPr>
            <w:rStyle w:val="aff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FTP</w:t>
        </w:r>
        <w:r w:rsidRPr="00E13B13">
          <w:rPr>
            <w:rStyle w:val="aff"/>
            <w:noProof/>
            <w:lang w:eastAsia="zh-CN"/>
          </w:rPr>
          <w:t>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89AF9B" w14:textId="569D865F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1" w:history="1">
        <w:r w:rsidRPr="00E13B13">
          <w:rPr>
            <w:rStyle w:val="aff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数据周期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228581" w14:textId="26351A65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2" w:history="1">
        <w:r w:rsidRPr="00E13B13">
          <w:rPr>
            <w:rStyle w:val="aff"/>
            <w:noProof/>
          </w:rPr>
          <w:t>2.2.4.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数据格式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68888B" w14:textId="172CAC42" w:rsidR="000730F4" w:rsidRDefault="000730F4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3" w:history="1">
        <w:r w:rsidRPr="00E13B13">
          <w:rPr>
            <w:rStyle w:val="aff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PM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4B1ECD" w14:textId="70975AF6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4" w:history="1">
        <w:r w:rsidRPr="00E13B13">
          <w:rPr>
            <w:rStyle w:val="aff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PM</w:t>
        </w:r>
        <w:r w:rsidRPr="00E13B13">
          <w:rPr>
            <w:rStyle w:val="aff"/>
            <w:noProof/>
            <w:lang w:eastAsia="zh-CN"/>
          </w:rPr>
          <w:t>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E9844D" w14:textId="3EB70F85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5" w:history="1">
        <w:r w:rsidRPr="00E13B13">
          <w:rPr>
            <w:rStyle w:val="aff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FTP</w:t>
        </w:r>
        <w:r w:rsidRPr="00E13B13">
          <w:rPr>
            <w:rStyle w:val="aff"/>
            <w:noProof/>
            <w:lang w:eastAsia="zh-CN"/>
          </w:rPr>
          <w:t>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85520B" w14:textId="557FFCD3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6" w:history="1">
        <w:r w:rsidRPr="00E13B13">
          <w:rPr>
            <w:rStyle w:val="aff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服务器和客户端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A94231" w14:textId="6463107D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7" w:history="1">
        <w:r w:rsidRPr="00E13B13">
          <w:rPr>
            <w:rStyle w:val="aff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接口协议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5D359A" w14:textId="38B2C888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8" w:history="1">
        <w:r w:rsidRPr="00E13B13">
          <w:rPr>
            <w:rStyle w:val="aff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FTP</w:t>
        </w:r>
        <w:r w:rsidRPr="00E13B13">
          <w:rPr>
            <w:rStyle w:val="aff"/>
            <w:noProof/>
            <w:lang w:eastAsia="zh-CN"/>
          </w:rPr>
          <w:t>目录约定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DE530D" w14:textId="65F3AD3D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599" w:history="1">
        <w:r w:rsidRPr="00E13B13">
          <w:rPr>
            <w:rStyle w:val="aff"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数据文件命名规则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24E82C" w14:textId="7B46C35E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0" w:history="1">
        <w:r w:rsidRPr="00E13B13">
          <w:rPr>
            <w:rStyle w:val="aff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数据周期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EBC0A5" w14:textId="7511CAC5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1" w:history="1">
        <w:r w:rsidRPr="00E13B13">
          <w:rPr>
            <w:rStyle w:val="aff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Data</w:t>
        </w:r>
        <w:r w:rsidRPr="00E13B13">
          <w:rPr>
            <w:rStyle w:val="aff"/>
            <w:noProof/>
            <w:lang w:eastAsia="zh-CN"/>
          </w:rPr>
          <w:t>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4A398E" w14:textId="6951F80A" w:rsidR="000730F4" w:rsidRDefault="000730F4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2" w:history="1">
        <w:r w:rsidRPr="00E13B13">
          <w:rPr>
            <w:rStyle w:val="aff"/>
            <w:noProof/>
            <w:lang w:eastAsia="zh-CN"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8EDE98" w14:textId="0DA24FFA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3" w:history="1">
        <w:r w:rsidRPr="00E13B13">
          <w:rPr>
            <w:rStyle w:val="aff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Option1, SNMP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FE372D" w14:textId="7CAAFAF8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4" w:history="1">
        <w:r w:rsidRPr="00E13B13">
          <w:rPr>
            <w:rStyle w:val="aff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接口，交互流程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97778A" w14:textId="3381927A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5" w:history="1">
        <w:r w:rsidRPr="00E13B13">
          <w:rPr>
            <w:rStyle w:val="aff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格式</w:t>
        </w:r>
        <w:r w:rsidRPr="00E13B13">
          <w:rPr>
            <w:rStyle w:val="aff"/>
            <w:noProof/>
          </w:rPr>
          <w:t xml:space="preserve">, </w:t>
        </w:r>
        <w:r w:rsidRPr="00E13B13">
          <w:rPr>
            <w:rStyle w:val="aff"/>
            <w:noProof/>
            <w:lang w:eastAsia="zh-CN"/>
          </w:rPr>
          <w:t>告警</w:t>
        </w:r>
        <w:r w:rsidRPr="00E13B13">
          <w:rPr>
            <w:rStyle w:val="aff"/>
            <w:noProof/>
          </w:rPr>
          <w:t>MIB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D1B9D4" w14:textId="69382357" w:rsidR="000730F4" w:rsidRDefault="000730F4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6" w:history="1">
        <w:r w:rsidRPr="00E13B13">
          <w:rPr>
            <w:rStyle w:val="aff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</w:rPr>
          <w:t>Option2, Socket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D2EBE8" w14:textId="704CA7BE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7" w:history="1">
        <w:r w:rsidRPr="00E13B13">
          <w:rPr>
            <w:rStyle w:val="aff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接口</w:t>
        </w:r>
        <w:r w:rsidRPr="00E13B13">
          <w:rPr>
            <w:rStyle w:val="aff"/>
            <w:noProof/>
          </w:rPr>
          <w:t xml:space="preserve">, </w:t>
        </w:r>
        <w:r w:rsidRPr="00E13B13">
          <w:rPr>
            <w:rStyle w:val="aff"/>
            <w:noProof/>
            <w:lang w:eastAsia="zh-CN"/>
          </w:rPr>
          <w:t>交互流程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B100B7" w14:textId="6A542E05" w:rsidR="000730F4" w:rsidRDefault="000730F4">
      <w:pPr>
        <w:pStyle w:val="TOC3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8" w:history="1">
        <w:r w:rsidRPr="00E13B13">
          <w:rPr>
            <w:rStyle w:val="aff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格式</w:t>
        </w:r>
        <w:r w:rsidRPr="00E13B13">
          <w:rPr>
            <w:rStyle w:val="aff"/>
            <w:noProof/>
            <w:lang w:eastAsia="zh-CN"/>
          </w:rPr>
          <w:t xml:space="preserve">, </w:t>
        </w:r>
        <w:r w:rsidRPr="00E13B13">
          <w:rPr>
            <w:rStyle w:val="aff"/>
            <w:noProof/>
            <w:lang w:eastAsia="zh-CN"/>
          </w:rPr>
          <w:t>告警消息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7559B9" w14:textId="0FE6AB4D" w:rsidR="000730F4" w:rsidRDefault="000730F4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6609" w:history="1">
        <w:r w:rsidRPr="00E13B13">
          <w:rPr>
            <w:rStyle w:val="aff"/>
            <w:noProof/>
            <w:lang w:eastAsia="zh-CN"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E13B13">
          <w:rPr>
            <w:rStyle w:val="aff"/>
            <w:noProof/>
            <w:lang w:eastAsia="zh-CN"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402F3B" w14:textId="1C00081E" w:rsidR="00004ED2" w:rsidRDefault="00072346">
      <w:pPr>
        <w:pStyle w:val="TOC1"/>
        <w:tabs>
          <w:tab w:val="right" w:leader="dot" w:pos="8296"/>
        </w:tabs>
        <w:spacing w:before="78" w:after="78"/>
        <w:ind w:left="440"/>
        <w:rPr>
          <w:rFonts w:ascii="Times New Roman" w:hAnsi="Times New Roman"/>
          <w:iCs/>
          <w:szCs w:val="24"/>
        </w:rPr>
      </w:pPr>
      <w:r>
        <w:rPr>
          <w:rFonts w:ascii="宋体" w:hAnsi="宋体"/>
          <w:szCs w:val="21"/>
        </w:rPr>
        <w:fldChar w:fldCharType="end"/>
      </w:r>
    </w:p>
    <w:p w14:paraId="6960CACA" w14:textId="77777777" w:rsidR="00004ED2" w:rsidRDefault="00004ED2">
      <w:pPr>
        <w:widowControl/>
        <w:suppressAutoHyphens w:val="0"/>
        <w:spacing w:line="240" w:lineRule="auto"/>
        <w:rPr>
          <w:rFonts w:ascii="宋体" w:hAnsi="宋体"/>
          <w:szCs w:val="21"/>
          <w:lang w:eastAsia="zh-CN"/>
        </w:rPr>
      </w:pPr>
    </w:p>
    <w:p w14:paraId="41509800" w14:textId="77777777" w:rsidR="00004ED2" w:rsidRDefault="00004ED2">
      <w:pPr>
        <w:pStyle w:val="aff9"/>
        <w:ind w:firstLine="420"/>
        <w:rPr>
          <w:szCs w:val="21"/>
        </w:rPr>
      </w:pPr>
      <w:bookmarkStart w:id="0" w:name="_Toc481073065"/>
      <w:bookmarkStart w:id="1" w:name="_Toc449426496"/>
    </w:p>
    <w:p w14:paraId="4BE41210" w14:textId="77777777" w:rsidR="00004ED2" w:rsidRDefault="00004ED2">
      <w:pPr>
        <w:pStyle w:val="aff9"/>
        <w:ind w:firstLine="420"/>
        <w:rPr>
          <w:szCs w:val="21"/>
        </w:rPr>
        <w:sectPr w:rsidR="00004ED2">
          <w:headerReference w:type="default" r:id="rId9"/>
          <w:pgSz w:w="11906" w:h="16838"/>
          <w:pgMar w:top="1440" w:right="1800" w:bottom="1440" w:left="1800" w:header="964" w:footer="992" w:gutter="0"/>
          <w:pgNumType w:fmt="upperRoman" w:start="1"/>
          <w:cols w:space="425"/>
          <w:docGrid w:type="lines" w:linePitch="312"/>
        </w:sectPr>
      </w:pPr>
    </w:p>
    <w:p w14:paraId="63A7933C" w14:textId="2EC84F0C" w:rsidR="000730F4" w:rsidRDefault="000730F4">
      <w:pPr>
        <w:pStyle w:val="1"/>
      </w:pPr>
      <w:bookmarkStart w:id="2" w:name="_Toc8450"/>
      <w:bookmarkStart w:id="3" w:name="_Toc4279"/>
      <w:bookmarkStart w:id="4" w:name="_Toc30867"/>
      <w:bookmarkStart w:id="5" w:name="_Toc2876"/>
      <w:bookmarkStart w:id="6" w:name="_Toc106098445"/>
      <w:bookmarkStart w:id="7" w:name="_Toc16320"/>
      <w:bookmarkStart w:id="8" w:name="_Toc4653"/>
      <w:bookmarkStart w:id="9" w:name="_Toc5951"/>
      <w:bookmarkStart w:id="10" w:name="_Toc25932"/>
      <w:bookmarkStart w:id="11" w:name="_Toc22168"/>
      <w:bookmarkStart w:id="12" w:name="_Toc1983"/>
      <w:bookmarkStart w:id="13" w:name="_Toc8719"/>
      <w:bookmarkStart w:id="14" w:name="_Toc28025"/>
      <w:bookmarkStart w:id="15" w:name="_Toc31451"/>
      <w:bookmarkStart w:id="16" w:name="_Toc4174"/>
      <w:bookmarkStart w:id="17" w:name="_Toc10842"/>
      <w:bookmarkStart w:id="18" w:name="_Toc3940"/>
      <w:bookmarkStart w:id="19" w:name="_Toc27175"/>
      <w:bookmarkStart w:id="20" w:name="_Toc21134"/>
      <w:bookmarkStart w:id="21" w:name="_Toc15360"/>
      <w:bookmarkStart w:id="22" w:name="_Toc163486581"/>
      <w:bookmarkEnd w:id="0"/>
      <w:bookmarkEnd w:id="1"/>
      <w:r>
        <w:rPr>
          <w:rFonts w:hint="eastAsia"/>
          <w:lang w:eastAsia="zh-CN"/>
        </w:rPr>
        <w:lastRenderedPageBreak/>
        <w:t>概述</w:t>
      </w:r>
      <w:bookmarkEnd w:id="22"/>
    </w:p>
    <w:p w14:paraId="7DB5049B" w14:textId="77777777" w:rsidR="000730F4" w:rsidRDefault="000730F4" w:rsidP="000730F4">
      <w:pPr>
        <w:rPr>
          <w:lang w:eastAsia="zh-CN"/>
        </w:rPr>
      </w:pPr>
      <w:r w:rsidRPr="000730F4">
        <w:rPr>
          <w:rFonts w:hint="eastAsia"/>
        </w:rPr>
        <w:t>BaiOMC</w:t>
      </w:r>
      <w:r w:rsidRPr="000730F4">
        <w:rPr>
          <w:rFonts w:hint="eastAsia"/>
        </w:rPr>
        <w:t>北向接口</w:t>
      </w:r>
      <w:r w:rsidRPr="00BF391C">
        <w:rPr>
          <w:rFonts w:hint="eastAsia"/>
          <w:lang w:eastAsia="zh-CN"/>
        </w:rPr>
        <w:t>中的数据类别如下：</w:t>
      </w:r>
    </w:p>
    <w:p w14:paraId="247EBC00" w14:textId="77777777" w:rsidR="000730F4" w:rsidRPr="00BF391C" w:rsidRDefault="000730F4" w:rsidP="000730F4">
      <w:pPr>
        <w:pStyle w:val="aff4"/>
        <w:numPr>
          <w:ilvl w:val="0"/>
          <w:numId w:val="5"/>
        </w:numPr>
        <w:ind w:firstLineChars="0"/>
        <w:rPr>
          <w:rFonts w:ascii="Arial" w:hAnsi="Arial" w:cs="Arial"/>
        </w:rPr>
      </w:pPr>
      <w:r w:rsidRPr="00BF391C">
        <w:rPr>
          <w:rFonts w:ascii="Arial" w:hAnsi="Arial" w:cs="Arial" w:hint="eastAsia"/>
        </w:rPr>
        <w:t>CM</w:t>
      </w:r>
      <w:r w:rsidRPr="00BF391C">
        <w:rPr>
          <w:rFonts w:ascii="Arial" w:hAnsi="Arial" w:cs="Arial" w:hint="eastAsia"/>
        </w:rPr>
        <w:t>：配置管理、库存</w:t>
      </w:r>
    </w:p>
    <w:p w14:paraId="2CFF120F" w14:textId="77777777" w:rsidR="000730F4" w:rsidRPr="00BF391C" w:rsidRDefault="000730F4" w:rsidP="000730F4">
      <w:pPr>
        <w:pStyle w:val="aff4"/>
        <w:numPr>
          <w:ilvl w:val="0"/>
          <w:numId w:val="5"/>
        </w:numPr>
        <w:ind w:firstLineChars="0"/>
        <w:rPr>
          <w:rFonts w:ascii="Arial" w:hAnsi="Arial" w:cs="Arial"/>
        </w:rPr>
      </w:pPr>
      <w:r w:rsidRPr="00BF391C">
        <w:rPr>
          <w:rFonts w:ascii="Arial" w:hAnsi="Arial" w:cs="Arial" w:hint="eastAsia"/>
        </w:rPr>
        <w:t>PM</w:t>
      </w:r>
      <w:r w:rsidRPr="00BF391C">
        <w:rPr>
          <w:rFonts w:ascii="Arial" w:hAnsi="Arial" w:cs="Arial" w:hint="eastAsia"/>
        </w:rPr>
        <w:t>：</w:t>
      </w:r>
      <w:r>
        <w:rPr>
          <w:rFonts w:ascii="Arial" w:hAnsi="Arial" w:cs="Arial" w:hint="eastAsia"/>
        </w:rPr>
        <w:t>性能</w:t>
      </w:r>
      <w:r w:rsidRPr="00BF391C">
        <w:rPr>
          <w:rFonts w:ascii="Arial" w:hAnsi="Arial" w:cs="Arial" w:hint="eastAsia"/>
        </w:rPr>
        <w:t>管理</w:t>
      </w:r>
    </w:p>
    <w:p w14:paraId="50649CEB" w14:textId="77777777" w:rsidR="000730F4" w:rsidRDefault="000730F4" w:rsidP="000730F4">
      <w:pPr>
        <w:pStyle w:val="aff4"/>
        <w:numPr>
          <w:ilvl w:val="0"/>
          <w:numId w:val="5"/>
        </w:numPr>
        <w:ind w:firstLineChars="0"/>
        <w:rPr>
          <w:rFonts w:ascii="Arial" w:hAnsi="Arial" w:cs="Arial"/>
        </w:rPr>
      </w:pPr>
      <w:r w:rsidRPr="00BF391C">
        <w:rPr>
          <w:rFonts w:ascii="Arial" w:hAnsi="Arial" w:cs="Arial" w:hint="eastAsia"/>
        </w:rPr>
        <w:t>FM</w:t>
      </w:r>
      <w:r w:rsidRPr="00BF391C">
        <w:rPr>
          <w:rFonts w:ascii="Arial" w:hAnsi="Arial" w:cs="Arial" w:hint="eastAsia"/>
        </w:rPr>
        <w:t>：故障管理、</w:t>
      </w:r>
      <w:r>
        <w:rPr>
          <w:rFonts w:ascii="Arial" w:hAnsi="Arial" w:cs="Arial" w:hint="eastAsia"/>
        </w:rPr>
        <w:t>告警</w:t>
      </w:r>
    </w:p>
    <w:p w14:paraId="2825A7E9" w14:textId="27B79E12" w:rsidR="000730F4" w:rsidRPr="000730F4" w:rsidRDefault="000730F4" w:rsidP="000730F4">
      <w:r>
        <w:rPr>
          <w:rFonts w:cs="Arial" w:hint="eastAsia"/>
          <w:szCs w:val="21"/>
          <w:lang w:eastAsia="zh-CN"/>
        </w:rPr>
        <w:t>其中</w:t>
      </w:r>
      <w:r w:rsidRPr="00BF391C">
        <w:rPr>
          <w:rFonts w:cs="Arial" w:hint="eastAsia"/>
          <w:szCs w:val="21"/>
        </w:rPr>
        <w:t>CM</w:t>
      </w:r>
      <w:r w:rsidRPr="00BF391C">
        <w:rPr>
          <w:rFonts w:cs="Arial" w:hint="eastAsia"/>
          <w:szCs w:val="21"/>
        </w:rPr>
        <w:t>、</w:t>
      </w:r>
      <w:r w:rsidRPr="00BF391C">
        <w:rPr>
          <w:rFonts w:cs="Arial" w:hint="eastAsia"/>
          <w:szCs w:val="21"/>
        </w:rPr>
        <w:t>PM</w:t>
      </w:r>
      <w:r w:rsidRPr="00BF391C">
        <w:rPr>
          <w:rFonts w:cs="Arial" w:hint="eastAsia"/>
          <w:szCs w:val="21"/>
        </w:rPr>
        <w:t>数据由</w:t>
      </w:r>
      <w:r w:rsidRPr="00BF391C">
        <w:rPr>
          <w:rFonts w:cs="Arial" w:hint="eastAsia"/>
          <w:szCs w:val="21"/>
        </w:rPr>
        <w:t>FTP</w:t>
      </w:r>
      <w:r w:rsidRPr="00BF391C">
        <w:rPr>
          <w:rFonts w:cs="Arial" w:hint="eastAsia"/>
          <w:szCs w:val="21"/>
        </w:rPr>
        <w:t>服务器定期报告，</w:t>
      </w:r>
      <w:r w:rsidRPr="00BF391C">
        <w:rPr>
          <w:rFonts w:cs="Arial" w:hint="eastAsia"/>
          <w:szCs w:val="21"/>
        </w:rPr>
        <w:t>FM</w:t>
      </w:r>
      <w:r w:rsidRPr="00BF391C">
        <w:rPr>
          <w:rFonts w:cs="Arial" w:hint="eastAsia"/>
          <w:szCs w:val="21"/>
        </w:rPr>
        <w:t>数据由</w:t>
      </w:r>
      <w:r>
        <w:rPr>
          <w:rFonts w:cs="Arial"/>
          <w:szCs w:val="21"/>
        </w:rPr>
        <w:t>socket</w:t>
      </w:r>
      <w:r w:rsidRPr="00BF391C">
        <w:rPr>
          <w:rFonts w:cs="Arial" w:hint="eastAsia"/>
          <w:szCs w:val="21"/>
        </w:rPr>
        <w:t>或</w:t>
      </w:r>
      <w:r w:rsidRPr="00BF391C">
        <w:rPr>
          <w:rFonts w:cs="Arial" w:hint="eastAsia"/>
          <w:szCs w:val="21"/>
        </w:rPr>
        <w:t>SNMP</w:t>
      </w:r>
      <w:r w:rsidRPr="00BF391C">
        <w:rPr>
          <w:rFonts w:cs="Arial" w:hint="eastAsia"/>
          <w:szCs w:val="21"/>
        </w:rPr>
        <w:t>实时报告。</w:t>
      </w:r>
      <w:r>
        <w:rPr>
          <w:rFonts w:cs="Arial" w:hint="eastAsia"/>
          <w:szCs w:val="21"/>
          <w:lang w:eastAsia="zh-CN"/>
        </w:rPr>
        <w:t>下面分别介绍。</w:t>
      </w:r>
    </w:p>
    <w:p w14:paraId="1725F7F5" w14:textId="4CA150DA" w:rsidR="00004ED2" w:rsidRDefault="00072346">
      <w:pPr>
        <w:pStyle w:val="1"/>
      </w:pPr>
      <w:bookmarkStart w:id="23" w:name="_Toc163486582"/>
      <w:r>
        <w:rPr>
          <w:rFonts w:hint="eastAsia"/>
        </w:rPr>
        <w:t>CM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3"/>
    </w:p>
    <w:p w14:paraId="7206D5C9" w14:textId="77777777" w:rsidR="00BF391C" w:rsidRDefault="00BF391C">
      <w:pPr>
        <w:pStyle w:val="2"/>
        <w:tabs>
          <w:tab w:val="clear" w:pos="718"/>
          <w:tab w:val="left" w:pos="200"/>
        </w:tabs>
      </w:pPr>
      <w:bookmarkStart w:id="24" w:name="_Toc26031"/>
      <w:bookmarkStart w:id="25" w:name="_Toc24537"/>
      <w:bookmarkStart w:id="26" w:name="_Toc14790"/>
      <w:bookmarkStart w:id="27" w:name="_Toc7654"/>
      <w:bookmarkStart w:id="28" w:name="_Toc7533"/>
      <w:bookmarkStart w:id="29" w:name="_Toc66"/>
      <w:bookmarkStart w:id="30" w:name="_Toc21844"/>
      <w:bookmarkStart w:id="31" w:name="_Toc14352"/>
      <w:bookmarkStart w:id="32" w:name="_Toc11064"/>
      <w:bookmarkStart w:id="33" w:name="_Toc163486583"/>
      <w:r>
        <w:rPr>
          <w:rFonts w:hint="eastAsia"/>
          <w:lang w:eastAsia="zh-CN"/>
        </w:rPr>
        <w:t>库存数据</w:t>
      </w:r>
      <w:bookmarkEnd w:id="33"/>
    </w:p>
    <w:p w14:paraId="0B44700A" w14:textId="77777777" w:rsidR="00BF391C" w:rsidRDefault="00BF391C">
      <w:pPr>
        <w:pStyle w:val="3"/>
        <w:rPr>
          <w:lang w:eastAsia="zh-CN"/>
        </w:rPr>
      </w:pPr>
      <w:bookmarkStart w:id="34" w:name="_Toc20103"/>
      <w:bookmarkStart w:id="35" w:name="_Toc163486584"/>
      <w:r>
        <w:rPr>
          <w:rFonts w:hint="eastAsia"/>
          <w:lang w:eastAsia="zh-CN"/>
        </w:rPr>
        <w:t>库存文件</w:t>
      </w:r>
      <w:bookmarkEnd w:id="35"/>
    </w:p>
    <w:p w14:paraId="5B8AF863" w14:textId="77777777" w:rsidR="00BF391C" w:rsidRDefault="00BF391C">
      <w:pPr>
        <w:rPr>
          <w:lang w:eastAsia="zh-CN"/>
        </w:rPr>
      </w:pPr>
      <w:r w:rsidRPr="00BF391C">
        <w:rPr>
          <w:rFonts w:hint="eastAsia"/>
          <w:lang w:eastAsia="zh-CN"/>
        </w:rPr>
        <w:t>库存文件是整个网络中所有设备的配置和状态，数据由</w:t>
      </w:r>
      <w:r w:rsidRPr="00BF391C">
        <w:rPr>
          <w:rFonts w:hint="eastAsia"/>
          <w:lang w:eastAsia="zh-CN"/>
        </w:rPr>
        <w:t>OMC</w:t>
      </w:r>
      <w:r w:rsidRPr="00BF391C">
        <w:rPr>
          <w:rFonts w:hint="eastAsia"/>
          <w:lang w:eastAsia="zh-CN"/>
        </w:rPr>
        <w:t>在</w:t>
      </w:r>
      <w:r w:rsidRPr="00BF391C">
        <w:rPr>
          <w:rFonts w:hint="eastAsia"/>
          <w:lang w:eastAsia="zh-CN"/>
        </w:rPr>
        <w:t>Monitor</w:t>
      </w:r>
      <w:r w:rsidRPr="00BF391C">
        <w:rPr>
          <w:rFonts w:hint="eastAsia"/>
          <w:lang w:eastAsia="zh-CN"/>
        </w:rPr>
        <w:t>功能中生成。</w:t>
      </w:r>
    </w:p>
    <w:p w14:paraId="7D67D61D" w14:textId="77777777" w:rsidR="00BF391C" w:rsidRDefault="00BF391C">
      <w:pPr>
        <w:pStyle w:val="3"/>
      </w:pPr>
      <w:bookmarkStart w:id="36" w:name="_Toc163486585"/>
      <w:bookmarkEnd w:id="34"/>
      <w:r>
        <w:rPr>
          <w:rFonts w:hint="eastAsia"/>
          <w:lang w:eastAsia="zh-CN"/>
        </w:rPr>
        <w:t>数据周期</w:t>
      </w:r>
      <w:bookmarkEnd w:id="36"/>
    </w:p>
    <w:p w14:paraId="138E02CF" w14:textId="77777777" w:rsidR="00BF391C" w:rsidRDefault="00BF391C">
      <w:pPr>
        <w:rPr>
          <w:lang w:eastAsia="zh-CN"/>
        </w:rPr>
      </w:pPr>
      <w:r>
        <w:rPr>
          <w:rFonts w:hint="eastAsia"/>
          <w:lang w:eastAsia="zh-CN"/>
        </w:rPr>
        <w:t>库存数据</w:t>
      </w:r>
      <w:r w:rsidRPr="00BF391C">
        <w:rPr>
          <w:rFonts w:hint="eastAsia"/>
          <w:lang w:eastAsia="zh-CN"/>
        </w:rPr>
        <w:t>可以定期生成，默认设置为</w:t>
      </w:r>
      <w:r w:rsidRPr="00BF391C">
        <w:rPr>
          <w:rFonts w:hint="eastAsia"/>
          <w:lang w:eastAsia="zh-CN"/>
        </w:rPr>
        <w:t>1</w:t>
      </w:r>
      <w:r w:rsidRPr="00BF391C">
        <w:rPr>
          <w:rFonts w:hint="eastAsia"/>
          <w:lang w:eastAsia="zh-CN"/>
        </w:rPr>
        <w:t>小时，并且可以自定义。</w:t>
      </w:r>
    </w:p>
    <w:p w14:paraId="4A0E84CF" w14:textId="77777777" w:rsidR="00BF391C" w:rsidRDefault="00BF391C">
      <w:pPr>
        <w:pStyle w:val="3"/>
      </w:pPr>
      <w:bookmarkStart w:id="37" w:name="_Toc163486586"/>
      <w:r>
        <w:rPr>
          <w:rFonts w:hint="eastAsia"/>
          <w:lang w:eastAsia="zh-CN"/>
        </w:rPr>
        <w:t>数据格式</w:t>
      </w:r>
      <w:bookmarkEnd w:id="37"/>
    </w:p>
    <w:p w14:paraId="2A09C939" w14:textId="77777777" w:rsidR="00BF391C" w:rsidRDefault="00BF391C">
      <w:pPr>
        <w:rPr>
          <w:lang w:eastAsia="zh-CN"/>
        </w:rPr>
      </w:pPr>
      <w:r>
        <w:rPr>
          <w:rFonts w:hint="eastAsia"/>
          <w:lang w:eastAsia="zh-CN"/>
        </w:rPr>
        <w:t>CSV</w:t>
      </w:r>
      <w:r>
        <w:rPr>
          <w:rFonts w:hint="eastAsia"/>
          <w:lang w:eastAsia="zh-CN"/>
        </w:rPr>
        <w:t>文件格式。</w:t>
      </w:r>
    </w:p>
    <w:p w14:paraId="5479693F" w14:textId="77777777" w:rsidR="00BF391C" w:rsidRDefault="00BF391C">
      <w:pPr>
        <w:pStyle w:val="3"/>
      </w:pPr>
      <w:bookmarkStart w:id="38" w:name="_Toc163486587"/>
      <w:r>
        <w:rPr>
          <w:rFonts w:hint="eastAsia"/>
          <w:lang w:eastAsia="zh-CN"/>
        </w:rPr>
        <w:t>接口</w:t>
      </w:r>
      <w:bookmarkEnd w:id="38"/>
    </w:p>
    <w:p w14:paraId="50C7720C" w14:textId="77777777" w:rsidR="00BF391C" w:rsidRDefault="00BF391C">
      <w:r>
        <w:t>FTP</w:t>
      </w:r>
      <w:r>
        <w:rPr>
          <w:rFonts w:hint="eastAsia"/>
          <w:lang w:eastAsia="zh-CN"/>
        </w:rPr>
        <w:t>文件接口。</w:t>
      </w:r>
    </w:p>
    <w:p w14:paraId="0E6F203D" w14:textId="77777777" w:rsidR="00BF391C" w:rsidRDefault="00BF391C">
      <w:pPr>
        <w:pStyle w:val="4"/>
        <w:tabs>
          <w:tab w:val="clear" w:pos="4267"/>
        </w:tabs>
      </w:pPr>
      <w:r>
        <w:rPr>
          <w:rFonts w:hint="eastAsia"/>
          <w:lang w:eastAsia="zh-CN"/>
        </w:rPr>
        <w:t>服务器和客户端</w:t>
      </w:r>
    </w:p>
    <w:p w14:paraId="58346A86" w14:textId="77777777" w:rsidR="00BF391C" w:rsidRDefault="00BF391C">
      <w:r w:rsidRPr="00BF391C">
        <w:rPr>
          <w:rFonts w:hint="eastAsia"/>
        </w:rPr>
        <w:t>OMC</w:t>
      </w:r>
      <w:r w:rsidRPr="00BF391C">
        <w:rPr>
          <w:rFonts w:hint="eastAsia"/>
        </w:rPr>
        <w:t>将数据文件放在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服务器上，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服务器可以部署在</w:t>
      </w:r>
      <w:r w:rsidRPr="00BF391C">
        <w:rPr>
          <w:rFonts w:hint="eastAsia"/>
        </w:rPr>
        <w:t>OMC</w:t>
      </w:r>
      <w:r w:rsidRPr="00BF391C">
        <w:rPr>
          <w:rFonts w:hint="eastAsia"/>
        </w:rPr>
        <w:t>上。</w:t>
      </w:r>
      <w:r w:rsidRPr="00BF391C">
        <w:rPr>
          <w:rFonts w:hint="eastAsia"/>
        </w:rPr>
        <w:t>NMS</w:t>
      </w:r>
      <w:r w:rsidRPr="00BF391C">
        <w:rPr>
          <w:rFonts w:hint="eastAsia"/>
        </w:rPr>
        <w:t>是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客户端，它自己收集数据。</w:t>
      </w:r>
    </w:p>
    <w:p w14:paraId="6DE77084" w14:textId="77777777" w:rsidR="00BF391C" w:rsidRDefault="00BF391C">
      <w:pPr>
        <w:pStyle w:val="4"/>
        <w:tabs>
          <w:tab w:val="clear" w:pos="4267"/>
        </w:tabs>
      </w:pPr>
      <w:r>
        <w:rPr>
          <w:rFonts w:hint="eastAsia"/>
          <w:lang w:eastAsia="zh-CN"/>
        </w:rPr>
        <w:t>接口协议</w:t>
      </w:r>
    </w:p>
    <w:p w14:paraId="62D46FFD" w14:textId="77777777" w:rsidR="00BF391C" w:rsidRDefault="00BF391C">
      <w:r w:rsidRPr="00BF391C">
        <w:rPr>
          <w:rFonts w:hint="eastAsia"/>
        </w:rPr>
        <w:t>采用</w:t>
      </w:r>
      <w:r w:rsidRPr="00BF391C">
        <w:rPr>
          <w:rFonts w:hint="eastAsia"/>
        </w:rPr>
        <w:t>SFTP</w:t>
      </w:r>
      <w:r w:rsidRPr="00BF391C">
        <w:rPr>
          <w:rFonts w:hint="eastAsia"/>
        </w:rPr>
        <w:t>或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协议。</w:t>
      </w:r>
    </w:p>
    <w:p w14:paraId="0AD91674" w14:textId="77777777" w:rsidR="00BF391C" w:rsidRDefault="00BF391C">
      <w:pPr>
        <w:pStyle w:val="4"/>
        <w:tabs>
          <w:tab w:val="clear" w:pos="4267"/>
        </w:tabs>
      </w:pP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目录约定</w:t>
      </w:r>
    </w:p>
    <w:p w14:paraId="453F15F0" w14:textId="77777777" w:rsidR="00BF391C" w:rsidRDefault="00BF391C">
      <w:pPr>
        <w:rPr>
          <w:highlight w:val="yellow"/>
        </w:rPr>
      </w:pPr>
      <w:r>
        <w:rPr>
          <w:rFonts w:hint="eastAsia"/>
          <w:lang w:eastAsia="zh-CN"/>
        </w:rPr>
        <w:t>默认目录：</w:t>
      </w:r>
      <w:r>
        <w:t>/</w:t>
      </w:r>
      <w:r>
        <w:rPr>
          <w:lang w:eastAsia="zh-CN"/>
        </w:rPr>
        <w:t>home</w:t>
      </w:r>
      <w:r>
        <w:t>/</w:t>
      </w:r>
      <w:r>
        <w:rPr>
          <w:lang w:eastAsia="zh-CN"/>
        </w:rPr>
        <w:t>omc</w:t>
      </w:r>
      <w:r>
        <w:t>/</w:t>
      </w:r>
      <w:r>
        <w:rPr>
          <w:lang w:eastAsia="zh-CN"/>
        </w:rPr>
        <w:t>data</w:t>
      </w:r>
      <w:r>
        <w:t>/</w:t>
      </w:r>
      <w:r>
        <w:rPr>
          <w:lang w:eastAsia="zh-CN"/>
        </w:rPr>
        <w:t>file</w:t>
      </w:r>
      <w:r>
        <w:t>/</w:t>
      </w:r>
      <w:r>
        <w:rPr>
          <w:lang w:eastAsia="zh-CN"/>
        </w:rPr>
        <w:t>enbMonitorFtp</w:t>
      </w:r>
      <w:r>
        <w:t>/</w:t>
      </w:r>
    </w:p>
    <w:p w14:paraId="20398210" w14:textId="77777777" w:rsidR="00BF391C" w:rsidRDefault="00BF391C">
      <w:pPr>
        <w:rPr>
          <w:lang w:eastAsia="zh-CN"/>
        </w:rPr>
      </w:pPr>
    </w:p>
    <w:p w14:paraId="593F6C8A" w14:textId="77777777" w:rsidR="00BF391C" w:rsidRDefault="00BF391C">
      <w:pPr>
        <w:pStyle w:val="2"/>
        <w:tabs>
          <w:tab w:val="clear" w:pos="718"/>
          <w:tab w:val="left" w:pos="200"/>
        </w:tabs>
      </w:pPr>
      <w:bookmarkStart w:id="39" w:name="_Toc25122"/>
      <w:bookmarkStart w:id="40" w:name="_Toc20305"/>
      <w:bookmarkStart w:id="41" w:name="_Toc31827"/>
      <w:bookmarkStart w:id="42" w:name="_Toc1430"/>
      <w:bookmarkStart w:id="43" w:name="_Toc2902"/>
      <w:bookmarkStart w:id="44" w:name="_Toc106098451"/>
      <w:bookmarkStart w:id="45" w:name="_Toc16875"/>
      <w:bookmarkStart w:id="46" w:name="_Toc9827"/>
      <w:bookmarkStart w:id="47" w:name="_Toc16194"/>
      <w:bookmarkStart w:id="48" w:name="_Toc28271"/>
      <w:bookmarkStart w:id="49" w:name="_Toc15184"/>
      <w:bookmarkStart w:id="50" w:name="_Toc163486588"/>
      <w:r>
        <w:rPr>
          <w:rFonts w:hint="eastAsia"/>
          <w:lang w:eastAsia="zh-CN"/>
        </w:rPr>
        <w:lastRenderedPageBreak/>
        <w:t>资源数据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7133C3F8" w14:textId="77777777" w:rsidR="00BF391C" w:rsidRDefault="00BF391C">
      <w:pPr>
        <w:pStyle w:val="3"/>
      </w:pPr>
      <w:bookmarkStart w:id="51" w:name="_Toc32124"/>
      <w:bookmarkStart w:id="52" w:name="_Toc163486589"/>
      <w:r>
        <w:rPr>
          <w:rFonts w:hint="eastAsia"/>
          <w:lang w:eastAsia="zh-CN"/>
        </w:rPr>
        <w:t>资源数据</w:t>
      </w:r>
      <w:bookmarkEnd w:id="52"/>
    </w:p>
    <w:p w14:paraId="69F1F920" w14:textId="77777777" w:rsidR="00BF391C" w:rsidRDefault="00BF391C">
      <w:r w:rsidRPr="00BF391C">
        <w:rPr>
          <w:rFonts w:hint="eastAsia"/>
          <w:lang w:eastAsia="zh-CN"/>
        </w:rPr>
        <w:t>eNB</w:t>
      </w:r>
      <w:r w:rsidRPr="00BF391C">
        <w:rPr>
          <w:rFonts w:hint="eastAsia"/>
          <w:lang w:eastAsia="zh-CN"/>
        </w:rPr>
        <w:t>的配置文件，基于信息的类别，四种类型的</w:t>
      </w:r>
      <w:r w:rsidRPr="00BF391C">
        <w:rPr>
          <w:rFonts w:hint="eastAsia"/>
          <w:lang w:eastAsia="zh-CN"/>
        </w:rPr>
        <w:t>CM</w:t>
      </w:r>
      <w:r w:rsidRPr="00BF391C">
        <w:rPr>
          <w:rFonts w:hint="eastAsia"/>
          <w:lang w:eastAsia="zh-CN"/>
        </w:rPr>
        <w:t>数据可以细分为</w:t>
      </w:r>
      <w:r w:rsidRPr="00BF391C">
        <w:rPr>
          <w:rFonts w:hint="eastAsia"/>
          <w:lang w:eastAsia="zh-CN"/>
        </w:rPr>
        <w:t>eNodeB</w:t>
      </w:r>
      <w:r w:rsidRPr="00BF391C">
        <w:rPr>
          <w:rFonts w:hint="eastAsia"/>
          <w:lang w:eastAsia="zh-CN"/>
        </w:rPr>
        <w:t>配置、小区配置、</w:t>
      </w:r>
      <w:r w:rsidRPr="00BF391C">
        <w:rPr>
          <w:rFonts w:hint="eastAsia"/>
          <w:lang w:eastAsia="zh-CN"/>
        </w:rPr>
        <w:t>LTE eNodeB</w:t>
      </w:r>
      <w:r w:rsidRPr="00BF391C">
        <w:rPr>
          <w:rFonts w:hint="eastAsia"/>
          <w:lang w:eastAsia="zh-CN"/>
        </w:rPr>
        <w:t>参数、</w:t>
      </w:r>
      <w:r w:rsidRPr="00BF391C">
        <w:rPr>
          <w:rFonts w:hint="eastAsia"/>
          <w:lang w:eastAsia="zh-CN"/>
        </w:rPr>
        <w:t>LTE</w:t>
      </w:r>
      <w:r w:rsidRPr="00BF391C">
        <w:rPr>
          <w:rFonts w:hint="eastAsia"/>
          <w:lang w:eastAsia="zh-CN"/>
        </w:rPr>
        <w:t>小区参数。</w:t>
      </w:r>
    </w:p>
    <w:p w14:paraId="02EF4088" w14:textId="2629717D" w:rsidR="00BF391C" w:rsidRDefault="00BF391C">
      <w:r>
        <w:rPr>
          <w:rFonts w:hint="eastAsia"/>
          <w:lang w:eastAsia="zh-CN"/>
        </w:rPr>
        <w:t>数据类别如</w:t>
      </w:r>
      <w:r>
        <w:fldChar w:fldCharType="begin"/>
      </w:r>
      <w:r>
        <w:instrText xml:space="preserve"> REF _Ref96003741 \h </w:instrText>
      </w:r>
      <w:r>
        <w:fldChar w:fldCharType="separate"/>
      </w:r>
      <w:r w:rsidR="000730F4">
        <w:rPr>
          <w:rFonts w:asciiTheme="minorHAnsi" w:hAnsiTheme="minorHAnsi"/>
        </w:rPr>
        <w:t xml:space="preserve">Table </w:t>
      </w:r>
      <w:r w:rsidR="000730F4">
        <w:rPr>
          <w:rFonts w:asciiTheme="minorHAnsi" w:hAnsiTheme="minorHAnsi"/>
          <w:noProof/>
        </w:rPr>
        <w:t>2</w:t>
      </w:r>
      <w:r w:rsidR="000730F4">
        <w:rPr>
          <w:rFonts w:asciiTheme="minorHAnsi" w:hAnsiTheme="minorHAnsi"/>
        </w:rPr>
        <w:noBreakHyphen/>
      </w:r>
      <w:r w:rsidR="000730F4">
        <w:rPr>
          <w:rFonts w:asciiTheme="minorHAnsi" w:hAnsiTheme="minorHAnsi"/>
          <w:noProof/>
        </w:rPr>
        <w:t>1</w:t>
      </w:r>
      <w:r>
        <w:fldChar w:fldCharType="end"/>
      </w:r>
      <w:r>
        <w:rPr>
          <w:rFonts w:hint="eastAsia"/>
          <w:lang w:eastAsia="zh-CN"/>
        </w:rPr>
        <w:t>所示</w:t>
      </w:r>
      <w:r>
        <w:t>.</w:t>
      </w:r>
    </w:p>
    <w:p w14:paraId="2F8B5735" w14:textId="73EC28D5" w:rsidR="00BF391C" w:rsidRDefault="00BF391C">
      <w:pPr>
        <w:pStyle w:val="a8"/>
        <w:keepNext/>
        <w:jc w:val="center"/>
        <w:rPr>
          <w:rFonts w:asciiTheme="minorHAnsi" w:hAnsiTheme="minorHAnsi"/>
          <w:lang w:val="en-US"/>
        </w:rPr>
      </w:pPr>
      <w:bookmarkStart w:id="53" w:name="_Ref96003741"/>
      <w:r>
        <w:rPr>
          <w:rFonts w:asciiTheme="minorHAnsi" w:hAnsiTheme="minorHAnsi"/>
          <w:lang w:val="en-US"/>
        </w:rPr>
        <w:t xml:space="preserve">Table </w:t>
      </w:r>
      <w:r>
        <w:rPr>
          <w:rFonts w:asciiTheme="minorHAnsi" w:hAnsiTheme="minorHAnsi"/>
          <w:lang w:val="en-US"/>
        </w:rPr>
        <w:fldChar w:fldCharType="begin"/>
      </w:r>
      <w:r>
        <w:rPr>
          <w:rFonts w:asciiTheme="minorHAnsi" w:hAnsiTheme="minorHAnsi"/>
          <w:lang w:val="en-US"/>
        </w:rPr>
        <w:instrText xml:space="preserve"> STYLEREF 1 \s </w:instrText>
      </w:r>
      <w:r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noBreakHyphen/>
      </w:r>
      <w:r>
        <w:rPr>
          <w:rFonts w:asciiTheme="minorHAnsi" w:hAnsiTheme="minorHAnsi"/>
          <w:lang w:val="en-US"/>
        </w:rPr>
        <w:fldChar w:fldCharType="begin"/>
      </w:r>
      <w:r>
        <w:rPr>
          <w:rFonts w:asciiTheme="minorHAnsi" w:hAnsiTheme="minorHAnsi"/>
          <w:lang w:val="en-US"/>
        </w:rPr>
        <w:instrText xml:space="preserve"> SEQ Table \* ARABIC \s 1 </w:instrText>
      </w:r>
      <w:r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1</w:t>
      </w:r>
      <w:r>
        <w:rPr>
          <w:rFonts w:asciiTheme="minorHAnsi" w:hAnsiTheme="minorHAnsi"/>
          <w:lang w:val="en-US"/>
        </w:rPr>
        <w:fldChar w:fldCharType="end"/>
      </w:r>
      <w:bookmarkEnd w:id="53"/>
      <w:r>
        <w:rPr>
          <w:rFonts w:asciiTheme="minorHAnsi" w:hAnsiTheme="minorHAnsi"/>
          <w:lang w:val="en-US"/>
        </w:rPr>
        <w:t xml:space="preserve"> </w:t>
      </w:r>
      <w:r w:rsidRPr="00BF391C">
        <w:rPr>
          <w:rFonts w:asciiTheme="minorHAnsi" w:hAnsiTheme="minorHAnsi" w:hint="eastAsia"/>
          <w:lang w:val="en-US"/>
        </w:rPr>
        <w:t>数据类别和缩写</w:t>
      </w:r>
    </w:p>
    <w:tbl>
      <w:tblPr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3118"/>
        <w:gridCol w:w="1559"/>
        <w:gridCol w:w="2127"/>
      </w:tblGrid>
      <w:tr w:rsidR="00BF391C" w14:paraId="0031CA96" w14:textId="77777777">
        <w:trPr>
          <w:trHeight w:val="270"/>
          <w:tblHeader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F9D4FC5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/>
                <w:b/>
                <w:szCs w:val="21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109F5EF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子类别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62CA29A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缩写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9669A14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类别</w:t>
            </w:r>
          </w:p>
        </w:tc>
      </w:tr>
      <w:tr w:rsidR="00BF391C" w14:paraId="22698529" w14:textId="7777777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57D64" w14:textId="77777777" w:rsidR="00BF391C" w:rsidRDefault="00BF391C">
            <w:pPr>
              <w:spacing w:line="240" w:lineRule="auto"/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80ED7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eNodeB configuration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E2813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544861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Resource</w:t>
            </w:r>
          </w:p>
        </w:tc>
      </w:tr>
      <w:tr w:rsidR="00BF391C" w14:paraId="7F3DC0E8" w14:textId="7777777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63A27" w14:textId="77777777" w:rsidR="00BF391C" w:rsidRDefault="00BF391C">
            <w:pPr>
              <w:spacing w:line="240" w:lineRule="auto"/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1D636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cell configuration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3D2FA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CC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516FDF" w14:textId="77777777" w:rsidR="00BF391C" w:rsidRDefault="00BF391C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Resource</w:t>
            </w:r>
          </w:p>
        </w:tc>
      </w:tr>
      <w:tr w:rsidR="00BF391C" w14:paraId="682C6C04" w14:textId="7777777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E9111" w14:textId="77777777" w:rsidR="00BF391C" w:rsidRDefault="00BF391C">
            <w:pPr>
              <w:spacing w:line="240" w:lineRule="auto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04511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LTE eNodeB parameters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67BCF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EP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D89DD9" w14:textId="77777777" w:rsidR="00BF391C" w:rsidRDefault="00BF391C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Resource</w:t>
            </w:r>
          </w:p>
        </w:tc>
      </w:tr>
      <w:tr w:rsidR="00BF391C" w14:paraId="74AD67CF" w14:textId="7777777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8BBA9" w14:textId="77777777" w:rsidR="00BF391C" w:rsidRDefault="00BF391C">
            <w:pPr>
              <w:spacing w:line="240" w:lineRule="auto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3EC95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LTE cell parameters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7CDB8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CP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3BF185" w14:textId="77777777" w:rsidR="00BF391C" w:rsidRDefault="00BF391C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Resource</w:t>
            </w:r>
          </w:p>
        </w:tc>
      </w:tr>
    </w:tbl>
    <w:p w14:paraId="3B747100" w14:textId="77777777" w:rsidR="00BF391C" w:rsidRDefault="00BF391C">
      <w:pPr>
        <w:pStyle w:val="3"/>
      </w:pPr>
      <w:bookmarkStart w:id="54" w:name="_Toc7562"/>
      <w:bookmarkStart w:id="55" w:name="_Toc19477"/>
      <w:bookmarkStart w:id="56" w:name="_Toc12503"/>
      <w:bookmarkStart w:id="57" w:name="_Toc10836"/>
      <w:bookmarkStart w:id="58" w:name="_Toc30933"/>
      <w:bookmarkStart w:id="59" w:name="_Toc8748"/>
      <w:bookmarkStart w:id="60" w:name="_Toc19451"/>
      <w:bookmarkStart w:id="61" w:name="_Toc106098453"/>
      <w:bookmarkStart w:id="62" w:name="_Toc12957"/>
      <w:bookmarkStart w:id="63" w:name="_Toc20842"/>
      <w:bookmarkStart w:id="64" w:name="_Toc163486590"/>
      <w:r>
        <w:rPr>
          <w:rFonts w:hint="eastAsia"/>
        </w:rPr>
        <w:t>FTP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>
        <w:rPr>
          <w:rFonts w:hint="eastAsia"/>
          <w:lang w:eastAsia="zh-CN"/>
        </w:rPr>
        <w:t>接口</w:t>
      </w:r>
      <w:bookmarkEnd w:id="64"/>
    </w:p>
    <w:p w14:paraId="7D1FF020" w14:textId="77777777" w:rsidR="00BF391C" w:rsidRDefault="00BF391C">
      <w:r>
        <w:t>FTP</w:t>
      </w:r>
      <w:r>
        <w:rPr>
          <w:rFonts w:hint="eastAsia"/>
          <w:lang w:eastAsia="zh-CN"/>
        </w:rPr>
        <w:t>文件接口。</w:t>
      </w:r>
    </w:p>
    <w:p w14:paraId="4D4C07BE" w14:textId="77777777" w:rsidR="00BF391C" w:rsidRDefault="00BF391C">
      <w:pPr>
        <w:pStyle w:val="4"/>
        <w:tabs>
          <w:tab w:val="clear" w:pos="4267"/>
        </w:tabs>
      </w:pPr>
      <w:r>
        <w:rPr>
          <w:rFonts w:hint="eastAsia"/>
          <w:lang w:eastAsia="zh-CN"/>
        </w:rPr>
        <w:t>服务器和客户端</w:t>
      </w:r>
    </w:p>
    <w:p w14:paraId="78D1D145" w14:textId="77777777" w:rsidR="00BF391C" w:rsidRDefault="00BF391C">
      <w:r w:rsidRPr="00BF391C">
        <w:rPr>
          <w:rFonts w:hint="eastAsia"/>
        </w:rPr>
        <w:t>OMC</w:t>
      </w:r>
      <w:r w:rsidRPr="00BF391C">
        <w:rPr>
          <w:rFonts w:hint="eastAsia"/>
        </w:rPr>
        <w:t>将数据文件放在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服务器上，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服务器可以部署在</w:t>
      </w:r>
      <w:r w:rsidRPr="00BF391C">
        <w:rPr>
          <w:rFonts w:hint="eastAsia"/>
        </w:rPr>
        <w:t>OMC</w:t>
      </w:r>
      <w:r w:rsidRPr="00BF391C">
        <w:rPr>
          <w:rFonts w:hint="eastAsia"/>
        </w:rPr>
        <w:t>上。</w:t>
      </w:r>
      <w:r w:rsidRPr="00BF391C">
        <w:rPr>
          <w:rFonts w:hint="eastAsia"/>
        </w:rPr>
        <w:t>NMS</w:t>
      </w:r>
      <w:r w:rsidRPr="00BF391C">
        <w:rPr>
          <w:rFonts w:hint="eastAsia"/>
        </w:rPr>
        <w:t>是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客户端，它自己收集数据。</w:t>
      </w:r>
    </w:p>
    <w:p w14:paraId="24564EB0" w14:textId="77777777" w:rsidR="00BF391C" w:rsidRDefault="00BF391C">
      <w:pPr>
        <w:pStyle w:val="4"/>
        <w:tabs>
          <w:tab w:val="clear" w:pos="4267"/>
        </w:tabs>
      </w:pPr>
      <w:r>
        <w:t>接口协议</w:t>
      </w:r>
    </w:p>
    <w:p w14:paraId="1E156AEA" w14:textId="77777777" w:rsidR="00BF391C" w:rsidRDefault="00BF391C">
      <w:r w:rsidRPr="00BF391C">
        <w:rPr>
          <w:rFonts w:hint="eastAsia"/>
        </w:rPr>
        <w:t>采用</w:t>
      </w:r>
      <w:r w:rsidRPr="00BF391C">
        <w:rPr>
          <w:rFonts w:hint="eastAsia"/>
        </w:rPr>
        <w:t>SFTP</w:t>
      </w:r>
      <w:r w:rsidRPr="00BF391C">
        <w:rPr>
          <w:rFonts w:hint="eastAsia"/>
        </w:rPr>
        <w:t>或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协议。</w:t>
      </w:r>
    </w:p>
    <w:p w14:paraId="36B35698" w14:textId="77777777" w:rsidR="00BF391C" w:rsidRDefault="00BF391C">
      <w:pPr>
        <w:pStyle w:val="4"/>
        <w:tabs>
          <w:tab w:val="clear" w:pos="4267"/>
        </w:tabs>
      </w:pPr>
      <w:r>
        <w:rPr>
          <w:rFonts w:hint="eastAsia"/>
        </w:rPr>
        <w:t>FTP</w:t>
      </w:r>
      <w:r>
        <w:rPr>
          <w:rFonts w:hint="eastAsia"/>
          <w:lang w:eastAsia="zh-CN"/>
        </w:rPr>
        <w:t>目录约定</w:t>
      </w:r>
    </w:p>
    <w:p w14:paraId="190DD8EB" w14:textId="77777777" w:rsidR="00BF391C" w:rsidRDefault="00BF391C">
      <w:r>
        <w:rPr>
          <w:rFonts w:hint="eastAsia"/>
          <w:lang w:eastAsia="zh-CN"/>
        </w:rPr>
        <w:t>目录：</w:t>
      </w:r>
      <w:r>
        <w:t>/</w:t>
      </w:r>
      <w:r>
        <w:rPr>
          <w:i/>
          <w:iCs/>
        </w:rPr>
        <w:t>FTP root</w:t>
      </w:r>
      <w:r>
        <w:t>/</w:t>
      </w:r>
      <w:r>
        <w:rPr>
          <w:rFonts w:hint="eastAsia"/>
          <w:lang w:eastAsia="zh-CN"/>
        </w:rPr>
        <w:t>OMC</w:t>
      </w:r>
      <w:r>
        <w:t xml:space="preserve"> name/Category/Date and time/</w:t>
      </w:r>
    </w:p>
    <w:p w14:paraId="43475EBA" w14:textId="6E0260C1" w:rsidR="00BF391C" w:rsidRDefault="00BF391C">
      <w:pPr>
        <w:pStyle w:val="aff4"/>
        <w:numPr>
          <w:ilvl w:val="0"/>
          <w:numId w:val="6"/>
        </w:numPr>
        <w:spacing w:before="60" w:after="60"/>
        <w:ind w:firstLineChars="0"/>
        <w:rPr>
          <w:rFonts w:ascii="Arial" w:eastAsiaTheme="minorEastAsia" w:hAnsi="Arial" w:cs="Arial"/>
          <w:szCs w:val="21"/>
        </w:rPr>
      </w:pPr>
      <w:r>
        <w:rPr>
          <w:rFonts w:ascii="Arial" w:eastAsiaTheme="minorEastAsia" w:hAnsi="Arial" w:cs="Arial"/>
          <w:b/>
          <w:szCs w:val="21"/>
        </w:rPr>
        <w:t>FTP root</w:t>
      </w:r>
      <w:r w:rsidR="00354497">
        <w:rPr>
          <w:rFonts w:ascii="Arial" w:eastAsiaTheme="minorEastAsia" w:hAnsi="Arial" w:cs="Arial" w:hint="eastAsia"/>
          <w:szCs w:val="21"/>
        </w:rPr>
        <w:t>：</w:t>
      </w:r>
      <w:r>
        <w:rPr>
          <w:rFonts w:ascii="Arial" w:eastAsiaTheme="minorEastAsia" w:hAnsi="Arial" w:cs="Arial" w:hint="eastAsia"/>
          <w:szCs w:val="21"/>
        </w:rPr>
        <w:t>默认目录</w:t>
      </w:r>
      <w:r w:rsidR="00354497">
        <w:rPr>
          <w:rFonts w:ascii="Arial" w:eastAsiaTheme="minorEastAsia" w:hAnsi="Arial" w:cs="Arial" w:hint="eastAsia"/>
          <w:szCs w:val="21"/>
        </w:rPr>
        <w:t>为</w:t>
      </w:r>
      <w:r>
        <w:rPr>
          <w:rFonts w:ascii="Arial" w:eastAsiaTheme="minorEastAsia" w:hAnsi="Arial" w:cs="Arial"/>
          <w:szCs w:val="21"/>
        </w:rPr>
        <w:t>/ftproot</w:t>
      </w:r>
    </w:p>
    <w:p w14:paraId="2409D79E" w14:textId="6C46B8AF" w:rsidR="00BF391C" w:rsidRDefault="00BF391C">
      <w:pPr>
        <w:pStyle w:val="aff4"/>
        <w:numPr>
          <w:ilvl w:val="0"/>
          <w:numId w:val="6"/>
        </w:numPr>
        <w:spacing w:before="60" w:after="60"/>
        <w:ind w:firstLineChars="0"/>
        <w:rPr>
          <w:rFonts w:ascii="Arial" w:eastAsiaTheme="minorEastAsia" w:hAnsi="Arial" w:cs="Arial"/>
          <w:szCs w:val="21"/>
        </w:rPr>
      </w:pPr>
      <w:r>
        <w:rPr>
          <w:rFonts w:ascii="Arial" w:eastAsiaTheme="minorEastAsia" w:hAnsi="Arial" w:cs="Arial"/>
          <w:b/>
          <w:szCs w:val="21"/>
        </w:rPr>
        <w:t>OMC name</w:t>
      </w:r>
      <w:r w:rsidR="00354497">
        <w:rPr>
          <w:rFonts w:ascii="Arial" w:eastAsiaTheme="minorEastAsia" w:hAnsi="Arial" w:cs="Arial" w:hint="eastAsia"/>
          <w:szCs w:val="21"/>
        </w:rPr>
        <w:t>：</w:t>
      </w:r>
      <w:r>
        <w:rPr>
          <w:rFonts w:ascii="Arial" w:eastAsiaTheme="minorEastAsia" w:hAnsi="Arial" w:cs="Arial"/>
          <w:szCs w:val="21"/>
        </w:rPr>
        <w:t>BaiOMC</w:t>
      </w:r>
    </w:p>
    <w:p w14:paraId="28A19E45" w14:textId="7027F30E" w:rsidR="00BF391C" w:rsidRDefault="00BF391C">
      <w:pPr>
        <w:pStyle w:val="aff4"/>
        <w:numPr>
          <w:ilvl w:val="0"/>
          <w:numId w:val="6"/>
        </w:numPr>
        <w:spacing w:before="60" w:after="60"/>
        <w:ind w:firstLineChars="0"/>
        <w:rPr>
          <w:rFonts w:ascii="Arial" w:eastAsiaTheme="minorEastAsia" w:hAnsi="Arial" w:cs="Arial"/>
          <w:szCs w:val="21"/>
        </w:rPr>
      </w:pPr>
      <w:r>
        <w:rPr>
          <w:rFonts w:ascii="Arial" w:eastAsiaTheme="minorEastAsia" w:hAnsi="Arial" w:cs="Arial"/>
          <w:b/>
          <w:szCs w:val="21"/>
        </w:rPr>
        <w:t>Category</w:t>
      </w:r>
      <w:r w:rsidR="00354497">
        <w:rPr>
          <w:rFonts w:ascii="Arial" w:eastAsiaTheme="minorEastAsia" w:hAnsi="Arial" w:cs="Arial" w:hint="eastAsia"/>
          <w:szCs w:val="21"/>
        </w:rPr>
        <w:t>：</w:t>
      </w:r>
      <w:r w:rsidRPr="00BF391C">
        <w:rPr>
          <w:rFonts w:ascii="Arial" w:eastAsiaTheme="minorEastAsia" w:hAnsi="Arial" w:cs="Arial" w:hint="eastAsia"/>
          <w:szCs w:val="21"/>
        </w:rPr>
        <w:t>选项为</w:t>
      </w:r>
      <w:r w:rsidRPr="00BF391C">
        <w:rPr>
          <w:rFonts w:ascii="Arial" w:eastAsiaTheme="minorEastAsia" w:hAnsi="Arial" w:cs="Arial" w:hint="eastAsia"/>
          <w:szCs w:val="21"/>
        </w:rPr>
        <w:t>CM</w:t>
      </w:r>
    </w:p>
    <w:p w14:paraId="5B4176AF" w14:textId="2E555D67" w:rsidR="00BF391C" w:rsidRDefault="00BF391C">
      <w:pPr>
        <w:pStyle w:val="aff4"/>
        <w:numPr>
          <w:ilvl w:val="0"/>
          <w:numId w:val="6"/>
        </w:numPr>
        <w:spacing w:before="60" w:after="60"/>
        <w:ind w:firstLineChars="0"/>
        <w:rPr>
          <w:rFonts w:ascii="Arial" w:eastAsiaTheme="minorEastAsia" w:hAnsi="Arial" w:cs="Arial"/>
          <w:szCs w:val="21"/>
        </w:rPr>
      </w:pPr>
      <w:r>
        <w:rPr>
          <w:rFonts w:ascii="Arial" w:eastAsiaTheme="minorEastAsia" w:hAnsi="Arial" w:cs="Arial"/>
          <w:b/>
          <w:szCs w:val="21"/>
        </w:rPr>
        <w:t>Date and time</w:t>
      </w:r>
      <w:r w:rsidR="00354497">
        <w:rPr>
          <w:rFonts w:ascii="Arial" w:eastAsiaTheme="minorEastAsia" w:hAnsi="Arial" w:cs="Arial" w:hint="eastAsia"/>
          <w:b/>
          <w:szCs w:val="21"/>
        </w:rPr>
        <w:t>：</w:t>
      </w:r>
      <w:r w:rsidRPr="00BF391C">
        <w:rPr>
          <w:rFonts w:ascii="Arial" w:eastAsiaTheme="minorEastAsia" w:hAnsi="Arial" w:cs="Arial" w:hint="eastAsia"/>
          <w:szCs w:val="21"/>
        </w:rPr>
        <w:t>资源数据按天存储，格式为</w:t>
      </w:r>
      <w:r w:rsidRPr="00BF391C">
        <w:rPr>
          <w:rFonts w:ascii="Arial" w:eastAsiaTheme="minorEastAsia" w:hAnsi="Arial" w:cs="Arial" w:hint="eastAsia"/>
          <w:szCs w:val="21"/>
        </w:rPr>
        <w:t>YYYYMMDD</w:t>
      </w:r>
      <w:r w:rsidRPr="00BF391C">
        <w:rPr>
          <w:rFonts w:ascii="Arial" w:eastAsiaTheme="minorEastAsia" w:hAnsi="Arial" w:cs="Arial" w:hint="eastAsia"/>
          <w:szCs w:val="21"/>
        </w:rPr>
        <w:t>；性能数据按小时存储，格式为</w:t>
      </w:r>
      <w:r w:rsidRPr="00BF391C">
        <w:rPr>
          <w:rFonts w:ascii="Arial" w:eastAsiaTheme="minorEastAsia" w:hAnsi="Arial" w:cs="Arial" w:hint="eastAsia"/>
          <w:szCs w:val="21"/>
        </w:rPr>
        <w:t>YYYYMMDDHH24</w:t>
      </w:r>
      <w:r w:rsidRPr="00BF391C">
        <w:rPr>
          <w:rFonts w:ascii="Arial" w:eastAsiaTheme="minorEastAsia" w:hAnsi="Arial" w:cs="Arial" w:hint="eastAsia"/>
          <w:szCs w:val="21"/>
        </w:rPr>
        <w:t>，小时数为性能统计的开始时间。</w:t>
      </w:r>
    </w:p>
    <w:p w14:paraId="79730B8F" w14:textId="77777777" w:rsidR="00BF391C" w:rsidRDefault="00BF391C">
      <w:pPr>
        <w:rPr>
          <w:lang w:eastAsia="zh-CN"/>
        </w:rPr>
      </w:pPr>
      <w:r>
        <w:rPr>
          <w:rFonts w:hint="eastAsia"/>
          <w:lang w:eastAsia="zh-CN"/>
        </w:rPr>
        <w:t>例如：</w:t>
      </w:r>
    </w:p>
    <w:p w14:paraId="4D8F740B" w14:textId="77777777" w:rsidR="00BF391C" w:rsidRDefault="00BF391C">
      <w:pPr>
        <w:rPr>
          <w:lang w:eastAsia="zh-CN"/>
        </w:rPr>
      </w:pPr>
      <w:r w:rsidRPr="00BF391C">
        <w:rPr>
          <w:rFonts w:hint="eastAsia"/>
        </w:rPr>
        <w:t>资源数据目录：</w:t>
      </w:r>
      <w:r w:rsidRPr="00BF391C">
        <w:rPr>
          <w:rFonts w:hint="eastAsia"/>
        </w:rPr>
        <w:t>/ftproot/BaoMC/CM/20160411/</w:t>
      </w:r>
    </w:p>
    <w:p w14:paraId="1363B705" w14:textId="77777777" w:rsidR="00BF391C" w:rsidRDefault="00BF391C">
      <w:pPr>
        <w:pStyle w:val="4"/>
        <w:tabs>
          <w:tab w:val="clear" w:pos="4267"/>
        </w:tabs>
      </w:pPr>
      <w:r>
        <w:rPr>
          <w:rFonts w:hint="eastAsia"/>
          <w:lang w:eastAsia="zh-CN"/>
        </w:rPr>
        <w:t>数据文件命名规则</w:t>
      </w:r>
    </w:p>
    <w:p w14:paraId="7370F94E" w14:textId="77777777" w:rsidR="00BF391C" w:rsidRDefault="00BF391C">
      <w:pPr>
        <w:rPr>
          <w:lang w:eastAsia="zh-CN"/>
        </w:rPr>
      </w:pPr>
      <w:r>
        <w:rPr>
          <w:i/>
          <w:iCs/>
          <w:lang w:eastAsia="zh-CN"/>
        </w:rPr>
        <w:t>&lt;factory code&gt;-&lt;data category&gt;-&lt;host ID&gt;-&lt;data version&gt;-&lt;data time&gt;</w:t>
      </w:r>
      <w:r>
        <w:rPr>
          <w:lang w:eastAsia="zh-CN"/>
        </w:rPr>
        <w:t>[</w:t>
      </w:r>
      <w:r>
        <w:rPr>
          <w:i/>
          <w:iCs/>
          <w:lang w:eastAsia="zh-CN"/>
        </w:rPr>
        <w:t>-serial number</w:t>
      </w:r>
      <w:r>
        <w:rPr>
          <w:lang w:eastAsia="zh-CN"/>
        </w:rPr>
        <w:t>].&lt;</w:t>
      </w:r>
      <w:r>
        <w:rPr>
          <w:rFonts w:hint="eastAsia"/>
        </w:rPr>
        <w:t>format</w:t>
      </w:r>
      <w:r>
        <w:rPr>
          <w:lang w:eastAsia="zh-CN"/>
        </w:rPr>
        <w:t>&gt;</w:t>
      </w:r>
    </w:p>
    <w:p w14:paraId="501911E8" w14:textId="605CD20E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lastRenderedPageBreak/>
        <w:t>factory code</w:t>
      </w:r>
      <w:r w:rsidR="00354497">
        <w:rPr>
          <w:rFonts w:ascii="Arial" w:hAnsi="Arial" w:cs="Arial"/>
          <w:szCs w:val="21"/>
        </w:rPr>
        <w:t>：</w:t>
      </w:r>
      <w:r>
        <w:rPr>
          <w:rFonts w:ascii="Arial" w:hAnsi="Arial" w:cs="Arial" w:hint="eastAsia"/>
          <w:szCs w:val="21"/>
        </w:rPr>
        <w:t>识别设备厂商。</w:t>
      </w:r>
    </w:p>
    <w:p w14:paraId="6CD0D2C3" w14:textId="3227F502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data category</w:t>
      </w:r>
      <w:r w:rsidR="00354497">
        <w:rPr>
          <w:rFonts w:ascii="Arial" w:hAnsi="Arial" w:cs="Arial"/>
          <w:szCs w:val="21"/>
        </w:rPr>
        <w:t>：</w:t>
      </w:r>
      <w:r>
        <w:rPr>
          <w:rFonts w:ascii="Arial" w:hAnsi="Arial" w:cs="Arial" w:hint="eastAsia"/>
          <w:szCs w:val="21"/>
        </w:rPr>
        <w:t>选项为</w:t>
      </w:r>
      <w:r>
        <w:rPr>
          <w:rFonts w:ascii="Arial" w:hAnsi="Arial" w:cs="Arial"/>
          <w:kern w:val="0"/>
          <w:szCs w:val="21"/>
        </w:rPr>
        <w:t>CE, CC, EP, CP</w:t>
      </w:r>
      <w:r>
        <w:rPr>
          <w:rFonts w:ascii="Arial" w:hAnsi="Arial" w:cs="Arial" w:hint="eastAsia"/>
          <w:kern w:val="0"/>
          <w:szCs w:val="21"/>
        </w:rPr>
        <w:t>。</w:t>
      </w:r>
    </w:p>
    <w:p w14:paraId="223268BF" w14:textId="0C7AB21F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host ID</w:t>
      </w:r>
      <w:r w:rsidR="00354497" w:rsidRPr="00354497">
        <w:rPr>
          <w:rFonts w:ascii="Arial" w:hAnsi="Arial" w:cs="Arial"/>
          <w:iCs/>
          <w:szCs w:val="21"/>
        </w:rPr>
        <w:t>：</w:t>
      </w:r>
      <w:r w:rsidRPr="00BF391C">
        <w:rPr>
          <w:rFonts w:ascii="Arial" w:hAnsi="Arial" w:cs="Arial" w:hint="eastAsia"/>
          <w:szCs w:val="21"/>
        </w:rPr>
        <w:t>IP</w:t>
      </w:r>
      <w:r w:rsidRPr="00BF391C">
        <w:rPr>
          <w:rFonts w:ascii="Arial" w:hAnsi="Arial" w:cs="Arial" w:hint="eastAsia"/>
          <w:szCs w:val="21"/>
        </w:rPr>
        <w:t>地址或主机号，主机号小于四位。</w:t>
      </w:r>
    </w:p>
    <w:p w14:paraId="02E91C11" w14:textId="34906F76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data version</w:t>
      </w:r>
      <w:r w:rsidR="00354497">
        <w:rPr>
          <w:rFonts w:ascii="Arial" w:hAnsi="Arial" w:cs="Arial"/>
          <w:szCs w:val="21"/>
        </w:rPr>
        <w:t>：</w:t>
      </w:r>
      <w:r w:rsidRPr="00BF391C">
        <w:rPr>
          <w:rFonts w:ascii="Arial" w:hAnsi="Arial" w:cs="Arial" w:hint="eastAsia"/>
          <w:szCs w:val="21"/>
        </w:rPr>
        <w:t>遵循接口数据协议的版本，允许将不同版本的数据文件存储在同一目录中。</w:t>
      </w:r>
    </w:p>
    <w:p w14:paraId="43E65FE3" w14:textId="33AFF89C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data time</w:t>
      </w:r>
      <w:r w:rsidR="00354497" w:rsidRPr="00354497">
        <w:rPr>
          <w:rFonts w:ascii="Arial" w:hAnsi="Arial" w:cs="Arial"/>
          <w:iCs/>
          <w:szCs w:val="21"/>
        </w:rPr>
        <w:t>：</w:t>
      </w:r>
      <w:r w:rsidRPr="00BF391C">
        <w:rPr>
          <w:rFonts w:ascii="Arial" w:hAnsi="Arial" w:cs="Arial" w:hint="eastAsia"/>
          <w:iCs/>
          <w:szCs w:val="21"/>
        </w:rPr>
        <w:t>格式为</w:t>
      </w:r>
      <w:r w:rsidRPr="00BF391C">
        <w:rPr>
          <w:rFonts w:ascii="Arial" w:hAnsi="Arial" w:cs="Arial" w:hint="eastAsia"/>
          <w:iCs/>
          <w:szCs w:val="21"/>
        </w:rPr>
        <w:t>YYYYMMDDH24MMSS</w:t>
      </w:r>
      <w:r w:rsidRPr="00BF391C">
        <w:rPr>
          <w:rFonts w:ascii="Arial" w:hAnsi="Arial" w:cs="Arial" w:hint="eastAsia"/>
          <w:iCs/>
          <w:szCs w:val="21"/>
        </w:rPr>
        <w:t>，表示开始生成时间。</w:t>
      </w:r>
    </w:p>
    <w:p w14:paraId="77F96BA5" w14:textId="63F3416B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serial number</w:t>
      </w:r>
      <w:r w:rsidR="00354497">
        <w:rPr>
          <w:rFonts w:ascii="Arial" w:hAnsi="Arial" w:cs="Arial"/>
          <w:szCs w:val="21"/>
        </w:rPr>
        <w:t>：</w:t>
      </w:r>
      <w:r>
        <w:rPr>
          <w:rFonts w:ascii="Arial" w:hAnsi="Arial" w:cs="Arial" w:hint="eastAsia"/>
          <w:szCs w:val="21"/>
        </w:rPr>
        <w:t>可选</w:t>
      </w:r>
      <w:r w:rsidR="00354497">
        <w:rPr>
          <w:rFonts w:ascii="Arial" w:hAnsi="Arial" w:cs="Arial" w:hint="eastAsia"/>
          <w:szCs w:val="21"/>
        </w:rPr>
        <w:t>。</w:t>
      </w:r>
    </w:p>
    <w:p w14:paraId="36A3842A" w14:textId="77777777" w:rsidR="00BF391C" w:rsidRDefault="00BF391C">
      <w:pPr>
        <w:pStyle w:val="aff4"/>
        <w:spacing w:before="60" w:after="60"/>
        <w:ind w:left="420" w:firstLineChars="0" w:firstLine="0"/>
        <w:rPr>
          <w:rFonts w:ascii="Arial" w:hAnsi="Arial" w:cs="Arial"/>
          <w:szCs w:val="21"/>
        </w:rPr>
      </w:pPr>
      <w:r w:rsidRPr="00BF391C">
        <w:rPr>
          <w:rFonts w:ascii="Arial" w:hAnsi="Arial" w:cs="Arial" w:hint="eastAsia"/>
          <w:szCs w:val="21"/>
        </w:rPr>
        <w:t>如果总文件的大小大于</w:t>
      </w:r>
      <w:r w:rsidRPr="00BF391C">
        <w:rPr>
          <w:rFonts w:ascii="Arial" w:hAnsi="Arial" w:cs="Arial" w:hint="eastAsia"/>
          <w:szCs w:val="21"/>
        </w:rPr>
        <w:t>100MB</w:t>
      </w:r>
      <w:r w:rsidRPr="00BF391C">
        <w:rPr>
          <w:rFonts w:ascii="Arial" w:hAnsi="Arial" w:cs="Arial" w:hint="eastAsia"/>
          <w:szCs w:val="21"/>
        </w:rPr>
        <w:t>（上下</w:t>
      </w:r>
      <w:r w:rsidRPr="00BF391C">
        <w:rPr>
          <w:rFonts w:ascii="Arial" w:hAnsi="Arial" w:cs="Arial" w:hint="eastAsia"/>
          <w:szCs w:val="21"/>
        </w:rPr>
        <w:t>20%</w:t>
      </w:r>
      <w:r w:rsidRPr="00BF391C">
        <w:rPr>
          <w:rFonts w:ascii="Arial" w:hAnsi="Arial" w:cs="Arial" w:hint="eastAsia"/>
          <w:szCs w:val="21"/>
        </w:rPr>
        <w:t>），则需要对文件进行拆分，分段后的文件（除最后一个）的大小应在</w:t>
      </w:r>
      <w:r w:rsidRPr="00BF391C">
        <w:rPr>
          <w:rFonts w:ascii="Arial" w:hAnsi="Arial" w:cs="Arial" w:hint="eastAsia"/>
          <w:szCs w:val="21"/>
        </w:rPr>
        <w:t>80MB</w:t>
      </w:r>
      <w:r w:rsidRPr="00BF391C">
        <w:rPr>
          <w:rFonts w:ascii="Arial" w:hAnsi="Arial" w:cs="Arial" w:hint="eastAsia"/>
          <w:szCs w:val="21"/>
        </w:rPr>
        <w:t>到</w:t>
      </w:r>
      <w:r w:rsidRPr="00BF391C">
        <w:rPr>
          <w:rFonts w:ascii="Arial" w:hAnsi="Arial" w:cs="Arial" w:hint="eastAsia"/>
          <w:szCs w:val="21"/>
        </w:rPr>
        <w:t>120MB</w:t>
      </w:r>
      <w:r w:rsidRPr="00BF391C">
        <w:rPr>
          <w:rFonts w:ascii="Arial" w:hAnsi="Arial" w:cs="Arial" w:hint="eastAsia"/>
          <w:szCs w:val="21"/>
        </w:rPr>
        <w:t>之间。这些文件需要添加序列号才能识别，序列号为</w:t>
      </w:r>
      <w:r w:rsidRPr="00BF391C">
        <w:rPr>
          <w:rFonts w:ascii="Arial" w:hAnsi="Arial" w:cs="Arial" w:hint="eastAsia"/>
          <w:szCs w:val="21"/>
        </w:rPr>
        <w:t>3</w:t>
      </w:r>
      <w:r w:rsidRPr="00BF391C">
        <w:rPr>
          <w:rFonts w:ascii="Arial" w:hAnsi="Arial" w:cs="Arial" w:hint="eastAsia"/>
          <w:szCs w:val="21"/>
        </w:rPr>
        <w:t>位，值为</w:t>
      </w:r>
      <w:r w:rsidRPr="00BF391C">
        <w:rPr>
          <w:rFonts w:ascii="Arial" w:hAnsi="Arial" w:cs="Arial" w:hint="eastAsia"/>
          <w:szCs w:val="21"/>
        </w:rPr>
        <w:t>001</w:t>
      </w:r>
      <w:r w:rsidRPr="00BF391C">
        <w:rPr>
          <w:rFonts w:ascii="Arial" w:hAnsi="Arial" w:cs="Arial" w:hint="eastAsia"/>
          <w:szCs w:val="21"/>
        </w:rPr>
        <w:t>到</w:t>
      </w:r>
      <w:r w:rsidRPr="00BF391C">
        <w:rPr>
          <w:rFonts w:ascii="Arial" w:hAnsi="Arial" w:cs="Arial" w:hint="eastAsia"/>
          <w:szCs w:val="21"/>
        </w:rPr>
        <w:t>999</w:t>
      </w:r>
      <w:r w:rsidRPr="00BF391C">
        <w:rPr>
          <w:rFonts w:ascii="Arial" w:hAnsi="Arial" w:cs="Arial" w:hint="eastAsia"/>
          <w:szCs w:val="21"/>
        </w:rPr>
        <w:t>。在分割过程中，一个完整的记录不能放在两个单独的文件中。</w:t>
      </w:r>
    </w:p>
    <w:p w14:paraId="3A121666" w14:textId="09A37389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 w:rsidRPr="00354497">
        <w:rPr>
          <w:rFonts w:ascii="Arial" w:hAnsi="Arial" w:cs="Arial"/>
          <w:b/>
          <w:bCs/>
          <w:szCs w:val="21"/>
        </w:rPr>
        <w:t>format</w:t>
      </w:r>
      <w:r w:rsidR="00354497">
        <w:rPr>
          <w:rFonts w:ascii="Arial" w:hAnsi="Arial" w:cs="Arial"/>
          <w:szCs w:val="21"/>
        </w:rPr>
        <w:t>：</w:t>
      </w:r>
      <w:r>
        <w:rPr>
          <w:rFonts w:ascii="Arial" w:hAnsi="Arial" w:cs="Arial"/>
          <w:szCs w:val="21"/>
        </w:rPr>
        <w:t>xml</w:t>
      </w:r>
      <w:r>
        <w:rPr>
          <w:rFonts w:ascii="Arial" w:hAnsi="Arial" w:cs="Arial" w:hint="eastAsia"/>
          <w:szCs w:val="21"/>
        </w:rPr>
        <w:t>或</w:t>
      </w:r>
      <w:r>
        <w:rPr>
          <w:rFonts w:ascii="Arial" w:hAnsi="Arial" w:cs="Arial"/>
          <w:szCs w:val="21"/>
        </w:rPr>
        <w:t>.zip(</w:t>
      </w:r>
      <w:r>
        <w:rPr>
          <w:rFonts w:ascii="Arial" w:hAnsi="Arial" w:cs="Arial" w:hint="eastAsia"/>
          <w:szCs w:val="21"/>
        </w:rPr>
        <w:t>默认</w:t>
      </w:r>
      <w:r>
        <w:rPr>
          <w:rFonts w:ascii="Arial" w:hAnsi="Arial" w:cs="Arial"/>
          <w:szCs w:val="21"/>
        </w:rPr>
        <w:t>)</w:t>
      </w:r>
    </w:p>
    <w:p w14:paraId="62F22A68" w14:textId="77777777" w:rsidR="00BF391C" w:rsidRDefault="00BF391C">
      <w:r>
        <w:rPr>
          <w:rFonts w:hint="eastAsia"/>
          <w:lang w:eastAsia="zh-CN"/>
        </w:rPr>
        <w:t>例如：</w:t>
      </w:r>
    </w:p>
    <w:tbl>
      <w:tblPr>
        <w:tblW w:w="894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451"/>
        <w:gridCol w:w="5495"/>
      </w:tblGrid>
      <w:tr w:rsidR="00BF391C" w14:paraId="6A3591D2" w14:textId="77777777">
        <w:trPr>
          <w:trHeight w:val="273"/>
        </w:trPr>
        <w:tc>
          <w:tcPr>
            <w:tcW w:w="3451" w:type="dxa"/>
            <w:shd w:val="clear" w:color="auto" w:fill="auto"/>
            <w:vAlign w:val="center"/>
          </w:tcPr>
          <w:p w14:paraId="7F51D26F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e</w:t>
            </w:r>
            <w:r>
              <w:rPr>
                <w:rFonts w:cs="宋体"/>
                <w:color w:val="000000"/>
                <w:lang w:eastAsia="zh-CN"/>
              </w:rPr>
              <w:t>NodeB configuration data</w:t>
            </w:r>
          </w:p>
        </w:tc>
        <w:tc>
          <w:tcPr>
            <w:tcW w:w="5495" w:type="dxa"/>
            <w:shd w:val="clear" w:color="auto" w:fill="auto"/>
            <w:vAlign w:val="center"/>
          </w:tcPr>
          <w:p w14:paraId="0102F9CB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Baicells-CE-6.61.17.102-1.0-20160921001213.xml</w:t>
            </w:r>
            <w:r>
              <w:rPr>
                <w:rFonts w:hint="eastAsia"/>
                <w:lang w:eastAsia="zh-CN"/>
              </w:rPr>
              <w:t>.zip</w:t>
            </w:r>
          </w:p>
        </w:tc>
      </w:tr>
      <w:tr w:rsidR="00BF391C" w14:paraId="342E6E70" w14:textId="77777777">
        <w:trPr>
          <w:trHeight w:val="273"/>
        </w:trPr>
        <w:tc>
          <w:tcPr>
            <w:tcW w:w="3451" w:type="dxa"/>
            <w:shd w:val="clear" w:color="auto" w:fill="auto"/>
            <w:vAlign w:val="center"/>
          </w:tcPr>
          <w:p w14:paraId="24282485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cell configuration data</w:t>
            </w:r>
          </w:p>
        </w:tc>
        <w:tc>
          <w:tcPr>
            <w:tcW w:w="5495" w:type="dxa"/>
            <w:shd w:val="clear" w:color="auto" w:fill="auto"/>
            <w:vAlign w:val="center"/>
          </w:tcPr>
          <w:p w14:paraId="330DD197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Baicells-CC-6.61.17.102-1.0-20160921001245.xml</w:t>
            </w:r>
            <w:r>
              <w:rPr>
                <w:rFonts w:hint="eastAsia"/>
                <w:lang w:eastAsia="zh-CN"/>
              </w:rPr>
              <w:t>.zip</w:t>
            </w:r>
          </w:p>
        </w:tc>
      </w:tr>
      <w:tr w:rsidR="00BF391C" w14:paraId="14A28467" w14:textId="77777777">
        <w:trPr>
          <w:trHeight w:val="273"/>
        </w:trPr>
        <w:tc>
          <w:tcPr>
            <w:tcW w:w="3451" w:type="dxa"/>
            <w:shd w:val="clear" w:color="auto" w:fill="auto"/>
            <w:vAlign w:val="center"/>
          </w:tcPr>
          <w:p w14:paraId="744F9DB2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/>
                <w:color w:val="000000"/>
                <w:lang w:eastAsia="zh-CN"/>
              </w:rPr>
              <w:t>LTE</w:t>
            </w:r>
            <w:r>
              <w:rPr>
                <w:rFonts w:cs="宋体" w:hint="eastAsia"/>
                <w:color w:val="000000"/>
                <w:lang w:eastAsia="zh-CN"/>
              </w:rPr>
              <w:t xml:space="preserve"> eNodeB parameter data</w:t>
            </w:r>
          </w:p>
        </w:tc>
        <w:tc>
          <w:tcPr>
            <w:tcW w:w="5495" w:type="dxa"/>
            <w:shd w:val="clear" w:color="auto" w:fill="auto"/>
            <w:vAlign w:val="center"/>
          </w:tcPr>
          <w:p w14:paraId="2D619BCB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Baicells-EP-6.61.17.102-1.0-20160921001210.xml</w:t>
            </w:r>
            <w:r>
              <w:rPr>
                <w:rFonts w:hint="eastAsia"/>
                <w:lang w:eastAsia="zh-CN"/>
              </w:rPr>
              <w:t>.zip</w:t>
            </w:r>
          </w:p>
        </w:tc>
      </w:tr>
      <w:tr w:rsidR="00BF391C" w14:paraId="78ADA6BB" w14:textId="77777777">
        <w:trPr>
          <w:trHeight w:val="273"/>
        </w:trPr>
        <w:tc>
          <w:tcPr>
            <w:tcW w:w="3451" w:type="dxa"/>
            <w:shd w:val="clear" w:color="auto" w:fill="auto"/>
            <w:vAlign w:val="center"/>
          </w:tcPr>
          <w:p w14:paraId="39BE2C19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/>
                <w:color w:val="000000"/>
                <w:lang w:eastAsia="zh-CN"/>
              </w:rPr>
              <w:t xml:space="preserve">LTE </w:t>
            </w:r>
            <w:r>
              <w:rPr>
                <w:rFonts w:cs="宋体" w:hint="eastAsia"/>
                <w:color w:val="000000"/>
                <w:lang w:eastAsia="zh-CN"/>
              </w:rPr>
              <w:t>c</w:t>
            </w:r>
            <w:r>
              <w:rPr>
                <w:rFonts w:cs="宋体"/>
                <w:color w:val="000000"/>
                <w:lang w:eastAsia="zh-CN"/>
              </w:rPr>
              <w:t xml:space="preserve">ell </w:t>
            </w:r>
            <w:r>
              <w:rPr>
                <w:rFonts w:cs="宋体" w:hint="eastAsia"/>
                <w:color w:val="000000"/>
                <w:lang w:eastAsia="zh-CN"/>
              </w:rPr>
              <w:t>parameter data</w:t>
            </w:r>
          </w:p>
        </w:tc>
        <w:tc>
          <w:tcPr>
            <w:tcW w:w="5495" w:type="dxa"/>
            <w:shd w:val="clear" w:color="auto" w:fill="auto"/>
            <w:vAlign w:val="center"/>
          </w:tcPr>
          <w:p w14:paraId="4FAE9C43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Baicells-CP-6.61.17.102-1.0-20160921001210.xml</w:t>
            </w:r>
            <w:r>
              <w:rPr>
                <w:rFonts w:hint="eastAsia"/>
                <w:lang w:eastAsia="zh-CN"/>
              </w:rPr>
              <w:t>.zip</w:t>
            </w:r>
          </w:p>
        </w:tc>
      </w:tr>
    </w:tbl>
    <w:p w14:paraId="38E23F75" w14:textId="3B6F2393" w:rsidR="00BF391C" w:rsidRDefault="00BF391C">
      <w:pPr>
        <w:pStyle w:val="3"/>
      </w:pPr>
      <w:bookmarkStart w:id="65" w:name="_Toc163486591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51"/>
      <w:r>
        <w:rPr>
          <w:rFonts w:hint="eastAsia"/>
          <w:lang w:eastAsia="zh-CN"/>
        </w:rPr>
        <w:t>数据周期</w:t>
      </w:r>
      <w:bookmarkEnd w:id="65"/>
    </w:p>
    <w:p w14:paraId="16227D3F" w14:textId="24399FAC" w:rsidR="00004ED2" w:rsidRDefault="00BF391C">
      <w:pPr>
        <w:rPr>
          <w:lang w:eastAsia="zh-CN"/>
        </w:rPr>
      </w:pPr>
      <w:r w:rsidRPr="00BF391C">
        <w:rPr>
          <w:rFonts w:hint="eastAsia"/>
          <w:lang w:eastAsia="zh-CN"/>
        </w:rPr>
        <w:t>资源数据包括</w:t>
      </w:r>
      <w:r w:rsidRPr="00BF391C">
        <w:rPr>
          <w:rFonts w:hint="eastAsia"/>
          <w:lang w:eastAsia="zh-CN"/>
        </w:rPr>
        <w:t>4</w:t>
      </w:r>
      <w:r w:rsidRPr="00BF391C">
        <w:rPr>
          <w:rFonts w:hint="eastAsia"/>
          <w:lang w:eastAsia="zh-CN"/>
        </w:rPr>
        <w:t>个类别，</w:t>
      </w:r>
      <w:r w:rsidRPr="00BF391C">
        <w:rPr>
          <w:rFonts w:hint="eastAsia"/>
          <w:lang w:eastAsia="zh-CN"/>
        </w:rPr>
        <w:t>eNodeB</w:t>
      </w:r>
      <w:r w:rsidRPr="00BF391C">
        <w:rPr>
          <w:rFonts w:hint="eastAsia"/>
          <w:lang w:eastAsia="zh-CN"/>
        </w:rPr>
        <w:t>配置、小区配置、</w:t>
      </w:r>
      <w:r w:rsidRPr="00BF391C">
        <w:rPr>
          <w:rFonts w:hint="eastAsia"/>
          <w:lang w:eastAsia="zh-CN"/>
        </w:rPr>
        <w:t>LTE eNodeB</w:t>
      </w:r>
      <w:r w:rsidRPr="00BF391C">
        <w:rPr>
          <w:rFonts w:hint="eastAsia"/>
          <w:lang w:eastAsia="zh-CN"/>
        </w:rPr>
        <w:t>参数和</w:t>
      </w:r>
      <w:r w:rsidRPr="00BF391C">
        <w:rPr>
          <w:rFonts w:hint="eastAsia"/>
          <w:lang w:eastAsia="zh-CN"/>
        </w:rPr>
        <w:t>LTE</w:t>
      </w:r>
      <w:r w:rsidRPr="00BF391C">
        <w:rPr>
          <w:rFonts w:hint="eastAsia"/>
          <w:lang w:eastAsia="zh-CN"/>
        </w:rPr>
        <w:t>小区参数。所有资源数据每</w:t>
      </w:r>
      <w:r w:rsidRPr="00BF391C">
        <w:rPr>
          <w:rFonts w:hint="eastAsia"/>
          <w:lang w:eastAsia="zh-CN"/>
        </w:rPr>
        <w:t>24</w:t>
      </w:r>
      <w:r w:rsidRPr="00BF391C">
        <w:rPr>
          <w:rFonts w:hint="eastAsia"/>
          <w:lang w:eastAsia="zh-CN"/>
        </w:rPr>
        <w:t>小时生成一次（默认值）。</w:t>
      </w:r>
    </w:p>
    <w:p w14:paraId="442B86B2" w14:textId="5E913118" w:rsidR="00004ED2" w:rsidRDefault="00BF391C">
      <w:pPr>
        <w:pStyle w:val="3"/>
      </w:pPr>
      <w:bookmarkStart w:id="66" w:name="_Toc7071"/>
      <w:bookmarkStart w:id="67" w:name="_Toc35"/>
      <w:bookmarkStart w:id="68" w:name="_Toc27001"/>
      <w:bookmarkStart w:id="69" w:name="_Toc22583"/>
      <w:bookmarkStart w:id="70" w:name="_Toc3431"/>
      <w:bookmarkStart w:id="71" w:name="_Toc7643"/>
      <w:bookmarkStart w:id="72" w:name="_Toc28294"/>
      <w:bookmarkStart w:id="73" w:name="_Toc26526"/>
      <w:bookmarkStart w:id="74" w:name="_Toc31790"/>
      <w:bookmarkStart w:id="75" w:name="_Toc16459"/>
      <w:bookmarkStart w:id="76" w:name="_Toc20605"/>
      <w:bookmarkStart w:id="77" w:name="_Toc7662"/>
      <w:bookmarkStart w:id="78" w:name="_Toc15093"/>
      <w:bookmarkStart w:id="79" w:name="_Toc20569"/>
      <w:bookmarkStart w:id="80" w:name="_Toc25874"/>
      <w:bookmarkStart w:id="81" w:name="_Toc12112"/>
      <w:bookmarkStart w:id="82" w:name="_Toc106098455"/>
      <w:bookmarkStart w:id="83" w:name="_Toc20360"/>
      <w:bookmarkStart w:id="84" w:name="_Toc11083"/>
      <w:bookmarkStart w:id="85" w:name="_Toc22367"/>
      <w:bookmarkStart w:id="86" w:name="_Toc163486592"/>
      <w:r>
        <w:rPr>
          <w:rFonts w:hint="eastAsia"/>
          <w:lang w:eastAsia="zh-CN"/>
        </w:rPr>
        <w:t>数据格式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54DB25F7" w14:textId="1A1DCB0A" w:rsidR="00004ED2" w:rsidRDefault="00BF391C">
      <w:pPr>
        <w:rPr>
          <w:lang w:eastAsia="zh-CN"/>
        </w:rPr>
      </w:pPr>
      <w:r w:rsidRPr="00BF391C">
        <w:rPr>
          <w:rFonts w:hint="eastAsia"/>
        </w:rPr>
        <w:t>资源数据文件的格式为</w:t>
      </w:r>
      <w:r w:rsidRPr="00BF391C">
        <w:rPr>
          <w:rFonts w:hint="eastAsia"/>
        </w:rPr>
        <w:t>xml</w:t>
      </w:r>
      <w:r w:rsidRPr="00BF391C">
        <w:rPr>
          <w:rFonts w:hint="eastAsia"/>
        </w:rPr>
        <w:t>或</w:t>
      </w:r>
      <w:r w:rsidRPr="00BF391C">
        <w:rPr>
          <w:rFonts w:hint="eastAsia"/>
        </w:rPr>
        <w:t>csv</w:t>
      </w:r>
      <w:r w:rsidRPr="00BF391C">
        <w:rPr>
          <w:rFonts w:hint="eastAsia"/>
        </w:rPr>
        <w:t>，以</w:t>
      </w:r>
      <w:r w:rsidRPr="00BF391C">
        <w:rPr>
          <w:rFonts w:hint="eastAsia"/>
        </w:rPr>
        <w:t>OMC</w:t>
      </w:r>
      <w:r w:rsidRPr="00BF391C">
        <w:rPr>
          <w:rFonts w:hint="eastAsia"/>
        </w:rPr>
        <w:t>为粒度生成文件。</w:t>
      </w:r>
    </w:p>
    <w:p w14:paraId="764C639F" w14:textId="5967AFCE" w:rsidR="00004ED2" w:rsidRDefault="00072346">
      <w:pPr>
        <w:pStyle w:val="4"/>
        <w:tabs>
          <w:tab w:val="clear" w:pos="4267"/>
        </w:tabs>
      </w:pPr>
      <w:r>
        <w:rPr>
          <w:rFonts w:hint="eastAsia"/>
        </w:rPr>
        <w:t>XML</w:t>
      </w:r>
      <w:r w:rsidR="00BF391C">
        <w:rPr>
          <w:rFonts w:hint="eastAsia"/>
          <w:lang w:eastAsia="zh-CN"/>
        </w:rPr>
        <w:t>格式</w:t>
      </w:r>
    </w:p>
    <w:p w14:paraId="6B96C45E" w14:textId="52D66693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Figure </w:t>
      </w:r>
      <w:r>
        <w:rPr>
          <w:rFonts w:asciiTheme="minorHAnsi" w:hAnsiTheme="minorHAnsi"/>
          <w:lang w:val="en-US"/>
        </w:rPr>
        <w:fldChar w:fldCharType="begin"/>
      </w:r>
      <w:r>
        <w:rPr>
          <w:rFonts w:asciiTheme="minorHAnsi" w:hAnsiTheme="minorHAnsi"/>
          <w:lang w:val="en-US"/>
        </w:rPr>
        <w:instrText xml:space="preserve"> STYLEREF 1 \s </w:instrText>
      </w:r>
      <w:r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noBreakHyphen/>
      </w:r>
      <w:r>
        <w:rPr>
          <w:rFonts w:asciiTheme="minorHAnsi" w:hAnsiTheme="minorHAnsi"/>
          <w:lang w:val="en-US"/>
        </w:rPr>
        <w:fldChar w:fldCharType="begin"/>
      </w:r>
      <w:r>
        <w:rPr>
          <w:rFonts w:asciiTheme="minorHAnsi" w:hAnsiTheme="minorHAnsi"/>
          <w:lang w:val="en-US"/>
        </w:rPr>
        <w:instrText xml:space="preserve"> SEQ Figure \* ARABIC \s 1 </w:instrText>
      </w:r>
      <w:r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1</w:t>
      </w:r>
      <w:r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 w:rsidR="00BF391C" w:rsidRPr="00BF391C">
        <w:rPr>
          <w:rFonts w:asciiTheme="minorHAnsi" w:hAnsiTheme="minorHAnsi" w:hint="eastAsia"/>
          <w:lang w:val="en-US"/>
        </w:rPr>
        <w:t>资源数据的</w:t>
      </w:r>
      <w:r w:rsidR="00BF391C" w:rsidRPr="00BF391C">
        <w:rPr>
          <w:rFonts w:asciiTheme="minorHAnsi" w:hAnsiTheme="minorHAnsi" w:hint="eastAsia"/>
          <w:lang w:val="en-US"/>
        </w:rPr>
        <w:t>xml</w:t>
      </w:r>
      <w:r w:rsidR="00BF391C" w:rsidRPr="00BF391C">
        <w:rPr>
          <w:rFonts w:asciiTheme="minorHAnsi" w:hAnsiTheme="minorHAnsi" w:hint="eastAsia"/>
          <w:lang w:val="en-US"/>
        </w:rPr>
        <w:t>文件结构</w:t>
      </w:r>
    </w:p>
    <w:p w14:paraId="11F842DC" w14:textId="77777777" w:rsidR="00004ED2" w:rsidRDefault="00072346">
      <w:pPr>
        <w:spacing w:line="240" w:lineRule="auto"/>
        <w:ind w:firstLine="420"/>
        <w:rPr>
          <w:rFonts w:ascii="宋体" w:hAnsi="宋体"/>
          <w:szCs w:val="21"/>
          <w:lang w:eastAsia="zh-CN"/>
        </w:rPr>
      </w:pPr>
      <w:r>
        <w:rPr>
          <w:rFonts w:ascii="宋体" w:hAnsi="宋体"/>
          <w:noProof/>
          <w:szCs w:val="21"/>
          <w:lang w:eastAsia="zh-CN"/>
        </w:rPr>
        <w:drawing>
          <wp:inline distT="0" distB="0" distL="0" distR="0" wp14:anchorId="1E770D1A" wp14:editId="4061C03F">
            <wp:extent cx="5358925" cy="18097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rcRect t="4245" b="7546"/>
                    <a:stretch>
                      <a:fillRect/>
                    </a:stretch>
                  </pic:blipFill>
                  <pic:spPr>
                    <a:xfrm>
                      <a:off x="0" y="0"/>
                      <a:ext cx="5364755" cy="18117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BD5F" w14:textId="30B1D8BC" w:rsidR="00004ED2" w:rsidRDefault="00BF391C">
      <w:r>
        <w:rPr>
          <w:rFonts w:cs="Arial"/>
          <w:color w:val="000000"/>
          <w:shd w:val="clear" w:color="auto" w:fill="FFFFFF"/>
        </w:rPr>
        <w:t>资源数据文件包括标签，</w:t>
      </w:r>
      <w:r>
        <w:rPr>
          <w:rFonts w:cs="Arial" w:hint="eastAsia"/>
          <w:color w:val="000000"/>
          <w:shd w:val="clear" w:color="auto" w:fill="FFFFFF"/>
          <w:lang w:eastAsia="zh-CN"/>
        </w:rPr>
        <w:t>如</w:t>
      </w:r>
      <w:r w:rsidR="00072346">
        <w:fldChar w:fldCharType="begin"/>
      </w:r>
      <w:r w:rsidR="00072346">
        <w:instrText xml:space="preserve"> REF _Ref525746710 \h  \* MERGEFORMAT </w:instrText>
      </w:r>
      <w:r w:rsidR="00072346">
        <w:fldChar w:fldCharType="separate"/>
      </w:r>
      <w:r w:rsidR="000730F4" w:rsidRPr="000730F4">
        <w:t>Table 2</w:t>
      </w:r>
      <w:r w:rsidR="000730F4" w:rsidRPr="000730F4">
        <w:noBreakHyphen/>
        <w:t>2</w:t>
      </w:r>
      <w:r w:rsidR="00072346">
        <w:fldChar w:fldCharType="end"/>
      </w:r>
      <w:r>
        <w:rPr>
          <w:rFonts w:hint="eastAsia"/>
          <w:lang w:eastAsia="zh-CN"/>
        </w:rPr>
        <w:t>所示。</w:t>
      </w:r>
    </w:p>
    <w:p w14:paraId="6852E257" w14:textId="3DF407A5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bookmarkStart w:id="87" w:name="_Ref525746710"/>
      <w:r>
        <w:rPr>
          <w:rFonts w:asciiTheme="minorHAnsi" w:hAnsiTheme="minorHAnsi"/>
          <w:lang w:val="en-US"/>
        </w:rPr>
        <w:lastRenderedPageBreak/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bookmarkEnd w:id="87"/>
      <w:r>
        <w:rPr>
          <w:rFonts w:asciiTheme="minorHAnsi" w:hAnsiTheme="minorHAnsi"/>
          <w:lang w:val="en-US"/>
        </w:rPr>
        <w:t xml:space="preserve"> </w:t>
      </w:r>
      <w:r w:rsidR="00BF391C" w:rsidRPr="00BF391C">
        <w:rPr>
          <w:rFonts w:asciiTheme="minorHAnsi" w:hAnsiTheme="minorHAnsi" w:hint="eastAsia"/>
          <w:lang w:val="en-US"/>
        </w:rPr>
        <w:t>xmlData</w:t>
      </w:r>
      <w:r w:rsidR="00BF391C" w:rsidRPr="00BF391C">
        <w:rPr>
          <w:rFonts w:asciiTheme="minorHAnsi" w:hAnsiTheme="minorHAnsi" w:hint="eastAsia"/>
          <w:lang w:val="en-US"/>
        </w:rPr>
        <w:t>文件的标签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6"/>
        <w:gridCol w:w="1623"/>
        <w:gridCol w:w="5245"/>
      </w:tblGrid>
      <w:tr w:rsidR="00004ED2" w14:paraId="3D213EE7" w14:textId="77777777">
        <w:trPr>
          <w:trHeight w:val="60"/>
        </w:trPr>
        <w:tc>
          <w:tcPr>
            <w:tcW w:w="1496" w:type="dxa"/>
            <w:shd w:val="clear" w:color="auto" w:fill="D9D9D9" w:themeFill="background1" w:themeFillShade="D9"/>
          </w:tcPr>
          <w:p w14:paraId="4EC2151F" w14:textId="2DEC5915" w:rsidR="00004ED2" w:rsidRDefault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标签名</w:t>
            </w:r>
          </w:p>
        </w:tc>
        <w:tc>
          <w:tcPr>
            <w:tcW w:w="1623" w:type="dxa"/>
            <w:shd w:val="clear" w:color="auto" w:fill="D9D9D9" w:themeFill="background1" w:themeFillShade="D9"/>
          </w:tcPr>
          <w:p w14:paraId="06B12739" w14:textId="6D041003" w:rsidR="00004ED2" w:rsidRDefault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553A6AD5" w14:textId="1DA73624" w:rsidR="00004ED2" w:rsidRDefault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备注</w:t>
            </w:r>
          </w:p>
        </w:tc>
      </w:tr>
      <w:tr w:rsidR="00004ED2" w14:paraId="4F699975" w14:textId="77777777">
        <w:trPr>
          <w:trHeight w:val="298"/>
        </w:trPr>
        <w:tc>
          <w:tcPr>
            <w:tcW w:w="1496" w:type="dxa"/>
            <w:shd w:val="clear" w:color="auto" w:fill="auto"/>
          </w:tcPr>
          <w:p w14:paraId="3F76EF5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DataFile</w:t>
            </w:r>
          </w:p>
        </w:tc>
        <w:tc>
          <w:tcPr>
            <w:tcW w:w="1623" w:type="dxa"/>
            <w:shd w:val="clear" w:color="auto" w:fill="auto"/>
          </w:tcPr>
          <w:p w14:paraId="50C9E5FA" w14:textId="325E535E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bookmarkStart w:id="88" w:name="OLE_LINK1"/>
            <w:r>
              <w:rPr>
                <w:rFonts w:cs="Arial" w:hint="eastAsia"/>
                <w:szCs w:val="21"/>
                <w:lang w:eastAsia="zh-CN"/>
              </w:rPr>
              <w:t>必要</w:t>
            </w:r>
            <w:bookmarkEnd w:id="88"/>
          </w:p>
        </w:tc>
        <w:tc>
          <w:tcPr>
            <w:tcW w:w="5245" w:type="dxa"/>
            <w:shd w:val="clear" w:color="auto" w:fill="auto"/>
          </w:tcPr>
          <w:p w14:paraId="6C88992F" w14:textId="67D7D1AE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数据文件</w:t>
            </w:r>
          </w:p>
        </w:tc>
      </w:tr>
      <w:tr w:rsidR="00BF391C" w14:paraId="6E402B28" w14:textId="77777777">
        <w:trPr>
          <w:trHeight w:val="298"/>
        </w:trPr>
        <w:tc>
          <w:tcPr>
            <w:tcW w:w="1496" w:type="dxa"/>
            <w:shd w:val="clear" w:color="auto" w:fill="auto"/>
          </w:tcPr>
          <w:p w14:paraId="2131013C" w14:textId="77777777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FileHeader</w:t>
            </w:r>
          </w:p>
        </w:tc>
        <w:tc>
          <w:tcPr>
            <w:tcW w:w="1623" w:type="dxa"/>
            <w:shd w:val="clear" w:color="auto" w:fill="auto"/>
          </w:tcPr>
          <w:p w14:paraId="70092B91" w14:textId="09C0F8B6" w:rsidR="00BF391C" w:rsidRDefault="00BF391C" w:rsidP="00BF391C">
            <w:pPr>
              <w:rPr>
                <w:rFonts w:cs="Arial"/>
              </w:rPr>
            </w:pPr>
            <w:r w:rsidRPr="00F372D2"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5245" w:type="dxa"/>
            <w:shd w:val="clear" w:color="auto" w:fill="auto"/>
          </w:tcPr>
          <w:p w14:paraId="2AD95289" w14:textId="2269478A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文件头</w:t>
            </w:r>
          </w:p>
        </w:tc>
      </w:tr>
      <w:tr w:rsidR="00BF391C" w14:paraId="2DFEA0D8" w14:textId="77777777">
        <w:trPr>
          <w:trHeight w:val="298"/>
        </w:trPr>
        <w:tc>
          <w:tcPr>
            <w:tcW w:w="1496" w:type="dxa"/>
            <w:shd w:val="clear" w:color="auto" w:fill="auto"/>
          </w:tcPr>
          <w:p w14:paraId="2EC4921F" w14:textId="77777777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FiledName</w:t>
            </w:r>
          </w:p>
        </w:tc>
        <w:tc>
          <w:tcPr>
            <w:tcW w:w="1623" w:type="dxa"/>
            <w:shd w:val="clear" w:color="auto" w:fill="auto"/>
          </w:tcPr>
          <w:p w14:paraId="46267B04" w14:textId="0D28DDB1" w:rsidR="00BF391C" w:rsidRDefault="00BF391C" w:rsidP="00BF391C">
            <w:pPr>
              <w:rPr>
                <w:rFonts w:cs="Arial"/>
              </w:rPr>
            </w:pPr>
            <w:r w:rsidRPr="00F372D2"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5245" w:type="dxa"/>
            <w:shd w:val="clear" w:color="auto" w:fill="auto"/>
          </w:tcPr>
          <w:p w14:paraId="4D4A146E" w14:textId="3F99F146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NE</w:t>
            </w:r>
            <w:r>
              <w:rPr>
                <w:rFonts w:cs="Arial" w:hint="eastAsia"/>
                <w:szCs w:val="21"/>
                <w:lang w:eastAsia="zh-CN"/>
              </w:rPr>
              <w:t>对象的参数集</w:t>
            </w:r>
          </w:p>
        </w:tc>
      </w:tr>
      <w:tr w:rsidR="00BF391C" w14:paraId="64406EBF" w14:textId="77777777">
        <w:trPr>
          <w:trHeight w:val="298"/>
        </w:trPr>
        <w:tc>
          <w:tcPr>
            <w:tcW w:w="1496" w:type="dxa"/>
            <w:shd w:val="clear" w:color="auto" w:fill="auto"/>
          </w:tcPr>
          <w:p w14:paraId="1C6D52FE" w14:textId="77777777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FieldValue</w:t>
            </w:r>
          </w:p>
        </w:tc>
        <w:tc>
          <w:tcPr>
            <w:tcW w:w="1623" w:type="dxa"/>
            <w:shd w:val="clear" w:color="auto" w:fill="auto"/>
          </w:tcPr>
          <w:p w14:paraId="2915898E" w14:textId="2CB4AE43" w:rsidR="00BF391C" w:rsidRDefault="00BF391C" w:rsidP="00BF391C">
            <w:pPr>
              <w:rPr>
                <w:rFonts w:cs="Arial"/>
              </w:rPr>
            </w:pPr>
            <w:r w:rsidRPr="00F372D2"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5245" w:type="dxa"/>
            <w:shd w:val="clear" w:color="auto" w:fill="auto"/>
          </w:tcPr>
          <w:p w14:paraId="3A4AD7AA" w14:textId="0011C3C5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NE</w:t>
            </w:r>
            <w:r w:rsidRPr="00BF391C">
              <w:rPr>
                <w:rFonts w:cs="Arial" w:hint="eastAsia"/>
                <w:szCs w:val="21"/>
                <w:lang w:eastAsia="zh-CN"/>
              </w:rPr>
              <w:t>对象的参数集的值。</w:t>
            </w:r>
          </w:p>
        </w:tc>
      </w:tr>
      <w:tr w:rsidR="00BF391C" w14:paraId="6A4FD77E" w14:textId="77777777">
        <w:trPr>
          <w:trHeight w:val="298"/>
        </w:trPr>
        <w:tc>
          <w:tcPr>
            <w:tcW w:w="1496" w:type="dxa"/>
            <w:shd w:val="clear" w:color="auto" w:fill="auto"/>
          </w:tcPr>
          <w:p w14:paraId="16E57500" w14:textId="77777777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Object</w:t>
            </w:r>
          </w:p>
        </w:tc>
        <w:tc>
          <w:tcPr>
            <w:tcW w:w="1623" w:type="dxa"/>
            <w:shd w:val="clear" w:color="auto" w:fill="auto"/>
          </w:tcPr>
          <w:p w14:paraId="7BC62BC8" w14:textId="25D1C7F1" w:rsidR="00BF391C" w:rsidRDefault="00BF391C" w:rsidP="00BF391C">
            <w:pPr>
              <w:rPr>
                <w:rFonts w:cs="Arial"/>
              </w:rPr>
            </w:pPr>
            <w:r w:rsidRPr="00F372D2"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5245" w:type="dxa"/>
            <w:shd w:val="clear" w:color="auto" w:fill="auto"/>
          </w:tcPr>
          <w:p w14:paraId="7C8A8CFE" w14:textId="0932BC5B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NE</w:t>
            </w:r>
            <w:r>
              <w:rPr>
                <w:rFonts w:cs="Arial" w:hint="eastAsia"/>
                <w:szCs w:val="21"/>
                <w:lang w:eastAsia="zh-CN"/>
              </w:rPr>
              <w:t>对象</w:t>
            </w:r>
          </w:p>
        </w:tc>
      </w:tr>
      <w:tr w:rsidR="00BF391C" w14:paraId="135A3530" w14:textId="77777777">
        <w:trPr>
          <w:trHeight w:val="298"/>
        </w:trPr>
        <w:tc>
          <w:tcPr>
            <w:tcW w:w="1496" w:type="dxa"/>
            <w:shd w:val="clear" w:color="auto" w:fill="auto"/>
          </w:tcPr>
          <w:p w14:paraId="140AFA48" w14:textId="77777777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</w:t>
            </w:r>
          </w:p>
        </w:tc>
        <w:tc>
          <w:tcPr>
            <w:tcW w:w="1623" w:type="dxa"/>
            <w:shd w:val="clear" w:color="auto" w:fill="auto"/>
          </w:tcPr>
          <w:p w14:paraId="04305927" w14:textId="46953D06" w:rsidR="00BF391C" w:rsidRDefault="00BF391C" w:rsidP="00BF391C">
            <w:pPr>
              <w:rPr>
                <w:rFonts w:cs="Arial"/>
              </w:rPr>
            </w:pPr>
            <w:r w:rsidRPr="00F372D2"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5245" w:type="dxa"/>
            <w:shd w:val="clear" w:color="auto" w:fill="auto"/>
          </w:tcPr>
          <w:p w14:paraId="4DD8DB19" w14:textId="04822B15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NE</w:t>
            </w:r>
            <w:r w:rsidRPr="00BF391C">
              <w:rPr>
                <w:rFonts w:cs="Arial" w:hint="eastAsia"/>
                <w:szCs w:val="21"/>
                <w:lang w:eastAsia="zh-CN"/>
              </w:rPr>
              <w:t>对象参数集中每个参数的名称。</w:t>
            </w:r>
          </w:p>
        </w:tc>
      </w:tr>
      <w:tr w:rsidR="00004ED2" w14:paraId="5BB3C2AE" w14:textId="77777777">
        <w:trPr>
          <w:trHeight w:val="298"/>
        </w:trPr>
        <w:tc>
          <w:tcPr>
            <w:tcW w:w="1496" w:type="dxa"/>
            <w:shd w:val="clear" w:color="auto" w:fill="auto"/>
          </w:tcPr>
          <w:p w14:paraId="06B7238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V</w:t>
            </w:r>
          </w:p>
        </w:tc>
        <w:tc>
          <w:tcPr>
            <w:tcW w:w="1623" w:type="dxa"/>
            <w:shd w:val="clear" w:color="auto" w:fill="auto"/>
          </w:tcPr>
          <w:p w14:paraId="3ADA57D2" w14:textId="407C5CC5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条件可选</w:t>
            </w:r>
          </w:p>
        </w:tc>
        <w:tc>
          <w:tcPr>
            <w:tcW w:w="5245" w:type="dxa"/>
            <w:shd w:val="clear" w:color="auto" w:fill="auto"/>
          </w:tcPr>
          <w:p w14:paraId="6567D719" w14:textId="087F761A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NE</w:t>
            </w:r>
            <w:r w:rsidRPr="00BF391C">
              <w:rPr>
                <w:rFonts w:cs="Arial" w:hint="eastAsia"/>
                <w:szCs w:val="21"/>
                <w:lang w:eastAsia="zh-CN"/>
              </w:rPr>
              <w:t>的参数值，值的数量必须与参数的数量相同。</w:t>
            </w:r>
          </w:p>
        </w:tc>
      </w:tr>
    </w:tbl>
    <w:p w14:paraId="1A407CEF" w14:textId="77777777" w:rsidR="00004ED2" w:rsidRDefault="00004ED2">
      <w:pPr>
        <w:rPr>
          <w:rFonts w:ascii="宋体" w:hAnsi="宋体"/>
          <w:szCs w:val="21"/>
          <w:lang w:eastAsia="zh-CN"/>
        </w:rPr>
      </w:pPr>
    </w:p>
    <w:p w14:paraId="370589A2" w14:textId="35717720" w:rsidR="00004ED2" w:rsidRDefault="00BF391C">
      <w:pPr>
        <w:pStyle w:val="5"/>
        <w:tabs>
          <w:tab w:val="clear" w:pos="1008"/>
          <w:tab w:val="left" w:pos="432"/>
        </w:tabs>
      </w:pPr>
      <w:r w:rsidRPr="00BF391C">
        <w:rPr>
          <w:rFonts w:hint="eastAsia"/>
        </w:rPr>
        <w:t>数据文件的属性</w:t>
      </w:r>
    </w:p>
    <w:p w14:paraId="6A7DD727" w14:textId="0CA3CA45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3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 w:rsidR="00BF391C" w:rsidRPr="00BF391C">
        <w:rPr>
          <w:rFonts w:asciiTheme="minorHAnsi" w:hAnsiTheme="minorHAnsi" w:hint="eastAsia"/>
          <w:lang w:val="en-US"/>
        </w:rPr>
        <w:t>数据文件的属性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417"/>
        <w:gridCol w:w="1701"/>
        <w:gridCol w:w="3466"/>
      </w:tblGrid>
      <w:tr w:rsidR="00004ED2" w14:paraId="08AD4BEA" w14:textId="77777777">
        <w:trPr>
          <w:trHeight w:val="161"/>
        </w:trPr>
        <w:tc>
          <w:tcPr>
            <w:tcW w:w="1780" w:type="dxa"/>
            <w:shd w:val="clear" w:color="auto" w:fill="D9D9D9" w:themeFill="background1" w:themeFillShade="D9"/>
          </w:tcPr>
          <w:p w14:paraId="78B3E20F" w14:textId="623DA7AF" w:rsidR="00004ED2" w:rsidRDefault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属性名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7F4530F" w14:textId="62438264" w:rsidR="00004ED2" w:rsidRDefault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32338CB" w14:textId="0E418DDB" w:rsidR="00004ED2" w:rsidRDefault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466" w:type="dxa"/>
            <w:shd w:val="clear" w:color="auto" w:fill="D9D9D9" w:themeFill="background1" w:themeFillShade="D9"/>
          </w:tcPr>
          <w:p w14:paraId="5946B57C" w14:textId="04B4471A" w:rsidR="00004ED2" w:rsidRDefault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 w:rsidRPr="00BF391C">
              <w:rPr>
                <w:rFonts w:cs="Arial" w:hint="eastAsia"/>
                <w:b/>
                <w:szCs w:val="21"/>
                <w:lang w:eastAsia="zh-CN"/>
              </w:rPr>
              <w:t>类型和值的描述</w:t>
            </w:r>
          </w:p>
        </w:tc>
      </w:tr>
      <w:tr w:rsidR="00004ED2" w14:paraId="77D2270E" w14:textId="77777777">
        <w:trPr>
          <w:trHeight w:val="345"/>
        </w:trPr>
        <w:tc>
          <w:tcPr>
            <w:tcW w:w="1780" w:type="dxa"/>
            <w:shd w:val="clear" w:color="auto" w:fill="auto"/>
          </w:tcPr>
          <w:p w14:paraId="7B45F8C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Version</w:t>
            </w:r>
          </w:p>
        </w:tc>
        <w:tc>
          <w:tcPr>
            <w:tcW w:w="1417" w:type="dxa"/>
            <w:shd w:val="clear" w:color="auto" w:fill="auto"/>
          </w:tcPr>
          <w:p w14:paraId="46657036" w14:textId="46257E56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版本</w:t>
            </w:r>
          </w:p>
        </w:tc>
        <w:tc>
          <w:tcPr>
            <w:tcW w:w="1701" w:type="dxa"/>
            <w:shd w:val="clear" w:color="auto" w:fill="auto"/>
          </w:tcPr>
          <w:p w14:paraId="3C8EAEF2" w14:textId="69C44E3C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bookmarkStart w:id="89" w:name="OLE_LINK2"/>
            <w:r>
              <w:rPr>
                <w:rFonts w:cs="Arial" w:hint="eastAsia"/>
                <w:szCs w:val="21"/>
                <w:lang w:eastAsia="zh-CN"/>
              </w:rPr>
              <w:t>必要</w:t>
            </w:r>
            <w:bookmarkEnd w:id="89"/>
          </w:p>
        </w:tc>
        <w:tc>
          <w:tcPr>
            <w:tcW w:w="3466" w:type="dxa"/>
            <w:shd w:val="clear" w:color="auto" w:fill="auto"/>
          </w:tcPr>
          <w:p w14:paraId="48DA3FE6" w14:textId="36A4D651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字符串，值为“</w:t>
            </w:r>
            <w:r w:rsidRPr="00BF391C">
              <w:rPr>
                <w:rFonts w:cs="Arial" w:hint="eastAsia"/>
                <w:szCs w:val="21"/>
                <w:lang w:eastAsia="zh-CN"/>
              </w:rPr>
              <w:t>1.0</w:t>
            </w:r>
            <w:r w:rsidRPr="00BF391C">
              <w:rPr>
                <w:rFonts w:cs="Arial" w:hint="eastAsia"/>
                <w:szCs w:val="21"/>
                <w:lang w:eastAsia="zh-CN"/>
              </w:rPr>
              <w:t>”。</w:t>
            </w:r>
          </w:p>
        </w:tc>
      </w:tr>
      <w:tr w:rsidR="00004ED2" w14:paraId="1401DCE8" w14:textId="77777777">
        <w:trPr>
          <w:trHeight w:val="345"/>
        </w:trPr>
        <w:tc>
          <w:tcPr>
            <w:tcW w:w="1780" w:type="dxa"/>
            <w:shd w:val="clear" w:color="auto" w:fill="auto"/>
          </w:tcPr>
          <w:p w14:paraId="54312F6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Encoding</w:t>
            </w:r>
          </w:p>
        </w:tc>
        <w:tc>
          <w:tcPr>
            <w:tcW w:w="1417" w:type="dxa"/>
            <w:shd w:val="clear" w:color="auto" w:fill="auto"/>
          </w:tcPr>
          <w:p w14:paraId="7DF3A0A2" w14:textId="7A68693F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字符集</w:t>
            </w:r>
          </w:p>
        </w:tc>
        <w:tc>
          <w:tcPr>
            <w:tcW w:w="1701" w:type="dxa"/>
            <w:shd w:val="clear" w:color="auto" w:fill="auto"/>
          </w:tcPr>
          <w:p w14:paraId="0666657C" w14:textId="08AD2832" w:rsidR="00004ED2" w:rsidRDefault="00BF391C">
            <w:pPr>
              <w:rPr>
                <w:rFonts w:cs="Arial"/>
              </w:rPr>
            </w:pPr>
            <w:r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3466" w:type="dxa"/>
            <w:shd w:val="clear" w:color="auto" w:fill="auto"/>
          </w:tcPr>
          <w:p w14:paraId="214FF8A0" w14:textId="299175D3" w:rsidR="00004ED2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字符串，值为“</w:t>
            </w:r>
            <w:r w:rsidRPr="00BF391C">
              <w:rPr>
                <w:rFonts w:cs="Arial" w:hint="eastAsia"/>
                <w:szCs w:val="21"/>
                <w:lang w:eastAsia="zh-CN"/>
              </w:rPr>
              <w:t>UTF-8</w:t>
            </w:r>
            <w:r w:rsidRPr="00BF391C">
              <w:rPr>
                <w:rFonts w:cs="Arial" w:hint="eastAsia"/>
                <w:szCs w:val="21"/>
                <w:lang w:eastAsia="zh-CN"/>
              </w:rPr>
              <w:t>”。</w:t>
            </w:r>
          </w:p>
        </w:tc>
      </w:tr>
    </w:tbl>
    <w:p w14:paraId="26846E66" w14:textId="77777777" w:rsidR="00004ED2" w:rsidRDefault="00004ED2">
      <w:bookmarkStart w:id="90" w:name="_Toc449426517"/>
    </w:p>
    <w:bookmarkEnd w:id="90"/>
    <w:p w14:paraId="418C08C9" w14:textId="7B5C1C76" w:rsidR="00004ED2" w:rsidRDefault="00BF391C">
      <w:pPr>
        <w:pStyle w:val="5"/>
        <w:tabs>
          <w:tab w:val="clear" w:pos="1008"/>
          <w:tab w:val="left" w:pos="432"/>
        </w:tabs>
      </w:pPr>
      <w:r w:rsidRPr="00BF391C">
        <w:rPr>
          <w:rFonts w:hint="eastAsia"/>
        </w:rPr>
        <w:t>文件头的标签属性</w:t>
      </w:r>
    </w:p>
    <w:p w14:paraId="3439D6AB" w14:textId="03051DD6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 w:rsidR="00BF391C" w:rsidRPr="00BF391C">
        <w:rPr>
          <w:rFonts w:asciiTheme="minorHAnsi" w:hAnsiTheme="minorHAnsi" w:hint="eastAsia"/>
          <w:lang w:val="en-US"/>
        </w:rPr>
        <w:t>文件头的标签属性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1725"/>
        <w:gridCol w:w="1573"/>
        <w:gridCol w:w="3261"/>
      </w:tblGrid>
      <w:tr w:rsidR="00BF391C" w14:paraId="73472579" w14:textId="77777777">
        <w:trPr>
          <w:trHeight w:val="345"/>
          <w:tblHeader/>
        </w:trPr>
        <w:tc>
          <w:tcPr>
            <w:tcW w:w="1805" w:type="dxa"/>
            <w:shd w:val="clear" w:color="auto" w:fill="D9D9D9" w:themeFill="background1" w:themeFillShade="D9"/>
          </w:tcPr>
          <w:p w14:paraId="29ED3B2F" w14:textId="4B89E364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属性名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 w14:paraId="0D04447B" w14:textId="0EB45D76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14:paraId="77C3E451" w14:textId="0EB3839E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311AFC20" w14:textId="2FF19FA8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 w:rsidRPr="00BF391C">
              <w:rPr>
                <w:rFonts w:cs="Arial" w:hint="eastAsia"/>
                <w:b/>
                <w:szCs w:val="21"/>
                <w:lang w:eastAsia="zh-CN"/>
              </w:rPr>
              <w:t>类型和值的描述</w:t>
            </w:r>
          </w:p>
        </w:tc>
      </w:tr>
      <w:tr w:rsidR="00BF391C" w14:paraId="7B28F39F" w14:textId="77777777">
        <w:trPr>
          <w:trHeight w:val="345"/>
        </w:trPr>
        <w:tc>
          <w:tcPr>
            <w:tcW w:w="1805" w:type="dxa"/>
            <w:shd w:val="clear" w:color="auto" w:fill="auto"/>
          </w:tcPr>
          <w:p w14:paraId="0B758899" w14:textId="77777777" w:rsidR="00BF391C" w:rsidRDefault="00BF391C" w:rsidP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TimeStamp</w:t>
            </w:r>
          </w:p>
        </w:tc>
        <w:tc>
          <w:tcPr>
            <w:tcW w:w="1725" w:type="dxa"/>
            <w:shd w:val="clear" w:color="auto" w:fill="auto"/>
          </w:tcPr>
          <w:p w14:paraId="37060FF4" w14:textId="148044D6" w:rsidR="00BF391C" w:rsidRDefault="00BF391C" w:rsidP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数据生成时间。</w:t>
            </w:r>
          </w:p>
        </w:tc>
        <w:tc>
          <w:tcPr>
            <w:tcW w:w="1573" w:type="dxa"/>
            <w:shd w:val="clear" w:color="auto" w:fill="auto"/>
          </w:tcPr>
          <w:p w14:paraId="7E9ECA38" w14:textId="2ABAF468" w:rsidR="00BF391C" w:rsidRDefault="00BF391C" w:rsidP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640D90"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3261" w:type="dxa"/>
            <w:shd w:val="clear" w:color="auto" w:fill="auto"/>
          </w:tcPr>
          <w:p w14:paraId="2CC0CA98" w14:textId="4FF2D001" w:rsidR="00BF391C" w:rsidRDefault="00BF391C" w:rsidP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时间的格式</w:t>
            </w:r>
          </w:p>
        </w:tc>
      </w:tr>
      <w:tr w:rsidR="00BF391C" w14:paraId="0FC1610F" w14:textId="77777777">
        <w:trPr>
          <w:trHeight w:val="345"/>
        </w:trPr>
        <w:tc>
          <w:tcPr>
            <w:tcW w:w="1805" w:type="dxa"/>
            <w:shd w:val="clear" w:color="auto" w:fill="auto"/>
          </w:tcPr>
          <w:p w14:paraId="6D1702C2" w14:textId="77777777" w:rsidR="00BF391C" w:rsidRDefault="00BF391C" w:rsidP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TimeZone</w:t>
            </w:r>
          </w:p>
        </w:tc>
        <w:tc>
          <w:tcPr>
            <w:tcW w:w="1725" w:type="dxa"/>
            <w:shd w:val="clear" w:color="auto" w:fill="auto"/>
          </w:tcPr>
          <w:p w14:paraId="26D1D12D" w14:textId="4669AE67" w:rsidR="00BF391C" w:rsidRDefault="00BF391C" w:rsidP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时区</w:t>
            </w:r>
          </w:p>
        </w:tc>
        <w:tc>
          <w:tcPr>
            <w:tcW w:w="1573" w:type="dxa"/>
            <w:shd w:val="clear" w:color="auto" w:fill="auto"/>
          </w:tcPr>
          <w:p w14:paraId="5A527932" w14:textId="4A623DA2" w:rsidR="00BF391C" w:rsidRDefault="00BF391C" w:rsidP="00BF391C">
            <w:pPr>
              <w:rPr>
                <w:rFonts w:cs="Arial"/>
              </w:rPr>
            </w:pPr>
            <w:r w:rsidRPr="00640D90"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3261" w:type="dxa"/>
            <w:shd w:val="clear" w:color="auto" w:fill="auto"/>
          </w:tcPr>
          <w:p w14:paraId="290068CE" w14:textId="2C43284F" w:rsidR="00BF391C" w:rsidRDefault="00BF391C" w:rsidP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时区信息</w:t>
            </w:r>
          </w:p>
        </w:tc>
      </w:tr>
    </w:tbl>
    <w:p w14:paraId="4C7292F1" w14:textId="77777777" w:rsidR="00BF391C" w:rsidRDefault="00BF391C">
      <w:bookmarkStart w:id="91" w:name="_Toc449426518"/>
    </w:p>
    <w:bookmarkEnd w:id="91"/>
    <w:p w14:paraId="627C0AE7" w14:textId="77777777" w:rsidR="00BF391C" w:rsidRDefault="00BF391C">
      <w:pPr>
        <w:pStyle w:val="5"/>
        <w:tabs>
          <w:tab w:val="clear" w:pos="1008"/>
          <w:tab w:val="left" w:pos="432"/>
        </w:tabs>
      </w:pPr>
      <w:r>
        <w:rPr>
          <w:rFonts w:hint="eastAsia"/>
          <w:lang w:eastAsia="zh-CN"/>
        </w:rPr>
        <w:t>对象属性</w:t>
      </w:r>
    </w:p>
    <w:p w14:paraId="0C46B16A" w14:textId="056B07F6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5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 w:rsidR="00BF391C">
        <w:rPr>
          <w:rFonts w:asciiTheme="minorHAnsi" w:hAnsiTheme="minorHAnsi" w:hint="eastAsia"/>
          <w:lang w:val="en-US" w:eastAsia="zh-CN"/>
        </w:rPr>
        <w:t>对象属性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559"/>
        <w:gridCol w:w="3261"/>
      </w:tblGrid>
      <w:tr w:rsidR="00BF391C" w14:paraId="2150DA8B" w14:textId="77777777">
        <w:trPr>
          <w:trHeight w:val="345"/>
        </w:trPr>
        <w:tc>
          <w:tcPr>
            <w:tcW w:w="1843" w:type="dxa"/>
            <w:shd w:val="clear" w:color="auto" w:fill="D9D9D9" w:themeFill="background1" w:themeFillShade="D9"/>
          </w:tcPr>
          <w:p w14:paraId="0F10F139" w14:textId="45A25FB6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属性名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802D6A6" w14:textId="59C510C5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FF167F6" w14:textId="3026B7C0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2B2E110D" w14:textId="10158A4B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 w:rsidRPr="00BF391C">
              <w:rPr>
                <w:rFonts w:cs="Arial" w:hint="eastAsia"/>
                <w:b/>
                <w:szCs w:val="21"/>
                <w:lang w:eastAsia="zh-CN"/>
              </w:rPr>
              <w:t>类型和值的描述</w:t>
            </w:r>
          </w:p>
        </w:tc>
      </w:tr>
      <w:tr w:rsidR="00004ED2" w14:paraId="471E4BCB" w14:textId="77777777">
        <w:trPr>
          <w:trHeight w:val="119"/>
        </w:trPr>
        <w:tc>
          <w:tcPr>
            <w:tcW w:w="1843" w:type="dxa"/>
            <w:shd w:val="clear" w:color="auto" w:fill="auto"/>
          </w:tcPr>
          <w:p w14:paraId="35DCD087" w14:textId="77777777" w:rsidR="00004ED2" w:rsidRDefault="00072346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Dn</w:t>
            </w:r>
          </w:p>
        </w:tc>
        <w:tc>
          <w:tcPr>
            <w:tcW w:w="1701" w:type="dxa"/>
            <w:shd w:val="clear" w:color="auto" w:fill="auto"/>
          </w:tcPr>
          <w:p w14:paraId="73389033" w14:textId="0983BB72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网元标识，在</w:t>
            </w:r>
            <w:r w:rsidRPr="00BF391C">
              <w:rPr>
                <w:rFonts w:cs="Arial" w:hint="eastAsia"/>
                <w:szCs w:val="21"/>
                <w:lang w:eastAsia="zh-CN"/>
              </w:rPr>
              <w:t>OMC</w:t>
            </w:r>
            <w:r w:rsidRPr="00BF391C">
              <w:rPr>
                <w:rFonts w:cs="Arial" w:hint="eastAsia"/>
                <w:szCs w:val="21"/>
                <w:lang w:eastAsia="zh-CN"/>
              </w:rPr>
              <w:t>中是唯一的。</w:t>
            </w:r>
          </w:p>
        </w:tc>
        <w:tc>
          <w:tcPr>
            <w:tcW w:w="1559" w:type="dxa"/>
            <w:shd w:val="clear" w:color="auto" w:fill="auto"/>
          </w:tcPr>
          <w:p w14:paraId="5C00E777" w14:textId="6D242ABC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3261" w:type="dxa"/>
            <w:shd w:val="clear" w:color="auto" w:fill="auto"/>
          </w:tcPr>
          <w:p w14:paraId="29BCB2A6" w14:textId="24734DBA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字符串，命名规则由</w:t>
            </w:r>
            <w:r>
              <w:rPr>
                <w:rFonts w:cs="Arial" w:hint="eastAsia"/>
                <w:szCs w:val="21"/>
                <w:lang w:eastAsia="zh-CN"/>
              </w:rPr>
              <w:t>厂商</w:t>
            </w:r>
            <w:r w:rsidRPr="00BF391C">
              <w:rPr>
                <w:rFonts w:cs="Arial" w:hint="eastAsia"/>
                <w:szCs w:val="21"/>
                <w:lang w:eastAsia="zh-CN"/>
              </w:rPr>
              <w:t>定义。</w:t>
            </w:r>
          </w:p>
        </w:tc>
      </w:tr>
    </w:tbl>
    <w:p w14:paraId="704E7B24" w14:textId="77777777" w:rsidR="00004ED2" w:rsidRDefault="00004ED2"/>
    <w:p w14:paraId="0DD71076" w14:textId="72FE7425" w:rsidR="00004ED2" w:rsidRDefault="00072346">
      <w:pPr>
        <w:pStyle w:val="5"/>
      </w:pPr>
      <w:r>
        <w:rPr>
          <w:rFonts w:hint="eastAsia"/>
        </w:rPr>
        <w:t>N</w:t>
      </w:r>
      <w:r w:rsidR="00BF391C">
        <w:rPr>
          <w:rFonts w:hint="eastAsia"/>
          <w:lang w:eastAsia="zh-CN"/>
        </w:rPr>
        <w:t>的属性</w:t>
      </w:r>
    </w:p>
    <w:p w14:paraId="0E9F466D" w14:textId="4FB6FF4F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6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 w:hint="eastAsia"/>
          <w:lang w:val="en-US"/>
        </w:rPr>
        <w:t>N</w:t>
      </w:r>
      <w:r w:rsidR="00BF391C">
        <w:rPr>
          <w:rFonts w:asciiTheme="minorHAnsi" w:hAnsiTheme="minorHAnsi" w:hint="eastAsia"/>
          <w:lang w:val="en-US" w:eastAsia="zh-CN"/>
        </w:rPr>
        <w:t>的属性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559"/>
        <w:gridCol w:w="3261"/>
      </w:tblGrid>
      <w:tr w:rsidR="00BF391C" w14:paraId="2A943B67" w14:textId="77777777">
        <w:trPr>
          <w:trHeight w:val="34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D88FC" w14:textId="5D219E6A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属性名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5CE6AB" w14:textId="0E0CE485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09EDAA" w14:textId="793E9D4F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EF476F" w14:textId="2F1A548D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 w:rsidRPr="00BF391C">
              <w:rPr>
                <w:rFonts w:cs="Arial" w:hint="eastAsia"/>
                <w:b/>
                <w:szCs w:val="21"/>
                <w:lang w:eastAsia="zh-CN"/>
              </w:rPr>
              <w:t>类型和值的描述</w:t>
            </w:r>
          </w:p>
        </w:tc>
      </w:tr>
      <w:tr w:rsidR="00004ED2" w14:paraId="4EB9A693" w14:textId="77777777">
        <w:trPr>
          <w:trHeight w:val="34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9C3D" w14:textId="77777777" w:rsidR="00004ED2" w:rsidRDefault="00072346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 xml:space="preserve">i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7E05" w14:textId="3D3D1FF2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属性序列号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3F97" w14:textId="4F1B20CC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必要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390D" w14:textId="76D8FD89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整数，网元参数名称及其值的序列</w:t>
            </w:r>
            <w:r w:rsidRPr="00BF391C">
              <w:rPr>
                <w:rFonts w:cs="Arial" w:hint="eastAsia"/>
                <w:szCs w:val="21"/>
                <w:lang w:eastAsia="zh-CN"/>
              </w:rPr>
              <w:lastRenderedPageBreak/>
              <w:t>号，从</w:t>
            </w:r>
            <w:r w:rsidRPr="00BF391C">
              <w:rPr>
                <w:rFonts w:cs="Arial" w:hint="eastAsia"/>
                <w:szCs w:val="21"/>
                <w:lang w:eastAsia="zh-CN"/>
              </w:rPr>
              <w:t>1</w:t>
            </w:r>
            <w:r w:rsidRPr="00BF391C">
              <w:rPr>
                <w:rFonts w:cs="Arial" w:hint="eastAsia"/>
                <w:szCs w:val="21"/>
                <w:lang w:eastAsia="zh-CN"/>
              </w:rPr>
              <w:t>开始。</w:t>
            </w:r>
          </w:p>
        </w:tc>
      </w:tr>
    </w:tbl>
    <w:p w14:paraId="43384319" w14:textId="77777777" w:rsidR="00004ED2" w:rsidRDefault="00004ED2">
      <w:bookmarkStart w:id="92" w:name="_Toc449426519"/>
    </w:p>
    <w:p w14:paraId="6072ECEC" w14:textId="584FBFF3" w:rsidR="00004ED2" w:rsidRDefault="00072346">
      <w:pPr>
        <w:pStyle w:val="5"/>
      </w:pPr>
      <w:r>
        <w:rPr>
          <w:rFonts w:hint="eastAsia"/>
        </w:rPr>
        <w:t>V</w:t>
      </w:r>
      <w:bookmarkEnd w:id="92"/>
      <w:r w:rsidR="00BF391C">
        <w:rPr>
          <w:rFonts w:hint="eastAsia"/>
          <w:lang w:eastAsia="zh-CN"/>
        </w:rPr>
        <w:t>的属性</w:t>
      </w:r>
    </w:p>
    <w:p w14:paraId="33F80795" w14:textId="3FBD2F81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7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V</w:t>
      </w:r>
      <w:r w:rsidR="00BF391C">
        <w:rPr>
          <w:rFonts w:asciiTheme="minorHAnsi" w:hAnsiTheme="minorHAnsi" w:hint="eastAsia"/>
          <w:lang w:val="en-US" w:eastAsia="zh-CN"/>
        </w:rPr>
        <w:t>的属性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1"/>
        <w:gridCol w:w="1560"/>
        <w:gridCol w:w="1622"/>
        <w:gridCol w:w="3261"/>
      </w:tblGrid>
      <w:tr w:rsidR="00BF391C" w14:paraId="745A301C" w14:textId="77777777">
        <w:trPr>
          <w:trHeight w:val="345"/>
        </w:trPr>
        <w:tc>
          <w:tcPr>
            <w:tcW w:w="1921" w:type="dxa"/>
            <w:shd w:val="clear" w:color="auto" w:fill="D9D9D9" w:themeFill="background1" w:themeFillShade="D9"/>
          </w:tcPr>
          <w:p w14:paraId="4D479D8B" w14:textId="4B13DD90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属性名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F73C319" w14:textId="13341EA3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 w14:paraId="27107B9D" w14:textId="697E5118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3E62EE3B" w14:textId="674FB39E" w:rsidR="00BF391C" w:rsidRDefault="00BF391C" w:rsidP="00BF391C">
            <w:pPr>
              <w:widowControl/>
              <w:spacing w:line="240" w:lineRule="auto"/>
              <w:rPr>
                <w:rFonts w:cs="Arial"/>
                <w:b/>
                <w:szCs w:val="21"/>
                <w:lang w:eastAsia="zh-CN"/>
              </w:rPr>
            </w:pPr>
            <w:r w:rsidRPr="00BF391C">
              <w:rPr>
                <w:rFonts w:cs="Arial" w:hint="eastAsia"/>
                <w:b/>
                <w:szCs w:val="21"/>
                <w:lang w:eastAsia="zh-CN"/>
              </w:rPr>
              <w:t>类型和值的描述</w:t>
            </w:r>
          </w:p>
        </w:tc>
      </w:tr>
      <w:tr w:rsidR="00004ED2" w14:paraId="20608FC6" w14:textId="77777777">
        <w:trPr>
          <w:trHeight w:val="345"/>
        </w:trPr>
        <w:tc>
          <w:tcPr>
            <w:tcW w:w="1921" w:type="dxa"/>
            <w:shd w:val="clear" w:color="auto" w:fill="auto"/>
          </w:tcPr>
          <w:p w14:paraId="42F4AAD7" w14:textId="77777777" w:rsidR="00004ED2" w:rsidRDefault="00072346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I</w:t>
            </w:r>
          </w:p>
        </w:tc>
        <w:tc>
          <w:tcPr>
            <w:tcW w:w="1560" w:type="dxa"/>
            <w:shd w:val="clear" w:color="auto" w:fill="auto"/>
          </w:tcPr>
          <w:p w14:paraId="3F4ADFEF" w14:textId="744FA867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属性序列号</w:t>
            </w:r>
          </w:p>
        </w:tc>
        <w:tc>
          <w:tcPr>
            <w:tcW w:w="1622" w:type="dxa"/>
            <w:shd w:val="clear" w:color="auto" w:fill="auto"/>
          </w:tcPr>
          <w:p w14:paraId="367DA7E5" w14:textId="2F1FBB60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必须</w:t>
            </w:r>
          </w:p>
        </w:tc>
        <w:tc>
          <w:tcPr>
            <w:tcW w:w="3261" w:type="dxa"/>
            <w:shd w:val="clear" w:color="auto" w:fill="auto"/>
          </w:tcPr>
          <w:p w14:paraId="0D9ECE64" w14:textId="5622A5D3" w:rsidR="00004ED2" w:rsidRDefault="00BF391C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 w:rsidRPr="00BF391C">
              <w:rPr>
                <w:rFonts w:cs="Arial" w:hint="eastAsia"/>
                <w:szCs w:val="21"/>
                <w:lang w:eastAsia="zh-CN"/>
              </w:rPr>
              <w:t>整数，网元参数名称及其值的序列号，从</w:t>
            </w:r>
            <w:r w:rsidRPr="00BF391C">
              <w:rPr>
                <w:rFonts w:cs="Arial" w:hint="eastAsia"/>
                <w:szCs w:val="21"/>
                <w:lang w:eastAsia="zh-CN"/>
              </w:rPr>
              <w:t>1</w:t>
            </w:r>
            <w:r w:rsidRPr="00BF391C">
              <w:rPr>
                <w:rFonts w:cs="Arial" w:hint="eastAsia"/>
                <w:szCs w:val="21"/>
                <w:lang w:eastAsia="zh-CN"/>
              </w:rPr>
              <w:t>开始。</w:t>
            </w:r>
          </w:p>
        </w:tc>
      </w:tr>
    </w:tbl>
    <w:p w14:paraId="3378504F" w14:textId="77777777" w:rsidR="00004ED2" w:rsidRDefault="00004ED2">
      <w:pPr>
        <w:rPr>
          <w:rFonts w:ascii="宋体" w:hAnsi="宋体"/>
          <w:szCs w:val="21"/>
          <w:lang w:eastAsia="zh-CN"/>
        </w:rPr>
      </w:pPr>
    </w:p>
    <w:p w14:paraId="29ADB513" w14:textId="021760DC" w:rsidR="00004ED2" w:rsidRDefault="00BF391C">
      <w:pPr>
        <w:pStyle w:val="5"/>
      </w:pPr>
      <w:r w:rsidRPr="00BF391C">
        <w:rPr>
          <w:rFonts w:hint="eastAsia"/>
        </w:rPr>
        <w:t>xml</w:t>
      </w:r>
      <w:r w:rsidRPr="00BF391C">
        <w:rPr>
          <w:rFonts w:hint="eastAsia"/>
        </w:rPr>
        <w:t>文件的模式定义</w:t>
      </w:r>
    </w:p>
    <w:p w14:paraId="08087398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&lt;?xml version=”1.0” encoding=”UTF-8”?&gt;</w:t>
      </w:r>
    </w:p>
    <w:p w14:paraId="474751F4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&lt;xs:schema xmlns:xs=”http://www.w3.org/2001/XMLSchema” xmlns:xsi=”http://www.w3.org/2001/XMLSchema-instance” elementFormDefault=”qualified” attributeFormDefault=”unqualified”&gt;</w:t>
      </w:r>
    </w:p>
    <w:p w14:paraId="161FDF46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  <w:t>&lt;xs:element name=”DataFile”&gt;</w:t>
      </w:r>
    </w:p>
    <w:p w14:paraId="5FC54DE7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2F4A9014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&lt;xs:sequence&gt;</w:t>
      </w:r>
    </w:p>
    <w:p w14:paraId="5A861E17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name=”FileHeader”&gt;</w:t>
      </w:r>
    </w:p>
    <w:p w14:paraId="663D357D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5539F42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&lt;xs:sequence&gt;</w:t>
      </w:r>
    </w:p>
    <w:p w14:paraId="2B581353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name=”TimeStamp” type=”xs:dateTime”/&gt;</w:t>
      </w:r>
    </w:p>
    <w:p w14:paraId="6CEA0F7F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name=”TimeZone” type=”xs:string”/&gt;</w:t>
      </w:r>
    </w:p>
    <w:p w14:paraId="6A616BC0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&lt;/xs:sequence&gt;</w:t>
      </w:r>
    </w:p>
    <w:p w14:paraId="366FA541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742375CB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0F6ADC0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name=”Objects”&gt;</w:t>
      </w:r>
    </w:p>
    <w:p w14:paraId="11875541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0FDE6340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&lt;xs:sequence&gt;</w:t>
      </w:r>
    </w:p>
    <w:p w14:paraId="6192506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name=”FieldName”&gt;</w:t>
      </w:r>
    </w:p>
    <w:p w14:paraId="4523B4E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05DF8C7D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&lt;xs:sequence maxOccurs=”unbounded”&gt;</w:t>
      </w:r>
    </w:p>
    <w:p w14:paraId="6C1D3BF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name=”N”&gt;</w:t>
      </w:r>
    </w:p>
    <w:p w14:paraId="3892B1E0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6EBE9FEF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&lt;xs:simpleContent&gt;</w:t>
      </w:r>
    </w:p>
    <w:p w14:paraId="220A918E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&lt;xs:extension base=”xs:string”&gt;</w:t>
      </w:r>
    </w:p>
    <w:p w14:paraId="0A7EC6A3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&lt;xs:attribute name=”i” type=”xs:integer” use=”required”/&gt;</w:t>
      </w:r>
    </w:p>
    <w:p w14:paraId="3C970AB8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&lt;/xs:extension&gt;</w:t>
      </w:r>
    </w:p>
    <w:p w14:paraId="098314D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&lt;/xs:simpleContent&gt;</w:t>
      </w:r>
    </w:p>
    <w:p w14:paraId="04C2D6A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41B13250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lastRenderedPageBreak/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45E3EDA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&lt;/xs:sequence&gt;</w:t>
      </w:r>
    </w:p>
    <w:p w14:paraId="5420B0D3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052C7F5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171E3401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name=”FieldValue”&gt;</w:t>
      </w:r>
    </w:p>
    <w:p w14:paraId="7CBDC674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177343E8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&lt;xs:sequence maxOccurs=”unbounded”&gt;</w:t>
      </w:r>
    </w:p>
    <w:p w14:paraId="3C00E72F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name=”Object”&gt;</w:t>
      </w:r>
    </w:p>
    <w:p w14:paraId="09B1CFFE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0584F58E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&lt;xs:sequence maxOccurs=”unbounded”&gt;</w:t>
      </w:r>
    </w:p>
    <w:p w14:paraId="58CCF77D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&lt;xs:element name=”V”&gt;</w:t>
      </w:r>
    </w:p>
    <w:p w14:paraId="4A3F6B5F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&lt;xs:complexType&gt;</w:t>
      </w:r>
    </w:p>
    <w:p w14:paraId="7E070A1A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&lt;xs:simpleContent&gt;</w:t>
      </w:r>
    </w:p>
    <w:p w14:paraId="6F1B8B8B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&lt;xs:extension base=”xs:string”&gt;</w:t>
      </w:r>
    </w:p>
    <w:p w14:paraId="0EC53654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&lt;xs:attribute name=”i” type=”xs:integer” use=”required”/&gt;</w:t>
      </w:r>
    </w:p>
    <w:p w14:paraId="3EC1FE78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&lt;/xs:extension&gt;</w:t>
      </w:r>
    </w:p>
    <w:p w14:paraId="334C2626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&lt;/xs:simpleContent&gt;</w:t>
      </w:r>
    </w:p>
    <w:p w14:paraId="0B605082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08FD306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743649C3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&lt;/xs:sequence&gt;</w:t>
      </w:r>
    </w:p>
    <w:p w14:paraId="61B8AB1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&lt;xs:attribute name=”Dn” type=”xs:string” use=”required”/&gt;</w:t>
      </w:r>
    </w:p>
    <w:p w14:paraId="04883E8B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79D3FBE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54741A4C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&lt;/xs:sequence&gt;</w:t>
      </w:r>
    </w:p>
    <w:p w14:paraId="0521AACF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77A26877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2C8E8FF2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&lt;/xs:sequence&gt;</w:t>
      </w:r>
    </w:p>
    <w:p w14:paraId="7435145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335A8794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33100C50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&lt;/xs:sequence&gt;</w:t>
      </w:r>
    </w:p>
    <w:p w14:paraId="09B520D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&lt;/xs:complexType&gt;</w:t>
      </w:r>
    </w:p>
    <w:p w14:paraId="04B9D8C3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  <w:t>&lt;/xs:element&gt;</w:t>
      </w:r>
    </w:p>
    <w:p w14:paraId="68BD5F98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&lt;/xs:schema&gt;</w:t>
      </w:r>
    </w:p>
    <w:p w14:paraId="4409313F" w14:textId="7C867F31" w:rsidR="00004ED2" w:rsidRDefault="00BF391C">
      <w:pPr>
        <w:pStyle w:val="5"/>
      </w:pPr>
      <w:r>
        <w:rPr>
          <w:rFonts w:hint="eastAsia"/>
          <w:lang w:eastAsia="zh-CN"/>
        </w:rPr>
        <w:t>样本数据</w:t>
      </w:r>
    </w:p>
    <w:p w14:paraId="2FB30E5C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&lt;?xml version=”1.0” encoding=”UTF-8”?&gt;</w:t>
      </w:r>
    </w:p>
    <w:p w14:paraId="033ABC6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&lt;DataFilexmlns:xsi=”http://www.w3.org/2001/XMLSchema-instance”xsi:noNamespaceSc</w:t>
      </w:r>
      <w:r>
        <w:rPr>
          <w:rFonts w:asciiTheme="minorHAnsi" w:hAnsiTheme="minorHAnsi"/>
          <w:szCs w:val="21"/>
          <w:lang w:eastAsia="zh-CN"/>
        </w:rPr>
        <w:lastRenderedPageBreak/>
        <w:t>hemaLocation=”file:///C:/Users/Administrator/Desktop/schema.xsd”&gt;</w:t>
      </w:r>
    </w:p>
    <w:p w14:paraId="7F5ACB94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&lt;FileHeader&gt;</w:t>
      </w:r>
    </w:p>
    <w:p w14:paraId="5940D8E3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&lt;TimeStamp&gt;2015-01-12T04:01:06&lt;/TimeStamp&gt;</w:t>
      </w:r>
    </w:p>
    <w:p w14:paraId="27CD716E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&lt;TimeZone&gt;UTC+8&lt;/TimeZone&gt;</w:t>
      </w:r>
    </w:p>
    <w:p w14:paraId="0F855132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&lt;/FileHeader&gt;</w:t>
      </w:r>
    </w:p>
    <w:p w14:paraId="0888A28A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&lt;Objects&gt;</w:t>
      </w:r>
    </w:p>
    <w:p w14:paraId="7CD04486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&lt;FieldName&gt;</w:t>
      </w:r>
    </w:p>
    <w:p w14:paraId="5CE1B1F4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&lt;N i=”1”&gt;cellID&lt;/N&gt;</w:t>
      </w:r>
    </w:p>
    <w:p w14:paraId="5974BF6C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&lt;N i=”2”&gt;cellName&lt;/N&gt;</w:t>
      </w:r>
    </w:p>
    <w:p w14:paraId="6EE06DA5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&lt;N i=”3”&gt;-cellSpecificOffset &lt;/N&gt;</w:t>
      </w:r>
    </w:p>
    <w:p w14:paraId="32DB43DC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……</w:t>
      </w:r>
    </w:p>
    <w:p w14:paraId="20C71E93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&lt;/FieldName&gt;</w:t>
      </w:r>
    </w:p>
    <w:p w14:paraId="11ECA41A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&lt;FieldValue&gt;</w:t>
      </w:r>
    </w:p>
    <w:p w14:paraId="3E6043D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&lt;Object Dn=”1300_</w:t>
      </w:r>
      <w:r>
        <w:rPr>
          <w:rFonts w:asciiTheme="minorHAnsi" w:hAnsiTheme="minorHAnsi" w:hint="eastAsia"/>
          <w:szCs w:val="21"/>
          <w:lang w:eastAsia="zh-CN"/>
        </w:rPr>
        <w:t>Baicells</w:t>
      </w:r>
      <w:r>
        <w:rPr>
          <w:rFonts w:asciiTheme="minorHAnsi" w:hAnsiTheme="minorHAnsi"/>
          <w:szCs w:val="21"/>
          <w:lang w:eastAsia="zh-CN"/>
        </w:rPr>
        <w:t>_ENB_537188”&gt;</w:t>
      </w:r>
    </w:p>
    <w:p w14:paraId="0E17C3D6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&lt;V i=”1”&gt; 48&lt;/V&gt;</w:t>
      </w:r>
    </w:p>
    <w:p w14:paraId="40C0A0B7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&lt;V i=”2”&gt;- ALT_AJQ1_181N_CSCLN_SRL2E_0&lt;/V&gt;</w:t>
      </w:r>
    </w:p>
    <w:p w14:paraId="38E25A42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&lt;V i=”3”&gt;- Db0 &lt;/V&gt;</w:t>
      </w:r>
    </w:p>
    <w:p w14:paraId="5EAD5E48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……</w:t>
      </w:r>
    </w:p>
    <w:p w14:paraId="3C06D4DC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&lt;/Object&gt;</w:t>
      </w:r>
    </w:p>
    <w:p w14:paraId="6D20DA8E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&lt;Object Dn=”1300_</w:t>
      </w:r>
      <w:r>
        <w:rPr>
          <w:rFonts w:asciiTheme="minorHAnsi" w:hAnsiTheme="minorHAnsi" w:hint="eastAsia"/>
          <w:szCs w:val="21"/>
          <w:lang w:eastAsia="zh-CN"/>
        </w:rPr>
        <w:t>Baicells</w:t>
      </w:r>
      <w:r>
        <w:rPr>
          <w:rFonts w:asciiTheme="minorHAnsi" w:hAnsiTheme="minorHAnsi"/>
          <w:szCs w:val="21"/>
          <w:lang w:eastAsia="zh-CN"/>
        </w:rPr>
        <w:t>_ENB_537189”&gt;</w:t>
      </w:r>
    </w:p>
    <w:p w14:paraId="206D633D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&lt;V i=”1”&gt;49&lt;/V&gt;</w:t>
      </w:r>
    </w:p>
    <w:p w14:paraId="1F84D322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&lt;V i=”2”&gt;- ALT_AJQ1_181N_CSCLN_SRL2E_1&lt;/V&gt;</w:t>
      </w:r>
    </w:p>
    <w:p w14:paraId="45A48D21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&lt;V i=”3”&gt;-Db0&lt;/V&gt;</w:t>
      </w:r>
    </w:p>
    <w:p w14:paraId="54C6F34B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……</w:t>
      </w:r>
    </w:p>
    <w:p w14:paraId="6F7068F2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&lt;/Object&gt;</w:t>
      </w:r>
    </w:p>
    <w:p w14:paraId="467710E9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&lt;/FieldValue&gt;</w:t>
      </w:r>
    </w:p>
    <w:p w14:paraId="60D0A45E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&lt;/Objects&gt;</w:t>
      </w:r>
    </w:p>
    <w:p w14:paraId="3F3E8F4D" w14:textId="77777777" w:rsidR="00004ED2" w:rsidRDefault="00072346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&lt;/DataFile&gt;</w:t>
      </w:r>
      <w:bookmarkStart w:id="93" w:name="_Toc449426523"/>
    </w:p>
    <w:p w14:paraId="5E0C5F0D" w14:textId="77777777" w:rsidR="00004ED2" w:rsidRDefault="00004ED2">
      <w:pPr>
        <w:suppressAutoHyphens w:val="0"/>
        <w:autoSpaceDE w:val="0"/>
        <w:autoSpaceDN w:val="0"/>
        <w:adjustRightInd w:val="0"/>
        <w:spacing w:line="240" w:lineRule="auto"/>
        <w:ind w:leftChars="300" w:left="630"/>
        <w:rPr>
          <w:rFonts w:asciiTheme="minorHAnsi" w:hAnsiTheme="minorHAnsi"/>
          <w:szCs w:val="21"/>
          <w:lang w:eastAsia="zh-CN"/>
        </w:rPr>
      </w:pPr>
    </w:p>
    <w:p w14:paraId="1BA76D03" w14:textId="6F2C21E3" w:rsidR="00004ED2" w:rsidRDefault="00072346">
      <w:pPr>
        <w:pStyle w:val="4"/>
        <w:tabs>
          <w:tab w:val="clear" w:pos="4267"/>
        </w:tabs>
        <w:rPr>
          <w:lang w:eastAsia="zh-CN"/>
        </w:rPr>
      </w:pPr>
      <w:r>
        <w:rPr>
          <w:rFonts w:hint="eastAsia"/>
          <w:lang w:eastAsia="zh-CN"/>
        </w:rPr>
        <w:t>CSV</w:t>
      </w:r>
      <w:r w:rsidR="00BF391C">
        <w:rPr>
          <w:rFonts w:hint="eastAsia"/>
          <w:lang w:eastAsia="zh-CN"/>
        </w:rPr>
        <w:t>格式</w:t>
      </w:r>
    </w:p>
    <w:p w14:paraId="010DC62A" w14:textId="14FDC719" w:rsidR="00004ED2" w:rsidRPr="00BF391C" w:rsidRDefault="00BF391C">
      <w:pPr>
        <w:rPr>
          <w:rFonts w:ascii="宋体" w:hAnsi="宋体"/>
          <w:lang w:eastAsia="zh-CN"/>
        </w:rPr>
      </w:pPr>
      <w:r w:rsidRPr="00BF391C">
        <w:rPr>
          <w:rFonts w:hint="eastAsia"/>
          <w:lang w:eastAsia="zh-CN"/>
        </w:rPr>
        <w:t>CSV</w:t>
      </w:r>
      <w:r w:rsidRPr="00BF391C">
        <w:rPr>
          <w:rFonts w:hint="eastAsia"/>
          <w:lang w:eastAsia="zh-CN"/>
        </w:rPr>
        <w:t>文件，默认以“，”分隔，可以设置为“</w:t>
      </w:r>
      <w:r w:rsidRPr="00BF391C">
        <w:rPr>
          <w:rFonts w:hint="eastAsia"/>
          <w:lang w:eastAsia="zh-CN"/>
        </w:rPr>
        <w:t>|</w:t>
      </w:r>
      <w:r w:rsidRPr="00BF391C">
        <w:rPr>
          <w:rFonts w:hint="eastAsia"/>
          <w:lang w:eastAsia="zh-CN"/>
        </w:rPr>
        <w:t>”（</w:t>
      </w:r>
      <w:r w:rsidRPr="00BF391C">
        <w:rPr>
          <w:rFonts w:hint="eastAsia"/>
          <w:lang w:eastAsia="zh-CN"/>
        </w:rPr>
        <w:t>ASCII</w:t>
      </w:r>
      <w:r w:rsidRPr="00BF391C">
        <w:rPr>
          <w:rFonts w:hint="eastAsia"/>
          <w:lang w:eastAsia="zh-CN"/>
        </w:rPr>
        <w:t>））：</w:t>
      </w:r>
    </w:p>
    <w:p w14:paraId="24CD5F1B" w14:textId="77777777" w:rsidR="00BF391C" w:rsidRPr="00BF391C" w:rsidRDefault="00BF391C" w:rsidP="00BF391C">
      <w:pPr>
        <w:pStyle w:val="aff4"/>
        <w:numPr>
          <w:ilvl w:val="0"/>
          <w:numId w:val="8"/>
        </w:numPr>
        <w:ind w:firstLineChars="0"/>
        <w:rPr>
          <w:rFonts w:ascii="Arial" w:hAnsi="Arial" w:cs="Arial"/>
          <w:szCs w:val="21"/>
        </w:rPr>
      </w:pPr>
      <w:r w:rsidRPr="00BF391C">
        <w:rPr>
          <w:rFonts w:ascii="Arial" w:hAnsi="Arial" w:cs="Arial" w:hint="eastAsia"/>
          <w:szCs w:val="21"/>
        </w:rPr>
        <w:t>第一行是字段名称的信息，字段之间用“，”分隔。字段描述参见附录。</w:t>
      </w:r>
    </w:p>
    <w:p w14:paraId="75C666C5" w14:textId="77777777" w:rsidR="00BF391C" w:rsidRPr="00BF391C" w:rsidRDefault="00BF391C" w:rsidP="00BF391C">
      <w:pPr>
        <w:pStyle w:val="aff4"/>
        <w:numPr>
          <w:ilvl w:val="0"/>
          <w:numId w:val="8"/>
        </w:numPr>
        <w:ind w:firstLineChars="0"/>
        <w:rPr>
          <w:rFonts w:ascii="Arial" w:hAnsi="Arial" w:cs="Arial"/>
          <w:szCs w:val="21"/>
        </w:rPr>
      </w:pPr>
      <w:r w:rsidRPr="00BF391C">
        <w:rPr>
          <w:rFonts w:ascii="Arial" w:hAnsi="Arial" w:cs="Arial" w:hint="eastAsia"/>
          <w:szCs w:val="21"/>
        </w:rPr>
        <w:t>数据从第二行开始，每行每条记录，在数据项之间用“，”分隔。并且必须包括字段</w:t>
      </w:r>
      <w:r w:rsidRPr="00BF391C">
        <w:rPr>
          <w:rFonts w:ascii="Arial" w:hAnsi="Arial" w:cs="Arial" w:hint="eastAsia"/>
          <w:szCs w:val="21"/>
        </w:rPr>
        <w:t>Dn</w:t>
      </w:r>
      <w:r w:rsidRPr="00BF391C">
        <w:rPr>
          <w:rFonts w:ascii="Arial" w:hAnsi="Arial" w:cs="Arial" w:hint="eastAsia"/>
          <w:szCs w:val="21"/>
        </w:rPr>
        <w:t>。</w:t>
      </w:r>
    </w:p>
    <w:p w14:paraId="6BD9DEC6" w14:textId="57619D35" w:rsidR="00004ED2" w:rsidRPr="00BF391C" w:rsidRDefault="00BF391C" w:rsidP="00BF391C">
      <w:pPr>
        <w:pStyle w:val="aff4"/>
        <w:numPr>
          <w:ilvl w:val="0"/>
          <w:numId w:val="8"/>
        </w:numPr>
        <w:ind w:firstLineChars="0"/>
        <w:rPr>
          <w:rFonts w:ascii="Arial" w:hAnsi="Arial" w:cs="Arial"/>
          <w:szCs w:val="21"/>
        </w:rPr>
      </w:pPr>
      <w:r w:rsidRPr="00BF391C">
        <w:rPr>
          <w:rFonts w:ascii="Arial" w:hAnsi="Arial" w:cs="Arial" w:hint="eastAsia"/>
          <w:szCs w:val="21"/>
        </w:rPr>
        <w:t>在每条管线的末端，不需要分离器。</w:t>
      </w:r>
    </w:p>
    <w:p w14:paraId="20444FBD" w14:textId="77777777" w:rsidR="00004ED2" w:rsidRDefault="00004ED2">
      <w:pPr>
        <w:spacing w:line="240" w:lineRule="auto"/>
        <w:rPr>
          <w:rFonts w:asciiTheme="minorEastAsia" w:eastAsiaTheme="minorEastAsia" w:hAnsiTheme="minorEastAsia"/>
          <w:szCs w:val="21"/>
          <w:lang w:eastAsia="zh-CN"/>
        </w:rPr>
      </w:pPr>
    </w:p>
    <w:p w14:paraId="77B3B83C" w14:textId="3BAC2452" w:rsidR="00004ED2" w:rsidRDefault="00BF391C">
      <w:r>
        <w:rPr>
          <w:rFonts w:hint="eastAsia"/>
          <w:lang w:eastAsia="zh-CN"/>
        </w:rPr>
        <w:t>数据示例：</w:t>
      </w:r>
    </w:p>
    <w:p w14:paraId="44AFC6F0" w14:textId="0C4A69B9" w:rsidR="00004ED2" w:rsidRDefault="00BF391C">
      <w:pPr>
        <w:pStyle w:val="aff4"/>
        <w:numPr>
          <w:ilvl w:val="0"/>
          <w:numId w:val="9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小区</w:t>
      </w:r>
      <w:r w:rsidRPr="00BF391C">
        <w:rPr>
          <w:rFonts w:ascii="Arial" w:hAnsi="Arial" w:cs="Arial" w:hint="eastAsia"/>
          <w:szCs w:val="21"/>
        </w:rPr>
        <w:t>的资源数据</w:t>
      </w:r>
    </w:p>
    <w:p w14:paraId="266FC9D1" w14:textId="77777777" w:rsidR="00004ED2" w:rsidRDefault="00072346">
      <w:pPr>
        <w:pStyle w:val="aff4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dn,related_enb_dn,related_enb_id,related_enb_userlabel,cel_id,cel_id_local,userlabel,pci,freq_mode,bandIndicator,tac,zc_idx,freq_pointno_ul,freq_pointno_dl,freq_ul,freq_dl,bandwidth_ul,bandwidth_dl,td_sfassignment,td_specialsfpatterns,ca_cel_tag,supper_cel_tag,ref_ca_cel</w:t>
      </w:r>
    </w:p>
    <w:p w14:paraId="299E2E98" w14:textId="77777777" w:rsidR="00004ED2" w:rsidRDefault="00072346">
      <w:pPr>
        <w:pStyle w:val="aff4"/>
        <w:ind w:left="420" w:firstLineChars="0" w:firstLine="0"/>
        <w:rPr>
          <w:rFonts w:ascii="Arial" w:hAnsi="Arial" w:cs="Arial"/>
          <w:szCs w:val="21"/>
        </w:rPr>
      </w:pPr>
      <w:r>
        <w:rPr>
          <w:rFonts w:asciiTheme="minorHAnsi" w:hAnsiTheme="minorHAnsi" w:hint="eastAsia"/>
          <w:szCs w:val="21"/>
        </w:rPr>
        <w:lastRenderedPageBreak/>
        <w:t>123456711,1202000089177LP0008,482252,,199,1,,,2,1,1,1,18200,200,1940,2130,,,,,false,true,</w:t>
      </w:r>
    </w:p>
    <w:p w14:paraId="346E44A0" w14:textId="77777777" w:rsidR="00004ED2" w:rsidRDefault="00004ED2">
      <w:pPr>
        <w:suppressAutoHyphens w:val="0"/>
        <w:autoSpaceDE w:val="0"/>
        <w:autoSpaceDN w:val="0"/>
        <w:adjustRightInd w:val="0"/>
        <w:spacing w:line="240" w:lineRule="auto"/>
        <w:rPr>
          <w:rFonts w:asciiTheme="minorHAnsi" w:hAnsiTheme="minorHAnsi"/>
          <w:szCs w:val="21"/>
          <w:lang w:eastAsia="zh-CN"/>
        </w:rPr>
      </w:pPr>
    </w:p>
    <w:p w14:paraId="054B8BF0" w14:textId="77777777" w:rsidR="00004ED2" w:rsidRDefault="00072346">
      <w:pPr>
        <w:pStyle w:val="1"/>
      </w:pPr>
      <w:bookmarkStart w:id="94" w:name="_Toc25879"/>
      <w:bookmarkStart w:id="95" w:name="_Toc19312"/>
      <w:bookmarkStart w:id="96" w:name="_Toc106098456"/>
      <w:bookmarkStart w:id="97" w:name="_Toc23363"/>
      <w:bookmarkStart w:id="98" w:name="_Toc24130"/>
      <w:bookmarkStart w:id="99" w:name="_Toc10391"/>
      <w:bookmarkStart w:id="100" w:name="_Toc10074"/>
      <w:bookmarkStart w:id="101" w:name="_Toc27265"/>
      <w:bookmarkStart w:id="102" w:name="_Toc22906"/>
      <w:bookmarkStart w:id="103" w:name="_Toc2611"/>
      <w:bookmarkStart w:id="104" w:name="_Toc13235"/>
      <w:bookmarkStart w:id="105" w:name="_Toc26820"/>
      <w:bookmarkStart w:id="106" w:name="_Toc11362"/>
      <w:bookmarkStart w:id="107" w:name="_Toc5273"/>
      <w:bookmarkStart w:id="108" w:name="_Toc23884"/>
      <w:bookmarkStart w:id="109" w:name="_Toc22116"/>
      <w:bookmarkStart w:id="110" w:name="_Toc18467"/>
      <w:bookmarkStart w:id="111" w:name="_Toc13701"/>
      <w:bookmarkStart w:id="112" w:name="_Toc6337"/>
      <w:bookmarkStart w:id="113" w:name="_Toc15708"/>
      <w:bookmarkStart w:id="114" w:name="_Toc449426526"/>
      <w:bookmarkStart w:id="115" w:name="_Toc163486593"/>
      <w:bookmarkEnd w:id="93"/>
      <w:r>
        <w:t>PM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5"/>
    </w:p>
    <w:p w14:paraId="5AFD4073" w14:textId="77777777" w:rsidR="00BF391C" w:rsidRDefault="00BF391C">
      <w:pPr>
        <w:pStyle w:val="2"/>
        <w:tabs>
          <w:tab w:val="clear" w:pos="432"/>
          <w:tab w:val="clear" w:pos="718"/>
          <w:tab w:val="left" w:pos="200"/>
        </w:tabs>
      </w:pPr>
      <w:bookmarkStart w:id="116" w:name="_Toc30798"/>
      <w:bookmarkStart w:id="117" w:name="_Toc11930"/>
      <w:bookmarkStart w:id="118" w:name="_Toc106098457"/>
      <w:bookmarkStart w:id="119" w:name="_Toc3127"/>
      <w:bookmarkStart w:id="120" w:name="_Toc27102"/>
      <w:bookmarkStart w:id="121" w:name="_Toc1003"/>
      <w:bookmarkStart w:id="122" w:name="_Toc12611"/>
      <w:bookmarkStart w:id="123" w:name="_Toc2449"/>
      <w:bookmarkStart w:id="124" w:name="_Toc960"/>
      <w:bookmarkStart w:id="125" w:name="_Toc14005"/>
      <w:bookmarkStart w:id="126" w:name="_Toc8984"/>
      <w:bookmarkStart w:id="127" w:name="_Toc7468"/>
      <w:bookmarkStart w:id="128" w:name="_Toc15452"/>
      <w:bookmarkStart w:id="129" w:name="_Toc19822"/>
      <w:bookmarkStart w:id="130" w:name="_Toc29786"/>
      <w:bookmarkStart w:id="131" w:name="_Toc27633"/>
      <w:bookmarkStart w:id="132" w:name="_Toc21400"/>
      <w:bookmarkStart w:id="133" w:name="_Toc8873"/>
      <w:bookmarkStart w:id="134" w:name="_Toc12949"/>
      <w:bookmarkStart w:id="135" w:name="_Toc827"/>
      <w:bookmarkStart w:id="136" w:name="_Toc163486594"/>
      <w:r>
        <w:rPr>
          <w:rFonts w:hint="eastAsia"/>
        </w:rPr>
        <w:t>PM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r>
        <w:rPr>
          <w:rFonts w:hint="eastAsia"/>
          <w:lang w:eastAsia="zh-CN"/>
        </w:rPr>
        <w:t>文件</w:t>
      </w:r>
      <w:bookmarkEnd w:id="136"/>
    </w:p>
    <w:p w14:paraId="17DF6233" w14:textId="6512F8E2" w:rsidR="00BF391C" w:rsidRDefault="00BF391C" w:rsidP="00BF391C">
      <w:r>
        <w:rPr>
          <w:rFonts w:hint="eastAsia"/>
          <w:lang w:eastAsia="zh-CN"/>
        </w:rPr>
        <w:t>性能文件包括</w:t>
      </w:r>
      <w:r>
        <w:rPr>
          <w:rFonts w:hint="eastAsia"/>
          <w:lang w:eastAsia="zh-CN"/>
        </w:rPr>
        <w:t>eNB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eGW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kpi</w:t>
      </w:r>
      <w:r>
        <w:rPr>
          <w:rFonts w:hint="eastAsia"/>
          <w:lang w:eastAsia="zh-CN"/>
        </w:rPr>
        <w:t>，它将定期生成。数据类别见</w:t>
      </w:r>
      <w:r>
        <w:rPr>
          <w:rFonts w:asciiTheme="minorHAnsi" w:hAnsiTheme="minorHAnsi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_Ref148631007 \h</w:instrText>
      </w:r>
      <w:r>
        <w:rPr>
          <w:lang w:eastAsia="zh-CN"/>
        </w:rPr>
        <w:instrText xml:space="preserve"> </w:instrText>
      </w:r>
      <w:r>
        <w:rPr>
          <w:rFonts w:asciiTheme="minorHAnsi" w:hAnsiTheme="minorHAnsi"/>
        </w:rPr>
      </w:r>
      <w:r>
        <w:rPr>
          <w:rFonts w:asciiTheme="minorHAnsi" w:hAnsiTheme="minorHAnsi"/>
        </w:rPr>
        <w:fldChar w:fldCharType="separate"/>
      </w:r>
      <w:r w:rsidR="000730F4">
        <w:t xml:space="preserve">Table </w:t>
      </w:r>
      <w:r w:rsidR="000730F4">
        <w:rPr>
          <w:noProof/>
        </w:rPr>
        <w:t>3</w:t>
      </w:r>
      <w:r w:rsidR="000730F4">
        <w:noBreakHyphen/>
      </w:r>
      <w:r w:rsidR="000730F4">
        <w:rPr>
          <w:noProof/>
        </w:rPr>
        <w:t>1</w:t>
      </w:r>
      <w:r>
        <w:rPr>
          <w:rFonts w:asciiTheme="minorHAnsi" w:hAnsiTheme="minorHAnsi"/>
        </w:rPr>
        <w:fldChar w:fldCharType="end"/>
      </w:r>
      <w:r>
        <w:rPr>
          <w:rFonts w:hint="eastAsia"/>
          <w:lang w:eastAsia="zh-CN"/>
        </w:rPr>
        <w:t>。</w:t>
      </w:r>
    </w:p>
    <w:p w14:paraId="6FC6F8AB" w14:textId="5964556B" w:rsidR="00BF391C" w:rsidRDefault="00BF391C" w:rsidP="00354497">
      <w:pPr>
        <w:pStyle w:val="a8"/>
        <w:keepNext/>
        <w:jc w:val="center"/>
      </w:pPr>
      <w:bookmarkStart w:id="137" w:name="_Ref148631007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730F4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0730F4">
        <w:rPr>
          <w:noProof/>
        </w:rPr>
        <w:t>1</w:t>
      </w:r>
      <w:r>
        <w:fldChar w:fldCharType="end"/>
      </w:r>
      <w:bookmarkEnd w:id="137"/>
      <w:r>
        <w:t xml:space="preserve"> </w:t>
      </w:r>
      <w:r w:rsidRPr="00BF391C">
        <w:rPr>
          <w:rFonts w:hint="eastAsia"/>
        </w:rPr>
        <w:t>数据类别和缩写</w:t>
      </w:r>
    </w:p>
    <w:tbl>
      <w:tblPr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3118"/>
        <w:gridCol w:w="1559"/>
        <w:gridCol w:w="2127"/>
      </w:tblGrid>
      <w:tr w:rsidR="00BF391C" w14:paraId="5ECA4ECE" w14:textId="77777777">
        <w:trPr>
          <w:trHeight w:val="270"/>
          <w:tblHeader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F3EB687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/>
                <w:b/>
                <w:szCs w:val="21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3ED1D00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子类别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A7E7F8A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缩写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1EF9240" w14:textId="77777777" w:rsidR="00BF391C" w:rsidRDefault="00BF391C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类别</w:t>
            </w:r>
          </w:p>
        </w:tc>
      </w:tr>
      <w:tr w:rsidR="00BF391C" w14:paraId="224685D8" w14:textId="7777777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E1F77" w14:textId="77777777" w:rsidR="00BF391C" w:rsidRDefault="00BF391C">
            <w:pPr>
              <w:spacing w:line="240" w:lineRule="auto"/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CE8D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eNodeB </w:t>
            </w:r>
            <w:r>
              <w:rPr>
                <w:lang w:eastAsia="zh-CN"/>
              </w:rPr>
              <w:t>performance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5EB83" w14:textId="77777777" w:rsidR="00BF391C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PC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A8D6D6" w14:textId="77777777" w:rsidR="00BF391C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Performance</w:t>
            </w:r>
          </w:p>
        </w:tc>
      </w:tr>
      <w:tr w:rsidR="00BF391C" w14:paraId="238FE3D3" w14:textId="7777777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9687F" w14:textId="77777777" w:rsidR="00BF391C" w:rsidRDefault="00BF391C">
            <w:pPr>
              <w:spacing w:line="240" w:lineRule="auto"/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A7D04" w14:textId="77777777" w:rsidR="00BF391C" w:rsidRDefault="00BF391C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eGW</w:t>
            </w:r>
            <w:r>
              <w:rPr>
                <w:rFonts w:cs="Arial"/>
                <w:szCs w:val="21"/>
              </w:rPr>
              <w:t xml:space="preserve"> </w:t>
            </w:r>
            <w:r>
              <w:rPr>
                <w:lang w:eastAsia="zh-CN"/>
              </w:rPr>
              <w:t>performance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AFB16" w14:textId="77777777" w:rsidR="00BF391C" w:rsidRDefault="00BF391C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PEGW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1F65C3" w14:textId="77777777" w:rsidR="00BF391C" w:rsidRDefault="00BF391C">
            <w:pPr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Performance</w:t>
            </w:r>
          </w:p>
        </w:tc>
      </w:tr>
    </w:tbl>
    <w:p w14:paraId="6223E466" w14:textId="77777777" w:rsidR="00BF391C" w:rsidRDefault="00BF391C">
      <w:pPr>
        <w:rPr>
          <w:lang w:eastAsia="zh-CN"/>
        </w:rPr>
      </w:pPr>
    </w:p>
    <w:p w14:paraId="15FE1997" w14:textId="77777777" w:rsidR="00BF391C" w:rsidRDefault="00BF391C">
      <w:pPr>
        <w:pStyle w:val="2"/>
        <w:tabs>
          <w:tab w:val="clear" w:pos="432"/>
          <w:tab w:val="clear" w:pos="718"/>
          <w:tab w:val="left" w:pos="200"/>
        </w:tabs>
      </w:pPr>
      <w:bookmarkStart w:id="138" w:name="_Toc29879"/>
      <w:bookmarkStart w:id="139" w:name="_Toc22557"/>
      <w:bookmarkStart w:id="140" w:name="_Toc10554"/>
      <w:bookmarkStart w:id="141" w:name="_Toc2602"/>
      <w:bookmarkStart w:id="142" w:name="_Toc29137"/>
      <w:bookmarkStart w:id="143" w:name="_Toc12850"/>
      <w:bookmarkStart w:id="144" w:name="_Toc106098458"/>
      <w:bookmarkStart w:id="145" w:name="_Toc11381"/>
      <w:bookmarkStart w:id="146" w:name="_Toc1714"/>
      <w:bookmarkStart w:id="147" w:name="_Toc30016"/>
      <w:bookmarkStart w:id="148" w:name="_Toc163486595"/>
      <w:r>
        <w:rPr>
          <w:rFonts w:hint="eastAsia"/>
        </w:rPr>
        <w:t>FTP</w:t>
      </w:r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r>
        <w:rPr>
          <w:rFonts w:hint="eastAsia"/>
          <w:lang w:eastAsia="zh-CN"/>
        </w:rPr>
        <w:t>接口</w:t>
      </w:r>
      <w:bookmarkEnd w:id="148"/>
    </w:p>
    <w:p w14:paraId="502864FC" w14:textId="77777777" w:rsidR="00BF391C" w:rsidRDefault="00BF391C">
      <w:r>
        <w:t>FTP</w:t>
      </w:r>
      <w:r>
        <w:rPr>
          <w:rFonts w:hint="eastAsia"/>
          <w:lang w:eastAsia="zh-CN"/>
        </w:rPr>
        <w:t>文件接口。</w:t>
      </w:r>
    </w:p>
    <w:p w14:paraId="38B6FB0D" w14:textId="77777777" w:rsidR="00BF391C" w:rsidRDefault="00BF391C">
      <w:pPr>
        <w:pStyle w:val="3"/>
      </w:pPr>
      <w:bookmarkStart w:id="149" w:name="_Toc163486596"/>
      <w:r>
        <w:rPr>
          <w:rFonts w:hint="eastAsia"/>
          <w:lang w:eastAsia="zh-CN"/>
        </w:rPr>
        <w:t>服务器和客户端</w:t>
      </w:r>
      <w:bookmarkEnd w:id="149"/>
    </w:p>
    <w:p w14:paraId="5ECA03F4" w14:textId="77777777" w:rsidR="00BF391C" w:rsidRDefault="00BF391C">
      <w:r w:rsidRPr="00BF391C">
        <w:rPr>
          <w:rFonts w:hint="eastAsia"/>
        </w:rPr>
        <w:t>OMC</w:t>
      </w:r>
      <w:r w:rsidRPr="00BF391C">
        <w:rPr>
          <w:rFonts w:hint="eastAsia"/>
        </w:rPr>
        <w:t>将数据文件放在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服务器上，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服务器可以部署在</w:t>
      </w:r>
      <w:r w:rsidRPr="00BF391C">
        <w:rPr>
          <w:rFonts w:hint="eastAsia"/>
        </w:rPr>
        <w:t>OMC</w:t>
      </w:r>
      <w:r w:rsidRPr="00BF391C">
        <w:rPr>
          <w:rFonts w:hint="eastAsia"/>
        </w:rPr>
        <w:t>上。</w:t>
      </w:r>
      <w:r w:rsidRPr="00BF391C">
        <w:rPr>
          <w:rFonts w:hint="eastAsia"/>
        </w:rPr>
        <w:t>NMS</w:t>
      </w:r>
      <w:r w:rsidRPr="00BF391C">
        <w:rPr>
          <w:rFonts w:hint="eastAsia"/>
        </w:rPr>
        <w:t>是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客户端，它自己收集数据。</w:t>
      </w:r>
    </w:p>
    <w:p w14:paraId="07068681" w14:textId="77777777" w:rsidR="00BF391C" w:rsidRDefault="00BF391C">
      <w:pPr>
        <w:pStyle w:val="3"/>
      </w:pPr>
      <w:bookmarkStart w:id="150" w:name="_Toc163486597"/>
      <w:r>
        <w:t>接口协议</w:t>
      </w:r>
      <w:bookmarkEnd w:id="150"/>
    </w:p>
    <w:p w14:paraId="2062B4B1" w14:textId="77777777" w:rsidR="00BF391C" w:rsidRDefault="00BF391C">
      <w:r w:rsidRPr="00BF391C">
        <w:rPr>
          <w:rFonts w:hint="eastAsia"/>
        </w:rPr>
        <w:t>采用</w:t>
      </w:r>
      <w:r w:rsidRPr="00BF391C">
        <w:rPr>
          <w:rFonts w:hint="eastAsia"/>
        </w:rPr>
        <w:t>SFTP</w:t>
      </w:r>
      <w:r w:rsidRPr="00BF391C">
        <w:rPr>
          <w:rFonts w:hint="eastAsia"/>
        </w:rPr>
        <w:t>或</w:t>
      </w:r>
      <w:r w:rsidRPr="00BF391C">
        <w:rPr>
          <w:rFonts w:hint="eastAsia"/>
        </w:rPr>
        <w:t>FTP</w:t>
      </w:r>
      <w:r w:rsidRPr="00BF391C">
        <w:rPr>
          <w:rFonts w:hint="eastAsia"/>
        </w:rPr>
        <w:t>协议。</w:t>
      </w:r>
    </w:p>
    <w:p w14:paraId="05BABC20" w14:textId="77777777" w:rsidR="00BF391C" w:rsidRDefault="00BF391C">
      <w:pPr>
        <w:pStyle w:val="3"/>
        <w:tabs>
          <w:tab w:val="clear" w:pos="432"/>
        </w:tabs>
      </w:pPr>
      <w:bookmarkStart w:id="151" w:name="_Toc17017"/>
      <w:bookmarkStart w:id="152" w:name="_Toc12445"/>
      <w:bookmarkStart w:id="153" w:name="_Toc106098461"/>
      <w:bookmarkStart w:id="154" w:name="_Toc163486598"/>
      <w:r>
        <w:rPr>
          <w:rFonts w:hint="eastAsia"/>
        </w:rPr>
        <w:t>FTP</w:t>
      </w:r>
      <w:bookmarkEnd w:id="151"/>
      <w:bookmarkEnd w:id="152"/>
      <w:bookmarkEnd w:id="153"/>
      <w:r>
        <w:rPr>
          <w:rFonts w:hint="eastAsia"/>
          <w:lang w:eastAsia="zh-CN"/>
        </w:rPr>
        <w:t>目录约定</w:t>
      </w:r>
      <w:bookmarkEnd w:id="154"/>
    </w:p>
    <w:p w14:paraId="67CFD896" w14:textId="77777777" w:rsidR="00BF391C" w:rsidRDefault="00BF391C">
      <w:r>
        <w:rPr>
          <w:rFonts w:hint="eastAsia"/>
          <w:lang w:eastAsia="zh-CN"/>
        </w:rPr>
        <w:t>目录：</w:t>
      </w:r>
      <w:r>
        <w:t>/</w:t>
      </w:r>
      <w:r>
        <w:rPr>
          <w:i/>
          <w:iCs/>
        </w:rPr>
        <w:t>FTP root</w:t>
      </w:r>
      <w:r>
        <w:t>/</w:t>
      </w:r>
      <w:r>
        <w:rPr>
          <w:rFonts w:hint="eastAsia"/>
          <w:lang w:eastAsia="zh-CN"/>
        </w:rPr>
        <w:t>OMC</w:t>
      </w:r>
      <w:r>
        <w:t xml:space="preserve"> name/Category/Date and time/</w:t>
      </w:r>
    </w:p>
    <w:p w14:paraId="2BB4DED7" w14:textId="32DE61C3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FTP</w:t>
      </w:r>
      <w:r>
        <w:rPr>
          <w:rFonts w:ascii="Arial" w:hAnsi="Arial" w:cs="Arial" w:hint="eastAsia"/>
          <w:b/>
          <w:szCs w:val="21"/>
        </w:rPr>
        <w:t xml:space="preserve"> </w:t>
      </w:r>
      <w:r>
        <w:rPr>
          <w:rFonts w:ascii="Arial" w:hAnsi="Arial" w:cs="Arial"/>
          <w:b/>
          <w:szCs w:val="21"/>
        </w:rPr>
        <w:t>root</w:t>
      </w:r>
      <w:r w:rsidR="00354497">
        <w:rPr>
          <w:rFonts w:ascii="Arial" w:hAnsi="Arial" w:cs="Arial"/>
          <w:b/>
          <w:szCs w:val="21"/>
        </w:rPr>
        <w:t>：</w:t>
      </w:r>
      <w:r w:rsidRPr="00BF391C">
        <w:rPr>
          <w:rFonts w:ascii="Arial" w:hAnsi="Arial" w:cs="Arial" w:hint="eastAsia"/>
          <w:bCs/>
          <w:szCs w:val="21"/>
        </w:rPr>
        <w:t>默认目录为</w:t>
      </w:r>
      <w:r w:rsidRPr="00BF391C">
        <w:rPr>
          <w:rFonts w:ascii="Arial" w:hAnsi="Arial" w:cs="Arial" w:hint="eastAsia"/>
          <w:bCs/>
          <w:szCs w:val="21"/>
        </w:rPr>
        <w:t>/ftproot</w:t>
      </w:r>
    </w:p>
    <w:p w14:paraId="54D5AA9B" w14:textId="185933E2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b/>
          <w:szCs w:val="21"/>
        </w:rPr>
      </w:pPr>
      <w:r>
        <w:rPr>
          <w:rFonts w:ascii="Arial" w:hAnsi="Arial" w:cs="Arial" w:hint="eastAsia"/>
          <w:b/>
          <w:szCs w:val="21"/>
        </w:rPr>
        <w:t xml:space="preserve">OMC </w:t>
      </w:r>
      <w:r>
        <w:rPr>
          <w:rFonts w:ascii="Arial" w:hAnsi="Arial" w:cs="Arial"/>
          <w:b/>
          <w:szCs w:val="21"/>
        </w:rPr>
        <w:t>name</w:t>
      </w:r>
      <w:r w:rsidR="00354497">
        <w:rPr>
          <w:rFonts w:ascii="Arial" w:hAnsi="Arial" w:cs="Arial"/>
          <w:b/>
          <w:szCs w:val="21"/>
        </w:rPr>
        <w:t>：</w:t>
      </w:r>
      <w:r>
        <w:rPr>
          <w:rFonts w:ascii="Arial" w:hAnsi="Arial" w:cs="Arial" w:hint="eastAsia"/>
          <w:bCs/>
          <w:szCs w:val="21"/>
        </w:rPr>
        <w:t>Bai</w:t>
      </w:r>
      <w:r>
        <w:rPr>
          <w:rFonts w:ascii="Arial" w:hAnsi="Arial" w:cs="Arial"/>
          <w:bCs/>
          <w:szCs w:val="21"/>
        </w:rPr>
        <w:t>OMC</w:t>
      </w:r>
    </w:p>
    <w:p w14:paraId="23FEE79C" w14:textId="312827DD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Category</w:t>
      </w:r>
      <w:r w:rsidR="00354497">
        <w:rPr>
          <w:rFonts w:ascii="Arial" w:hAnsi="Arial" w:cs="Arial"/>
          <w:b/>
          <w:szCs w:val="21"/>
        </w:rPr>
        <w:t>：</w:t>
      </w:r>
      <w:r>
        <w:rPr>
          <w:rFonts w:ascii="Arial" w:hAnsi="Arial" w:cs="Arial" w:hint="eastAsia"/>
          <w:bCs/>
          <w:szCs w:val="21"/>
        </w:rPr>
        <w:t>选项为</w:t>
      </w:r>
      <w:r>
        <w:rPr>
          <w:rFonts w:ascii="Arial" w:hAnsi="Arial" w:cs="Arial" w:hint="eastAsia"/>
          <w:bCs/>
          <w:szCs w:val="21"/>
        </w:rPr>
        <w:t>PM</w:t>
      </w:r>
    </w:p>
    <w:p w14:paraId="05080359" w14:textId="157E8084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Date and time</w:t>
      </w:r>
      <w:r w:rsidR="00354497">
        <w:rPr>
          <w:rFonts w:ascii="Arial" w:hAnsi="Arial" w:cs="Arial"/>
          <w:b/>
          <w:szCs w:val="21"/>
        </w:rPr>
        <w:t>：</w:t>
      </w:r>
      <w:r w:rsidRPr="00BF391C">
        <w:rPr>
          <w:rFonts w:ascii="Arial" w:hAnsi="Arial" w:cs="Arial" w:hint="eastAsia"/>
          <w:bCs/>
          <w:szCs w:val="21"/>
        </w:rPr>
        <w:t>资源数据按天存储，格式为</w:t>
      </w:r>
      <w:r w:rsidRPr="00BF391C">
        <w:rPr>
          <w:rFonts w:ascii="Arial" w:hAnsi="Arial" w:cs="Arial" w:hint="eastAsia"/>
          <w:bCs/>
          <w:szCs w:val="21"/>
        </w:rPr>
        <w:t>YYYYMMDD</w:t>
      </w:r>
      <w:r w:rsidRPr="00BF391C">
        <w:rPr>
          <w:rFonts w:ascii="Arial" w:hAnsi="Arial" w:cs="Arial" w:hint="eastAsia"/>
          <w:bCs/>
          <w:szCs w:val="21"/>
        </w:rPr>
        <w:t>；性能数据按小时存储，格式为</w:t>
      </w:r>
      <w:r w:rsidRPr="00BF391C">
        <w:rPr>
          <w:rFonts w:ascii="Arial" w:hAnsi="Arial" w:cs="Arial" w:hint="eastAsia"/>
          <w:bCs/>
          <w:szCs w:val="21"/>
        </w:rPr>
        <w:t>YYYYMMDDHH24</w:t>
      </w:r>
      <w:r w:rsidRPr="00BF391C">
        <w:rPr>
          <w:rFonts w:ascii="Arial" w:hAnsi="Arial" w:cs="Arial" w:hint="eastAsia"/>
          <w:bCs/>
          <w:szCs w:val="21"/>
        </w:rPr>
        <w:t>，小时数为性能统计的开始时间。</w:t>
      </w:r>
    </w:p>
    <w:p w14:paraId="1F751F3D" w14:textId="77777777" w:rsidR="00BF391C" w:rsidRDefault="00BF391C">
      <w:pPr>
        <w:rPr>
          <w:lang w:eastAsia="zh-CN"/>
        </w:rPr>
      </w:pPr>
      <w:r>
        <w:rPr>
          <w:rFonts w:hint="eastAsia"/>
          <w:lang w:eastAsia="zh-CN"/>
        </w:rPr>
        <w:t>举例：</w:t>
      </w:r>
    </w:p>
    <w:p w14:paraId="6B3C1996" w14:textId="77777777" w:rsidR="00BF391C" w:rsidRDefault="00BF391C">
      <w:r w:rsidRPr="00BF391C">
        <w:rPr>
          <w:rFonts w:hint="eastAsia"/>
        </w:rPr>
        <w:t>性能数据目录：</w:t>
      </w:r>
      <w:r w:rsidRPr="00BF391C">
        <w:rPr>
          <w:rFonts w:hint="eastAsia"/>
        </w:rPr>
        <w:t>/ftproot/BaoMC/PM/2016041101/</w:t>
      </w:r>
    </w:p>
    <w:p w14:paraId="7BAE72B2" w14:textId="77777777" w:rsidR="00BF391C" w:rsidRDefault="00BF391C">
      <w:pPr>
        <w:pStyle w:val="3"/>
        <w:tabs>
          <w:tab w:val="clear" w:pos="432"/>
        </w:tabs>
      </w:pPr>
      <w:bookmarkStart w:id="155" w:name="_Toc163486599"/>
      <w:r w:rsidRPr="00BF391C">
        <w:rPr>
          <w:rFonts w:hint="eastAsia"/>
        </w:rPr>
        <w:t>数据文件命名规则</w:t>
      </w:r>
      <w:bookmarkEnd w:id="155"/>
    </w:p>
    <w:p w14:paraId="6E730362" w14:textId="77777777" w:rsidR="00BF391C" w:rsidRDefault="00BF391C">
      <w:pPr>
        <w:rPr>
          <w:lang w:eastAsia="zh-CN"/>
        </w:rPr>
      </w:pPr>
      <w:r>
        <w:rPr>
          <w:i/>
          <w:iCs/>
          <w:lang w:eastAsia="zh-CN"/>
        </w:rPr>
        <w:t xml:space="preserve">&lt;factory code&gt;-&lt;data category&gt;-&lt;host ID&gt;-&lt;data version&gt;-&lt;data time&gt;-&lt;statistics </w:t>
      </w:r>
      <w:r>
        <w:rPr>
          <w:i/>
          <w:iCs/>
          <w:lang w:eastAsia="zh-CN"/>
        </w:rPr>
        <w:lastRenderedPageBreak/>
        <w:t>period&gt;</w:t>
      </w:r>
      <w:r>
        <w:rPr>
          <w:lang w:eastAsia="zh-CN"/>
        </w:rPr>
        <w:t>[</w:t>
      </w:r>
      <w:r>
        <w:rPr>
          <w:i/>
          <w:iCs/>
          <w:lang w:eastAsia="zh-CN"/>
        </w:rPr>
        <w:t>-serial number</w:t>
      </w:r>
      <w:r>
        <w:rPr>
          <w:lang w:eastAsia="zh-CN"/>
        </w:rPr>
        <w:t>].&lt;</w:t>
      </w:r>
      <w:r>
        <w:rPr>
          <w:rFonts w:hint="eastAsia"/>
        </w:rPr>
        <w:t>format</w:t>
      </w:r>
      <w:r>
        <w:rPr>
          <w:lang w:eastAsia="zh-CN"/>
        </w:rPr>
        <w:t>&gt;</w:t>
      </w:r>
    </w:p>
    <w:p w14:paraId="4D55B605" w14:textId="0FDE5B87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bCs/>
          <w:szCs w:val="21"/>
        </w:rPr>
        <w:t>factory code</w:t>
      </w:r>
      <w:r w:rsidR="00354497">
        <w:rPr>
          <w:rFonts w:ascii="Arial" w:hAnsi="Arial" w:cs="Arial"/>
          <w:b/>
          <w:bCs/>
          <w:szCs w:val="21"/>
        </w:rPr>
        <w:t>：</w:t>
      </w:r>
      <w:r>
        <w:rPr>
          <w:rFonts w:ascii="Arial" w:hAnsi="Arial" w:cs="Arial" w:hint="eastAsia"/>
          <w:szCs w:val="21"/>
        </w:rPr>
        <w:t>标识设备厂商</w:t>
      </w:r>
    </w:p>
    <w:p w14:paraId="6C34BB8D" w14:textId="5FFE48A8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 w:rsidRPr="00354497">
        <w:rPr>
          <w:rFonts w:ascii="Arial" w:hAnsi="Arial" w:cs="Arial"/>
          <w:b/>
          <w:bCs/>
          <w:szCs w:val="21"/>
        </w:rPr>
        <w:t>data category</w:t>
      </w:r>
      <w:r w:rsidR="00354497">
        <w:rPr>
          <w:rFonts w:ascii="Arial" w:hAnsi="Arial" w:cs="Arial"/>
          <w:szCs w:val="21"/>
        </w:rPr>
        <w:t>：</w:t>
      </w:r>
      <w:r>
        <w:rPr>
          <w:rFonts w:ascii="Arial" w:hAnsi="Arial" w:cs="Arial" w:hint="eastAsia"/>
          <w:szCs w:val="21"/>
        </w:rPr>
        <w:t>选项为</w:t>
      </w:r>
      <w:r>
        <w:rPr>
          <w:rFonts w:ascii="Arial" w:hAnsi="Arial" w:cs="Arial" w:hint="eastAsia"/>
          <w:kern w:val="0"/>
          <w:szCs w:val="21"/>
        </w:rPr>
        <w:t>PC</w:t>
      </w:r>
      <w:r>
        <w:rPr>
          <w:rFonts w:ascii="Arial" w:hAnsi="Arial" w:cs="Arial"/>
          <w:kern w:val="0"/>
          <w:szCs w:val="21"/>
        </w:rPr>
        <w:t xml:space="preserve">, </w:t>
      </w:r>
      <w:r>
        <w:rPr>
          <w:rFonts w:ascii="Arial" w:hAnsi="Arial" w:cs="Arial" w:hint="eastAsia"/>
          <w:kern w:val="0"/>
          <w:szCs w:val="21"/>
        </w:rPr>
        <w:t>PEGW</w:t>
      </w:r>
    </w:p>
    <w:p w14:paraId="3E0BF2FB" w14:textId="6F7469E3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bCs/>
          <w:szCs w:val="21"/>
        </w:rPr>
        <w:t>host ID</w:t>
      </w:r>
      <w:r w:rsidR="00354497">
        <w:rPr>
          <w:rFonts w:ascii="Arial" w:hAnsi="Arial" w:cs="Arial"/>
          <w:b/>
          <w:bCs/>
          <w:szCs w:val="21"/>
        </w:rPr>
        <w:t>：</w:t>
      </w:r>
      <w:r w:rsidRPr="00BF391C">
        <w:rPr>
          <w:rFonts w:ascii="Arial" w:hAnsi="Arial" w:cs="Arial" w:hint="eastAsia"/>
          <w:szCs w:val="21"/>
        </w:rPr>
        <w:t>IP</w:t>
      </w:r>
      <w:r w:rsidRPr="00BF391C">
        <w:rPr>
          <w:rFonts w:ascii="Arial" w:hAnsi="Arial" w:cs="Arial" w:hint="eastAsia"/>
          <w:szCs w:val="21"/>
        </w:rPr>
        <w:t>地址或主机号，主机号小于四位。</w:t>
      </w:r>
    </w:p>
    <w:p w14:paraId="6B754A3E" w14:textId="3EECABD2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bCs/>
          <w:szCs w:val="21"/>
        </w:rPr>
        <w:t>data version</w:t>
      </w:r>
      <w:r w:rsidR="00354497">
        <w:rPr>
          <w:rFonts w:ascii="Arial" w:hAnsi="Arial" w:cs="Arial"/>
          <w:b/>
          <w:bCs/>
          <w:szCs w:val="21"/>
        </w:rPr>
        <w:t>：</w:t>
      </w:r>
      <w:r w:rsidRPr="00BF391C">
        <w:rPr>
          <w:rFonts w:ascii="Arial" w:hAnsi="Arial" w:cs="Arial" w:hint="eastAsia"/>
          <w:szCs w:val="21"/>
        </w:rPr>
        <w:t>遵循接口数据协议的版本，允许将不同版本的数据文件存储在同一目录中。</w:t>
      </w:r>
    </w:p>
    <w:p w14:paraId="0DAE1C2C" w14:textId="42F34CFC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bCs/>
          <w:szCs w:val="21"/>
        </w:rPr>
        <w:t>data time</w:t>
      </w:r>
      <w:r w:rsidR="00354497">
        <w:rPr>
          <w:rFonts w:ascii="Arial" w:hAnsi="Arial" w:cs="Arial"/>
          <w:b/>
          <w:bCs/>
          <w:szCs w:val="21"/>
        </w:rPr>
        <w:t>：</w:t>
      </w:r>
      <w:r w:rsidRPr="00BF391C">
        <w:rPr>
          <w:rFonts w:ascii="Arial" w:hAnsi="Arial" w:cs="Arial" w:hint="eastAsia"/>
          <w:szCs w:val="21"/>
        </w:rPr>
        <w:t>格式为</w:t>
      </w:r>
      <w:r w:rsidRPr="00BF391C">
        <w:rPr>
          <w:rFonts w:ascii="Arial" w:hAnsi="Arial" w:cs="Arial" w:hint="eastAsia"/>
          <w:szCs w:val="21"/>
        </w:rPr>
        <w:t>YYYYMMDDH24MMSS</w:t>
      </w:r>
      <w:r w:rsidRPr="00BF391C">
        <w:rPr>
          <w:rFonts w:ascii="Arial" w:hAnsi="Arial" w:cs="Arial" w:hint="eastAsia"/>
          <w:szCs w:val="21"/>
        </w:rPr>
        <w:t>，表示一个周期的开始时间。</w:t>
      </w:r>
    </w:p>
    <w:p w14:paraId="6B7B69F8" w14:textId="61239CD6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bCs/>
          <w:szCs w:val="21"/>
        </w:rPr>
        <w:t>statistics period</w:t>
      </w:r>
      <w:r w:rsidR="00354497">
        <w:rPr>
          <w:rFonts w:ascii="Arial" w:hAnsi="Arial" w:cs="Arial"/>
          <w:b/>
          <w:bCs/>
          <w:szCs w:val="21"/>
        </w:rPr>
        <w:t>：</w:t>
      </w:r>
      <w:r w:rsidRPr="00BF391C">
        <w:rPr>
          <w:rFonts w:ascii="Arial" w:hAnsi="Arial" w:cs="Arial" w:hint="eastAsia"/>
          <w:szCs w:val="21"/>
        </w:rPr>
        <w:t>统计周期的分钟数，例如</w:t>
      </w:r>
      <w:r w:rsidRPr="00BF391C">
        <w:rPr>
          <w:rFonts w:ascii="Arial" w:hAnsi="Arial" w:cs="Arial" w:hint="eastAsia"/>
          <w:szCs w:val="21"/>
        </w:rPr>
        <w:t>15</w:t>
      </w:r>
      <w:r w:rsidRPr="00BF391C">
        <w:rPr>
          <w:rFonts w:ascii="Arial" w:hAnsi="Arial" w:cs="Arial" w:hint="eastAsia"/>
          <w:szCs w:val="21"/>
        </w:rPr>
        <w:t>、</w:t>
      </w:r>
      <w:r w:rsidRPr="00BF391C">
        <w:rPr>
          <w:rFonts w:ascii="Arial" w:hAnsi="Arial" w:cs="Arial" w:hint="eastAsia"/>
          <w:szCs w:val="21"/>
        </w:rPr>
        <w:t>60</w:t>
      </w:r>
      <w:r w:rsidRPr="00BF391C">
        <w:rPr>
          <w:rFonts w:ascii="Arial" w:hAnsi="Arial" w:cs="Arial" w:hint="eastAsia"/>
          <w:szCs w:val="21"/>
        </w:rPr>
        <w:t>。</w:t>
      </w:r>
    </w:p>
    <w:p w14:paraId="789D52D1" w14:textId="1CB3B00C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b/>
          <w:bCs/>
          <w:szCs w:val="21"/>
        </w:rPr>
        <w:t>serial number</w:t>
      </w:r>
      <w:r w:rsidR="00354497">
        <w:rPr>
          <w:rFonts w:ascii="Arial" w:hAnsi="Arial" w:cs="Arial"/>
          <w:b/>
          <w:bCs/>
          <w:szCs w:val="21"/>
        </w:rPr>
        <w:t>：</w:t>
      </w:r>
      <w:r>
        <w:rPr>
          <w:rFonts w:ascii="Arial" w:hAnsi="Arial" w:cs="Arial" w:hint="eastAsia"/>
          <w:szCs w:val="21"/>
        </w:rPr>
        <w:t>可选</w:t>
      </w:r>
    </w:p>
    <w:p w14:paraId="467F025A" w14:textId="77777777" w:rsidR="00BF391C" w:rsidRDefault="00BF391C">
      <w:pPr>
        <w:pStyle w:val="aff4"/>
        <w:spacing w:before="60" w:after="60"/>
        <w:ind w:left="420" w:firstLineChars="0" w:firstLine="0"/>
        <w:rPr>
          <w:rFonts w:ascii="Arial" w:hAnsi="Arial" w:cs="Arial"/>
          <w:szCs w:val="21"/>
        </w:rPr>
      </w:pPr>
      <w:r w:rsidRPr="00BF391C">
        <w:rPr>
          <w:rFonts w:ascii="Arial" w:hAnsi="Arial" w:cs="Arial" w:hint="eastAsia"/>
          <w:szCs w:val="21"/>
        </w:rPr>
        <w:t>如果总文件的大小大于</w:t>
      </w:r>
      <w:r w:rsidRPr="00BF391C">
        <w:rPr>
          <w:rFonts w:ascii="Arial" w:hAnsi="Arial" w:cs="Arial" w:hint="eastAsia"/>
          <w:szCs w:val="21"/>
        </w:rPr>
        <w:t>100MB</w:t>
      </w:r>
      <w:r w:rsidRPr="00BF391C">
        <w:rPr>
          <w:rFonts w:ascii="Arial" w:hAnsi="Arial" w:cs="Arial" w:hint="eastAsia"/>
          <w:szCs w:val="21"/>
        </w:rPr>
        <w:t>（上下</w:t>
      </w:r>
      <w:r w:rsidRPr="00BF391C">
        <w:rPr>
          <w:rFonts w:ascii="Arial" w:hAnsi="Arial" w:cs="Arial" w:hint="eastAsia"/>
          <w:szCs w:val="21"/>
        </w:rPr>
        <w:t>20%</w:t>
      </w:r>
      <w:r w:rsidRPr="00BF391C">
        <w:rPr>
          <w:rFonts w:ascii="Arial" w:hAnsi="Arial" w:cs="Arial" w:hint="eastAsia"/>
          <w:szCs w:val="21"/>
        </w:rPr>
        <w:t>），则需要对文件进行拆分，分段后的文件（除最后一个）的大小应在</w:t>
      </w:r>
      <w:r w:rsidRPr="00BF391C">
        <w:rPr>
          <w:rFonts w:ascii="Arial" w:hAnsi="Arial" w:cs="Arial" w:hint="eastAsia"/>
          <w:szCs w:val="21"/>
        </w:rPr>
        <w:t>80MB</w:t>
      </w:r>
      <w:r w:rsidRPr="00BF391C">
        <w:rPr>
          <w:rFonts w:ascii="Arial" w:hAnsi="Arial" w:cs="Arial" w:hint="eastAsia"/>
          <w:szCs w:val="21"/>
        </w:rPr>
        <w:t>到</w:t>
      </w:r>
      <w:r w:rsidRPr="00BF391C">
        <w:rPr>
          <w:rFonts w:ascii="Arial" w:hAnsi="Arial" w:cs="Arial" w:hint="eastAsia"/>
          <w:szCs w:val="21"/>
        </w:rPr>
        <w:t>120MB</w:t>
      </w:r>
      <w:r w:rsidRPr="00BF391C">
        <w:rPr>
          <w:rFonts w:ascii="Arial" w:hAnsi="Arial" w:cs="Arial" w:hint="eastAsia"/>
          <w:szCs w:val="21"/>
        </w:rPr>
        <w:t>之间。这些文件需要添加序列号才能识别，序列号为</w:t>
      </w:r>
      <w:r w:rsidRPr="00BF391C">
        <w:rPr>
          <w:rFonts w:ascii="Arial" w:hAnsi="Arial" w:cs="Arial" w:hint="eastAsia"/>
          <w:szCs w:val="21"/>
        </w:rPr>
        <w:t>3</w:t>
      </w:r>
      <w:r w:rsidRPr="00BF391C">
        <w:rPr>
          <w:rFonts w:ascii="Arial" w:hAnsi="Arial" w:cs="Arial" w:hint="eastAsia"/>
          <w:szCs w:val="21"/>
        </w:rPr>
        <w:t>位，值为</w:t>
      </w:r>
      <w:r w:rsidRPr="00BF391C">
        <w:rPr>
          <w:rFonts w:ascii="Arial" w:hAnsi="Arial" w:cs="Arial" w:hint="eastAsia"/>
          <w:szCs w:val="21"/>
        </w:rPr>
        <w:t>001</w:t>
      </w:r>
      <w:r w:rsidRPr="00BF391C">
        <w:rPr>
          <w:rFonts w:ascii="Arial" w:hAnsi="Arial" w:cs="Arial" w:hint="eastAsia"/>
          <w:szCs w:val="21"/>
        </w:rPr>
        <w:t>到</w:t>
      </w:r>
      <w:r w:rsidRPr="00BF391C">
        <w:rPr>
          <w:rFonts w:ascii="Arial" w:hAnsi="Arial" w:cs="Arial" w:hint="eastAsia"/>
          <w:szCs w:val="21"/>
        </w:rPr>
        <w:t>999</w:t>
      </w:r>
      <w:r w:rsidRPr="00BF391C">
        <w:rPr>
          <w:rFonts w:ascii="Arial" w:hAnsi="Arial" w:cs="Arial" w:hint="eastAsia"/>
          <w:szCs w:val="21"/>
        </w:rPr>
        <w:t>。在分割过程中，一个完整的记录不能放在两个单独的文件中。</w:t>
      </w:r>
    </w:p>
    <w:p w14:paraId="118A1C3A" w14:textId="1B21B5F5" w:rsidR="00BF391C" w:rsidRDefault="00BF391C">
      <w:pPr>
        <w:pStyle w:val="aff4"/>
        <w:numPr>
          <w:ilvl w:val="0"/>
          <w:numId w:val="7"/>
        </w:numPr>
        <w:spacing w:before="60" w:after="60"/>
        <w:ind w:firstLineChars="0"/>
        <w:rPr>
          <w:rFonts w:ascii="Arial" w:hAnsi="Arial" w:cs="Arial"/>
          <w:szCs w:val="21"/>
        </w:rPr>
      </w:pPr>
      <w:r w:rsidRPr="00354497">
        <w:rPr>
          <w:rFonts w:ascii="Arial" w:hAnsi="Arial" w:cs="Arial" w:hint="eastAsia"/>
          <w:b/>
          <w:bCs/>
          <w:szCs w:val="21"/>
        </w:rPr>
        <w:t>format</w:t>
      </w:r>
      <w:r w:rsidR="00354497">
        <w:rPr>
          <w:rFonts w:ascii="Arial" w:hAnsi="Arial" w:cs="Arial"/>
          <w:szCs w:val="21"/>
        </w:rPr>
        <w:t>：</w:t>
      </w:r>
      <w:r w:rsidRPr="00BF391C">
        <w:rPr>
          <w:rFonts w:ascii="Arial" w:hAnsi="Arial" w:cs="Arial" w:hint="eastAsia"/>
          <w:szCs w:val="21"/>
        </w:rPr>
        <w:t>csv</w:t>
      </w:r>
      <w:r w:rsidRPr="00BF391C">
        <w:rPr>
          <w:rFonts w:ascii="Arial" w:hAnsi="Arial" w:cs="Arial" w:hint="eastAsia"/>
          <w:szCs w:val="21"/>
        </w:rPr>
        <w:t>或</w:t>
      </w:r>
      <w:r w:rsidRPr="00BF391C">
        <w:rPr>
          <w:rFonts w:ascii="Arial" w:hAnsi="Arial" w:cs="Arial" w:hint="eastAsia"/>
          <w:szCs w:val="21"/>
        </w:rPr>
        <w:t>zip</w:t>
      </w:r>
      <w:r w:rsidRPr="00BF391C">
        <w:rPr>
          <w:rFonts w:ascii="Arial" w:hAnsi="Arial" w:cs="Arial" w:hint="eastAsia"/>
          <w:szCs w:val="21"/>
        </w:rPr>
        <w:t>（默认）</w:t>
      </w:r>
    </w:p>
    <w:p w14:paraId="7A699543" w14:textId="77777777" w:rsidR="00BF391C" w:rsidRDefault="00BF391C">
      <w:pPr>
        <w:rPr>
          <w:rFonts w:ascii="黑体" w:hAnsi="黑体"/>
          <w:sz w:val="18"/>
          <w:szCs w:val="18"/>
        </w:rPr>
      </w:pPr>
      <w:r>
        <w:rPr>
          <w:rFonts w:hint="eastAsia"/>
          <w:lang w:eastAsia="zh-CN"/>
        </w:rPr>
        <w:t>举例：</w:t>
      </w:r>
    </w:p>
    <w:tbl>
      <w:tblPr>
        <w:tblW w:w="93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019"/>
        <w:gridCol w:w="6288"/>
      </w:tblGrid>
      <w:tr w:rsidR="00BF391C" w14:paraId="36590AFB" w14:textId="77777777">
        <w:trPr>
          <w:trHeight w:val="277"/>
        </w:trPr>
        <w:tc>
          <w:tcPr>
            <w:tcW w:w="3019" w:type="dxa"/>
            <w:shd w:val="clear" w:color="auto" w:fill="auto"/>
            <w:vAlign w:val="center"/>
          </w:tcPr>
          <w:p w14:paraId="3F903462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c</w:t>
            </w:r>
            <w:r>
              <w:rPr>
                <w:rFonts w:cs="宋体"/>
                <w:color w:val="000000"/>
                <w:lang w:eastAsia="zh-CN"/>
              </w:rPr>
              <w:t>ell performance data</w:t>
            </w:r>
          </w:p>
        </w:tc>
        <w:tc>
          <w:tcPr>
            <w:tcW w:w="6288" w:type="dxa"/>
            <w:shd w:val="clear" w:color="auto" w:fill="auto"/>
            <w:vAlign w:val="center"/>
          </w:tcPr>
          <w:p w14:paraId="1A3675FC" w14:textId="77777777" w:rsidR="00BF391C" w:rsidRDefault="00BF391C">
            <w:pPr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/>
                <w:lang w:eastAsia="zh-CN"/>
              </w:rPr>
              <w:t>Baicells-PC-134.84.17.99-1.0-20160921140000-15.csv.zip</w:t>
            </w:r>
          </w:p>
        </w:tc>
      </w:tr>
    </w:tbl>
    <w:p w14:paraId="11070F23" w14:textId="3042B8A4" w:rsidR="00BF391C" w:rsidRDefault="00BF391C">
      <w:pPr>
        <w:pStyle w:val="2"/>
        <w:tabs>
          <w:tab w:val="clear" w:pos="432"/>
          <w:tab w:val="clear" w:pos="718"/>
          <w:tab w:val="left" w:pos="200"/>
        </w:tabs>
      </w:pPr>
      <w:bookmarkStart w:id="156" w:name="_Toc163486600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r>
        <w:rPr>
          <w:rFonts w:hint="eastAsia"/>
          <w:lang w:eastAsia="zh-CN"/>
        </w:rPr>
        <w:t>数据周期</w:t>
      </w:r>
      <w:bookmarkEnd w:id="156"/>
    </w:p>
    <w:p w14:paraId="517C9FA4" w14:textId="2D4FBE08" w:rsidR="00004ED2" w:rsidRDefault="00BF391C">
      <w:pPr>
        <w:rPr>
          <w:lang w:eastAsia="zh-CN"/>
        </w:rPr>
      </w:pPr>
      <w:r w:rsidRPr="00BF391C">
        <w:rPr>
          <w:rFonts w:hint="eastAsia"/>
          <w:lang w:eastAsia="zh-CN"/>
        </w:rPr>
        <w:t>周期为</w:t>
      </w:r>
      <w:r w:rsidRPr="00BF391C">
        <w:rPr>
          <w:rFonts w:hint="eastAsia"/>
          <w:lang w:eastAsia="zh-CN"/>
        </w:rPr>
        <w:t>15</w:t>
      </w:r>
      <w:r w:rsidRPr="00BF391C">
        <w:rPr>
          <w:rFonts w:hint="eastAsia"/>
          <w:lang w:eastAsia="zh-CN"/>
        </w:rPr>
        <w:t>分钟。</w:t>
      </w:r>
    </w:p>
    <w:p w14:paraId="35053823" w14:textId="05415DA4" w:rsidR="00004ED2" w:rsidRDefault="00072346">
      <w:pPr>
        <w:pStyle w:val="2"/>
        <w:tabs>
          <w:tab w:val="clear" w:pos="432"/>
          <w:tab w:val="clear" w:pos="718"/>
          <w:tab w:val="left" w:pos="200"/>
        </w:tabs>
      </w:pPr>
      <w:bookmarkStart w:id="157" w:name="_Toc15494"/>
      <w:bookmarkStart w:id="158" w:name="_Toc4221"/>
      <w:bookmarkStart w:id="159" w:name="_Toc2248"/>
      <w:bookmarkStart w:id="160" w:name="_Toc29572"/>
      <w:bookmarkStart w:id="161" w:name="_Toc12935"/>
      <w:bookmarkStart w:id="162" w:name="_Toc106098464"/>
      <w:bookmarkStart w:id="163" w:name="_Toc20939"/>
      <w:bookmarkStart w:id="164" w:name="_Toc14347"/>
      <w:bookmarkStart w:id="165" w:name="_Toc322"/>
      <w:bookmarkStart w:id="166" w:name="_Toc20566"/>
      <w:bookmarkStart w:id="167" w:name="_Toc19137"/>
      <w:bookmarkStart w:id="168" w:name="_Toc13736"/>
      <w:bookmarkStart w:id="169" w:name="_Toc30455"/>
      <w:bookmarkStart w:id="170" w:name="_Toc4472"/>
      <w:bookmarkStart w:id="171" w:name="_Toc1722"/>
      <w:bookmarkStart w:id="172" w:name="_Toc28482"/>
      <w:bookmarkStart w:id="173" w:name="_Toc26693"/>
      <w:bookmarkStart w:id="174" w:name="_Toc29193"/>
      <w:bookmarkStart w:id="175" w:name="_Toc6237"/>
      <w:bookmarkStart w:id="176" w:name="_Toc1150"/>
      <w:bookmarkStart w:id="177" w:name="_Toc163486601"/>
      <w:bookmarkEnd w:id="114"/>
      <w:r>
        <w:rPr>
          <w:rFonts w:hint="eastAsia"/>
        </w:rPr>
        <w:t>Data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r w:rsidR="00583BB5">
        <w:rPr>
          <w:rFonts w:hint="eastAsia"/>
          <w:lang w:eastAsia="zh-CN"/>
        </w:rPr>
        <w:t>格式</w:t>
      </w:r>
      <w:bookmarkEnd w:id="177"/>
    </w:p>
    <w:p w14:paraId="24475D39" w14:textId="774D8B5F" w:rsidR="00004ED2" w:rsidRDefault="00583BB5">
      <w:pPr>
        <w:rPr>
          <w:rFonts w:ascii="宋体" w:hAnsi="宋体"/>
          <w:lang w:eastAsia="zh-CN"/>
        </w:rPr>
      </w:pPr>
      <w:r w:rsidRPr="00583BB5">
        <w:rPr>
          <w:rFonts w:hint="eastAsia"/>
          <w:lang w:eastAsia="zh-CN"/>
        </w:rPr>
        <w:t>格式为</w:t>
      </w:r>
      <w:r w:rsidRPr="00583BB5">
        <w:rPr>
          <w:rFonts w:hint="eastAsia"/>
          <w:lang w:eastAsia="zh-CN"/>
        </w:rPr>
        <w:t>CSV</w:t>
      </w:r>
      <w:r w:rsidRPr="00583BB5">
        <w:rPr>
          <w:rFonts w:hint="eastAsia"/>
          <w:lang w:eastAsia="zh-CN"/>
        </w:rPr>
        <w:t>的数据文件（默认情况下用“，”分隔，可以设置为“</w:t>
      </w:r>
      <w:r w:rsidRPr="00583BB5">
        <w:rPr>
          <w:rFonts w:hint="eastAsia"/>
          <w:lang w:eastAsia="zh-CN"/>
        </w:rPr>
        <w:t>|</w:t>
      </w:r>
      <w:r w:rsidRPr="00583BB5">
        <w:rPr>
          <w:rFonts w:hint="eastAsia"/>
          <w:lang w:eastAsia="zh-CN"/>
        </w:rPr>
        <w:t>”（</w:t>
      </w:r>
      <w:r w:rsidRPr="00583BB5">
        <w:rPr>
          <w:rFonts w:hint="eastAsia"/>
          <w:lang w:eastAsia="zh-CN"/>
        </w:rPr>
        <w:t>ASCII</w:t>
      </w:r>
      <w:r w:rsidRPr="00583BB5">
        <w:rPr>
          <w:rFonts w:hint="eastAsia"/>
          <w:lang w:eastAsia="zh-CN"/>
        </w:rPr>
        <w:t>））：</w:t>
      </w:r>
    </w:p>
    <w:p w14:paraId="032574A0" w14:textId="77777777" w:rsidR="00583BB5" w:rsidRPr="00583BB5" w:rsidRDefault="00583BB5" w:rsidP="00583BB5">
      <w:pPr>
        <w:pStyle w:val="aff4"/>
        <w:numPr>
          <w:ilvl w:val="0"/>
          <w:numId w:val="10"/>
        </w:numPr>
        <w:ind w:firstLineChars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第一行是字段名称的信息，字段之间用“，”分隔。字段描述参见附录。</w:t>
      </w:r>
    </w:p>
    <w:p w14:paraId="4EF7BF9E" w14:textId="77777777" w:rsidR="00583BB5" w:rsidRPr="00583BB5" w:rsidRDefault="00583BB5" w:rsidP="00583BB5">
      <w:pPr>
        <w:pStyle w:val="aff4"/>
        <w:numPr>
          <w:ilvl w:val="0"/>
          <w:numId w:val="10"/>
        </w:numPr>
        <w:ind w:firstLineChars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数据从第二行开始，每行每条记录，在数据项之间用“，”分隔。并且必须包括字段</w:t>
      </w:r>
      <w:r w:rsidRPr="00583BB5">
        <w:rPr>
          <w:rFonts w:ascii="Arial" w:hAnsi="Arial" w:cs="Arial" w:hint="eastAsia"/>
          <w:szCs w:val="21"/>
        </w:rPr>
        <w:t>Dn</w:t>
      </w:r>
      <w:r w:rsidRPr="00583BB5">
        <w:rPr>
          <w:rFonts w:ascii="Arial" w:hAnsi="Arial" w:cs="Arial" w:hint="eastAsia"/>
          <w:szCs w:val="21"/>
        </w:rPr>
        <w:t>。</w:t>
      </w:r>
    </w:p>
    <w:p w14:paraId="75A28A0F" w14:textId="1F762E2F" w:rsidR="00004ED2" w:rsidRDefault="00583BB5" w:rsidP="00583BB5">
      <w:pPr>
        <w:pStyle w:val="aff4"/>
        <w:numPr>
          <w:ilvl w:val="0"/>
          <w:numId w:val="10"/>
        </w:numPr>
        <w:ind w:firstLineChars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在每</w:t>
      </w:r>
      <w:r>
        <w:rPr>
          <w:rFonts w:ascii="Arial" w:hAnsi="Arial" w:cs="Arial" w:hint="eastAsia"/>
          <w:szCs w:val="21"/>
        </w:rPr>
        <w:t>行</w:t>
      </w:r>
      <w:r w:rsidRPr="00583BB5">
        <w:rPr>
          <w:rFonts w:ascii="Arial" w:hAnsi="Arial" w:cs="Arial" w:hint="eastAsia"/>
          <w:szCs w:val="21"/>
        </w:rPr>
        <w:t>的末端，不需要</w:t>
      </w:r>
      <w:r>
        <w:rPr>
          <w:rFonts w:ascii="Arial" w:hAnsi="Arial" w:cs="Arial" w:hint="eastAsia"/>
          <w:szCs w:val="21"/>
        </w:rPr>
        <w:t>分隔符</w:t>
      </w:r>
      <w:r w:rsidRPr="00583BB5">
        <w:rPr>
          <w:rFonts w:ascii="Arial" w:hAnsi="Arial" w:cs="Arial" w:hint="eastAsia"/>
          <w:szCs w:val="21"/>
        </w:rPr>
        <w:t>。</w:t>
      </w:r>
    </w:p>
    <w:p w14:paraId="7797476C" w14:textId="77777777" w:rsidR="00004ED2" w:rsidRDefault="00004ED2">
      <w:pPr>
        <w:spacing w:line="240" w:lineRule="auto"/>
        <w:rPr>
          <w:rFonts w:asciiTheme="minorEastAsia" w:eastAsiaTheme="minorEastAsia" w:hAnsiTheme="minorEastAsia"/>
          <w:szCs w:val="21"/>
          <w:lang w:eastAsia="zh-CN"/>
        </w:rPr>
      </w:pPr>
    </w:p>
    <w:p w14:paraId="019C02AF" w14:textId="757CA947" w:rsidR="00004ED2" w:rsidRDefault="00583BB5">
      <w:r w:rsidRPr="00583BB5">
        <w:rPr>
          <w:rFonts w:hint="eastAsia"/>
        </w:rPr>
        <w:t>数据示例：</w:t>
      </w:r>
    </w:p>
    <w:p w14:paraId="591F9E35" w14:textId="7B06E015" w:rsidR="00004ED2" w:rsidRDefault="00583BB5">
      <w:pPr>
        <w:pStyle w:val="aff4"/>
        <w:numPr>
          <w:ilvl w:val="0"/>
          <w:numId w:val="11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小区</w:t>
      </w:r>
      <w:r w:rsidRPr="00583BB5">
        <w:rPr>
          <w:rFonts w:ascii="Arial" w:hAnsi="Arial" w:cs="Arial" w:hint="eastAsia"/>
          <w:szCs w:val="21"/>
        </w:rPr>
        <w:t>的性能数据</w:t>
      </w:r>
    </w:p>
    <w:p w14:paraId="2D053EA8" w14:textId="77777777" w:rsidR="00004ED2" w:rsidRDefault="00072346">
      <w:pPr>
        <w:pStyle w:val="aff4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/>
          <w:szCs w:val="21"/>
        </w:rPr>
        <w:t>dn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related_enb_dn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related_enb_id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related_enb_userlabel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cel_id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cel_id_local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 xml:space="preserve"> Userlabel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freq_mode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 xml:space="preserve"> </w:t>
      </w:r>
      <w:r>
        <w:rPr>
          <w:rFonts w:asciiTheme="minorHAnsi" w:hAnsiTheme="minorHAnsi" w:hint="eastAsia"/>
          <w:szCs w:val="21"/>
        </w:rPr>
        <w:t>RRC.SetupTimeMean,</w:t>
      </w:r>
      <w:r>
        <w:rPr>
          <w:rFonts w:asciiTheme="minorHAnsi" w:hAnsiTheme="minorHAnsi"/>
          <w:szCs w:val="21"/>
        </w:rPr>
        <w:t xml:space="preserve"> </w:t>
      </w:r>
      <w:r>
        <w:rPr>
          <w:rFonts w:asciiTheme="minorHAnsi" w:hAnsiTheme="minorHAnsi" w:hint="eastAsia"/>
          <w:szCs w:val="21"/>
        </w:rPr>
        <w:t>RRC.SetupTimeMax,</w:t>
      </w:r>
      <w:r>
        <w:rPr>
          <w:rFonts w:asciiTheme="minorHAnsi" w:hAnsiTheme="minorHAnsi"/>
          <w:szCs w:val="21"/>
        </w:rPr>
        <w:t>…</w:t>
      </w:r>
    </w:p>
    <w:p w14:paraId="3D418B72" w14:textId="77777777" w:rsidR="00004ED2" w:rsidRDefault="00072346">
      <w:pPr>
        <w:pStyle w:val="aff4"/>
        <w:ind w:left="420" w:firstLineChars="0" w:firstLine="0"/>
        <w:rPr>
          <w:rFonts w:ascii="Arial" w:hAnsi="Arial" w:cs="Arial"/>
          <w:szCs w:val="21"/>
        </w:rPr>
      </w:pPr>
      <w:r>
        <w:rPr>
          <w:rFonts w:asciiTheme="minorHAnsi" w:hAnsiTheme="minorHAnsi"/>
          <w:szCs w:val="21"/>
        </w:rPr>
        <w:t>44056001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44238954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111515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ZHF_SY</w:t>
      </w:r>
      <w:r>
        <w:rPr>
          <w:rFonts w:asciiTheme="minorHAnsi" w:hAnsiTheme="minorHAnsi" w:hint="eastAsia"/>
          <w:szCs w:val="21"/>
        </w:rPr>
        <w:t>z</w:t>
      </w:r>
      <w:r>
        <w:rPr>
          <w:rFonts w:asciiTheme="minorHAnsi" w:hAnsiTheme="minorHAnsi"/>
          <w:szCs w:val="21"/>
        </w:rPr>
        <w:t>hongliang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51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3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ZHF_SY</w:t>
      </w:r>
      <w:r>
        <w:rPr>
          <w:rFonts w:asciiTheme="minorHAnsi" w:hAnsiTheme="minorHAnsi" w:hint="eastAsia"/>
          <w:szCs w:val="21"/>
        </w:rPr>
        <w:t>z</w:t>
      </w:r>
      <w:r>
        <w:rPr>
          <w:rFonts w:asciiTheme="minorHAnsi" w:hAnsiTheme="minorHAnsi"/>
          <w:szCs w:val="21"/>
        </w:rPr>
        <w:t>hongliang_3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1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16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16</w:t>
      </w:r>
      <w:r>
        <w:rPr>
          <w:rFonts w:asciiTheme="minorHAnsi" w:hAnsiTheme="minorHAnsi" w:hint="eastAsia"/>
          <w:szCs w:val="21"/>
        </w:rPr>
        <w:t>,</w:t>
      </w:r>
      <w:r>
        <w:rPr>
          <w:rFonts w:asciiTheme="minorHAnsi" w:hAnsiTheme="minorHAnsi"/>
          <w:szCs w:val="21"/>
        </w:rPr>
        <w:t>…</w:t>
      </w:r>
    </w:p>
    <w:p w14:paraId="168F7B25" w14:textId="77777777" w:rsidR="00004ED2" w:rsidRDefault="00072346">
      <w:pPr>
        <w:pStyle w:val="1"/>
        <w:rPr>
          <w:lang w:eastAsia="zh-CN"/>
        </w:rPr>
      </w:pPr>
      <w:bookmarkStart w:id="178" w:name="_Toc30340"/>
      <w:bookmarkStart w:id="179" w:name="_Toc14630"/>
      <w:bookmarkStart w:id="180" w:name="_Toc10140"/>
      <w:bookmarkStart w:id="181" w:name="_Toc1278"/>
      <w:bookmarkStart w:id="182" w:name="_Toc1984"/>
      <w:bookmarkStart w:id="183" w:name="_Toc106098465"/>
      <w:bookmarkStart w:id="184" w:name="_Toc9966"/>
      <w:bookmarkStart w:id="185" w:name="_Toc15153"/>
      <w:bookmarkStart w:id="186" w:name="_Toc27674"/>
      <w:bookmarkStart w:id="187" w:name="_Toc32548"/>
      <w:bookmarkStart w:id="188" w:name="_Toc11191"/>
      <w:bookmarkStart w:id="189" w:name="_Toc6017"/>
      <w:bookmarkStart w:id="190" w:name="_Toc29531"/>
      <w:bookmarkStart w:id="191" w:name="_Toc23952"/>
      <w:bookmarkStart w:id="192" w:name="_Toc17406"/>
      <w:bookmarkStart w:id="193" w:name="_Toc4425"/>
      <w:bookmarkStart w:id="194" w:name="_Toc1407"/>
      <w:bookmarkStart w:id="195" w:name="_Toc23522"/>
      <w:bookmarkStart w:id="196" w:name="_Toc9034"/>
      <w:bookmarkStart w:id="197" w:name="_Toc2431"/>
      <w:bookmarkStart w:id="198" w:name="_Toc449426528"/>
      <w:bookmarkStart w:id="199" w:name="_Toc163486602"/>
      <w:r>
        <w:rPr>
          <w:lang w:eastAsia="zh-CN"/>
        </w:rPr>
        <w:t>FM</w:t>
      </w:r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99"/>
    </w:p>
    <w:p w14:paraId="1973EF0B" w14:textId="77777777" w:rsidR="00004ED2" w:rsidRDefault="00072346">
      <w:pPr>
        <w:pStyle w:val="2"/>
        <w:tabs>
          <w:tab w:val="clear" w:pos="718"/>
          <w:tab w:val="left" w:pos="200"/>
        </w:tabs>
      </w:pPr>
      <w:bookmarkStart w:id="200" w:name="_Toc11538"/>
      <w:bookmarkStart w:id="201" w:name="_Toc29194"/>
      <w:bookmarkStart w:id="202" w:name="_Toc106098466"/>
      <w:bookmarkStart w:id="203" w:name="_Toc24457"/>
      <w:bookmarkStart w:id="204" w:name="_Toc9315"/>
      <w:bookmarkStart w:id="205" w:name="_Toc13947"/>
      <w:bookmarkStart w:id="206" w:name="_Toc23663"/>
      <w:bookmarkStart w:id="207" w:name="_Toc1101"/>
      <w:bookmarkStart w:id="208" w:name="_Toc25291"/>
      <w:bookmarkStart w:id="209" w:name="_Toc24475"/>
      <w:bookmarkStart w:id="210" w:name="_Toc3466"/>
      <w:bookmarkStart w:id="211" w:name="_Toc163486603"/>
      <w:r>
        <w:t>Option1, SNMP</w:t>
      </w:r>
      <w:bookmarkEnd w:id="189"/>
      <w:bookmarkEnd w:id="190"/>
      <w:bookmarkEnd w:id="191"/>
      <w:bookmarkEnd w:id="192"/>
      <w:bookmarkEnd w:id="193"/>
      <w:bookmarkEnd w:id="194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</w:p>
    <w:p w14:paraId="0FA6401B" w14:textId="375663F4" w:rsidR="00004ED2" w:rsidRDefault="003B6B34">
      <w:pPr>
        <w:rPr>
          <w:lang w:eastAsia="zh-CN"/>
        </w:rPr>
      </w:pPr>
      <w:r>
        <w:rPr>
          <w:rFonts w:hint="eastAsia"/>
          <w:lang w:eastAsia="zh-CN"/>
        </w:rPr>
        <w:t>告警</w:t>
      </w:r>
      <w:r w:rsidR="00583BB5" w:rsidRPr="00583BB5">
        <w:rPr>
          <w:rFonts w:hint="eastAsia"/>
          <w:lang w:eastAsia="zh-CN"/>
        </w:rPr>
        <w:t>的数据接口支持简单网络管理协议（</w:t>
      </w:r>
      <w:r w:rsidR="00583BB5" w:rsidRPr="00583BB5">
        <w:rPr>
          <w:rFonts w:hint="eastAsia"/>
          <w:lang w:eastAsia="zh-CN"/>
        </w:rPr>
        <w:t>SNMP</w:t>
      </w:r>
      <w:r w:rsidR="00583BB5" w:rsidRPr="00583BB5">
        <w:rPr>
          <w:rFonts w:hint="eastAsia"/>
          <w:lang w:eastAsia="zh-CN"/>
        </w:rPr>
        <w:t>），该协议以</w:t>
      </w:r>
      <w:r w:rsidR="00583BB5" w:rsidRPr="00583BB5">
        <w:rPr>
          <w:rFonts w:hint="eastAsia"/>
          <w:lang w:eastAsia="zh-CN"/>
        </w:rPr>
        <w:t>NMS</w:t>
      </w:r>
      <w:r w:rsidR="00583BB5" w:rsidRPr="00583BB5">
        <w:rPr>
          <w:rFonts w:hint="eastAsia"/>
          <w:lang w:eastAsia="zh-CN"/>
        </w:rPr>
        <w:t>为管理器，</w:t>
      </w:r>
      <w:r w:rsidR="00583BB5" w:rsidRPr="00583BB5">
        <w:rPr>
          <w:rFonts w:hint="eastAsia"/>
          <w:lang w:eastAsia="zh-CN"/>
        </w:rPr>
        <w:t>OMC</w:t>
      </w:r>
      <w:r w:rsidR="00583BB5" w:rsidRPr="00583BB5">
        <w:rPr>
          <w:rFonts w:hint="eastAsia"/>
          <w:lang w:eastAsia="zh-CN"/>
        </w:rPr>
        <w:t>为代</w:t>
      </w:r>
      <w:r w:rsidR="00583BB5" w:rsidRPr="00583BB5">
        <w:rPr>
          <w:rFonts w:hint="eastAsia"/>
          <w:lang w:eastAsia="zh-CN"/>
        </w:rPr>
        <w:lastRenderedPageBreak/>
        <w:t>理。</w:t>
      </w:r>
    </w:p>
    <w:p w14:paraId="77F60DBE" w14:textId="7B1F829A" w:rsidR="00004ED2" w:rsidRDefault="00583BB5">
      <w:pPr>
        <w:rPr>
          <w:lang w:eastAsia="zh-CN"/>
        </w:rPr>
      </w:pPr>
      <w:r w:rsidRPr="00583BB5">
        <w:rPr>
          <w:rFonts w:hint="eastAsia"/>
          <w:lang w:eastAsia="zh-CN"/>
        </w:rPr>
        <w:t>SNMP</w:t>
      </w:r>
      <w:r w:rsidRPr="00583BB5">
        <w:rPr>
          <w:rFonts w:hint="eastAsia"/>
          <w:lang w:eastAsia="zh-CN"/>
        </w:rPr>
        <w:t>接口支持</w:t>
      </w:r>
      <w:r w:rsidRPr="00583BB5">
        <w:rPr>
          <w:rFonts w:hint="eastAsia"/>
          <w:lang w:eastAsia="zh-CN"/>
        </w:rPr>
        <w:t>SNMPv2</w:t>
      </w:r>
      <w:r w:rsidRPr="00583BB5">
        <w:rPr>
          <w:rFonts w:hint="eastAsia"/>
          <w:lang w:eastAsia="zh-CN"/>
        </w:rPr>
        <w:t>和</w:t>
      </w:r>
      <w:r w:rsidRPr="00583BB5">
        <w:rPr>
          <w:rFonts w:hint="eastAsia"/>
          <w:lang w:eastAsia="zh-CN"/>
        </w:rPr>
        <w:t>SNMPv3</w:t>
      </w:r>
      <w:r w:rsidRPr="00583BB5">
        <w:rPr>
          <w:rFonts w:hint="eastAsia"/>
          <w:lang w:eastAsia="zh-CN"/>
        </w:rPr>
        <w:t>。</w:t>
      </w:r>
    </w:p>
    <w:p w14:paraId="357A2C3C" w14:textId="77777777" w:rsidR="00004ED2" w:rsidRDefault="00004ED2">
      <w:pPr>
        <w:rPr>
          <w:lang w:eastAsia="zh-CN"/>
        </w:rPr>
      </w:pPr>
    </w:p>
    <w:p w14:paraId="2AFFB72A" w14:textId="664C994A" w:rsidR="00004ED2" w:rsidRDefault="003B6B34">
      <w:pPr>
        <w:rPr>
          <w:lang w:eastAsia="zh-CN"/>
        </w:rPr>
      </w:pPr>
      <w:r>
        <w:rPr>
          <w:rFonts w:hint="eastAsia"/>
          <w:lang w:eastAsia="zh-CN"/>
        </w:rPr>
        <w:t>告警</w:t>
      </w:r>
      <w:r w:rsidR="00583BB5" w:rsidRPr="00583BB5">
        <w:rPr>
          <w:rFonts w:hint="eastAsia"/>
          <w:lang w:eastAsia="zh-CN"/>
        </w:rPr>
        <w:t>接口的功能包括：</w:t>
      </w:r>
    </w:p>
    <w:p w14:paraId="5085F609" w14:textId="07AD8F35" w:rsidR="00583BB5" w:rsidRPr="00583BB5" w:rsidRDefault="003B6B34" w:rsidP="00583BB5">
      <w:pPr>
        <w:pStyle w:val="aff4"/>
        <w:numPr>
          <w:ilvl w:val="0"/>
          <w:numId w:val="12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告警</w:t>
      </w:r>
      <w:r w:rsidR="00583BB5" w:rsidRPr="00583BB5">
        <w:rPr>
          <w:rFonts w:ascii="Arial" w:hAnsi="Arial" w:cs="Arial" w:hint="eastAsia"/>
          <w:szCs w:val="21"/>
        </w:rPr>
        <w:t>发生并清除。</w:t>
      </w:r>
    </w:p>
    <w:p w14:paraId="5D08E067" w14:textId="5F7F1415" w:rsidR="00004ED2" w:rsidRDefault="003B6B34" w:rsidP="00583BB5">
      <w:pPr>
        <w:pStyle w:val="aff4"/>
        <w:numPr>
          <w:ilvl w:val="0"/>
          <w:numId w:val="12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告警</w:t>
      </w:r>
      <w:r w:rsidR="00583BB5" w:rsidRPr="00583BB5">
        <w:rPr>
          <w:rFonts w:ascii="Arial" w:hAnsi="Arial" w:cs="Arial" w:hint="eastAsia"/>
          <w:szCs w:val="21"/>
        </w:rPr>
        <w:t>同步</w:t>
      </w:r>
    </w:p>
    <w:p w14:paraId="3895A8BC" w14:textId="1A43AA20" w:rsidR="00004ED2" w:rsidRDefault="00583BB5">
      <w:pPr>
        <w:pStyle w:val="3"/>
      </w:pPr>
      <w:bookmarkStart w:id="212" w:name="_Toc163486604"/>
      <w:r>
        <w:rPr>
          <w:rFonts w:hint="eastAsia"/>
          <w:lang w:eastAsia="zh-CN"/>
        </w:rPr>
        <w:t>接口，交互流程</w:t>
      </w:r>
      <w:bookmarkEnd w:id="212"/>
    </w:p>
    <w:p w14:paraId="6076FB8D" w14:textId="07509825" w:rsidR="00004ED2" w:rsidRDefault="00583BB5" w:rsidP="00583BB5">
      <w:bookmarkStart w:id="213" w:name="_Hlk148694857"/>
      <w:r w:rsidRPr="00583BB5">
        <w:rPr>
          <w:rFonts w:hint="eastAsia"/>
        </w:rPr>
        <w:t>OMC</w:t>
      </w:r>
      <w:r w:rsidRPr="00583BB5">
        <w:rPr>
          <w:rFonts w:hint="eastAsia"/>
        </w:rPr>
        <w:t>和</w:t>
      </w:r>
      <w:r w:rsidRPr="00583BB5">
        <w:rPr>
          <w:rFonts w:hint="eastAsia"/>
        </w:rPr>
        <w:t>NMS</w:t>
      </w:r>
      <w:r w:rsidRPr="00583BB5">
        <w:rPr>
          <w:rFonts w:hint="eastAsia"/>
        </w:rPr>
        <w:t>之间的交互过程</w:t>
      </w:r>
      <w:bookmarkEnd w:id="213"/>
      <w:r w:rsidRPr="00583BB5">
        <w:rPr>
          <w:rFonts w:hint="eastAsia"/>
        </w:rPr>
        <w:t>如</w:t>
      </w:r>
      <w:r w:rsidR="00072346">
        <w:fldChar w:fldCharType="begin"/>
      </w:r>
      <w:r w:rsidR="00072346">
        <w:instrText xml:space="preserve"> REF _Ref96003670 \h </w:instrText>
      </w:r>
      <w:r w:rsidR="00354497">
        <w:instrText xml:space="preserve"> \* MERGEFORMAT </w:instrText>
      </w:r>
      <w:r w:rsidR="00072346">
        <w:fldChar w:fldCharType="separate"/>
      </w:r>
      <w:r w:rsidR="000730F4" w:rsidRPr="000730F4">
        <w:t>Figure 4</w:t>
      </w:r>
      <w:r w:rsidR="000730F4" w:rsidRPr="000730F4">
        <w:noBreakHyphen/>
        <w:t>1</w:t>
      </w:r>
      <w:r w:rsidR="00072346">
        <w:fldChar w:fldCharType="end"/>
      </w:r>
      <w:r w:rsidRPr="00354497">
        <w:rPr>
          <w:rFonts w:hint="eastAsia"/>
        </w:rPr>
        <w:t>所示</w:t>
      </w:r>
      <w:r w:rsidRPr="00583BB5">
        <w:rPr>
          <w:rFonts w:hint="eastAsia"/>
          <w:szCs w:val="21"/>
          <w:lang w:eastAsia="zh-CN"/>
        </w:rPr>
        <w:t>。</w:t>
      </w:r>
    </w:p>
    <w:p w14:paraId="4F9D4675" w14:textId="6F676742" w:rsidR="00004ED2" w:rsidRDefault="00072346">
      <w:pPr>
        <w:pStyle w:val="a8"/>
        <w:keepNext/>
        <w:jc w:val="center"/>
        <w:rPr>
          <w:rFonts w:asciiTheme="minorHAnsi" w:hAnsiTheme="minorHAnsi"/>
          <w:color w:val="auto"/>
          <w:lang w:val="en-US"/>
        </w:rPr>
      </w:pPr>
      <w:bookmarkStart w:id="214" w:name="_Ref96003670"/>
      <w:r>
        <w:rPr>
          <w:rFonts w:asciiTheme="minorHAnsi" w:hAnsiTheme="minorHAnsi"/>
          <w:color w:val="auto"/>
          <w:lang w:val="en-US"/>
        </w:rPr>
        <w:t xml:space="preserve">Figure </w:t>
      </w:r>
      <w:r>
        <w:rPr>
          <w:rFonts w:asciiTheme="minorHAnsi" w:hAnsiTheme="minorHAnsi"/>
          <w:color w:val="auto"/>
          <w:lang w:val="en-US"/>
        </w:rPr>
        <w:fldChar w:fldCharType="begin"/>
      </w:r>
      <w:r>
        <w:rPr>
          <w:rFonts w:asciiTheme="minorHAnsi" w:hAnsiTheme="minorHAnsi"/>
          <w:color w:val="auto"/>
          <w:lang w:val="en-US"/>
        </w:rPr>
        <w:instrText xml:space="preserve"> STYLEREF 1 \s </w:instrText>
      </w:r>
      <w:r>
        <w:rPr>
          <w:rFonts w:asciiTheme="minorHAnsi" w:hAnsiTheme="minorHAnsi"/>
          <w:color w:val="auto"/>
          <w:lang w:val="en-US"/>
        </w:rPr>
        <w:fldChar w:fldCharType="separate"/>
      </w:r>
      <w:r w:rsidR="000730F4">
        <w:rPr>
          <w:rFonts w:asciiTheme="minorHAnsi" w:hAnsiTheme="minorHAnsi"/>
          <w:noProof/>
          <w:color w:val="auto"/>
          <w:lang w:val="en-US"/>
        </w:rPr>
        <w:t>4</w:t>
      </w:r>
      <w:r>
        <w:rPr>
          <w:rFonts w:asciiTheme="minorHAnsi" w:hAnsiTheme="minorHAnsi"/>
          <w:color w:val="auto"/>
          <w:lang w:val="en-US"/>
        </w:rPr>
        <w:fldChar w:fldCharType="end"/>
      </w:r>
      <w:r>
        <w:rPr>
          <w:rFonts w:asciiTheme="minorHAnsi" w:hAnsiTheme="minorHAnsi"/>
          <w:color w:val="auto"/>
          <w:lang w:val="en-US"/>
        </w:rPr>
        <w:noBreakHyphen/>
      </w:r>
      <w:r>
        <w:rPr>
          <w:rFonts w:asciiTheme="minorHAnsi" w:hAnsiTheme="minorHAnsi"/>
          <w:color w:val="auto"/>
          <w:lang w:val="en-US"/>
        </w:rPr>
        <w:fldChar w:fldCharType="begin"/>
      </w:r>
      <w:r>
        <w:rPr>
          <w:rFonts w:asciiTheme="minorHAnsi" w:hAnsiTheme="minorHAnsi"/>
          <w:color w:val="auto"/>
          <w:lang w:val="en-US"/>
        </w:rPr>
        <w:instrText xml:space="preserve"> SEQ Figure \* ARABIC \s 1 </w:instrText>
      </w:r>
      <w:r>
        <w:rPr>
          <w:rFonts w:asciiTheme="minorHAnsi" w:hAnsiTheme="minorHAnsi"/>
          <w:color w:val="auto"/>
          <w:lang w:val="en-US"/>
        </w:rPr>
        <w:fldChar w:fldCharType="separate"/>
      </w:r>
      <w:r w:rsidR="000730F4">
        <w:rPr>
          <w:rFonts w:asciiTheme="minorHAnsi" w:hAnsiTheme="minorHAnsi"/>
          <w:noProof/>
          <w:color w:val="auto"/>
          <w:lang w:val="en-US"/>
        </w:rPr>
        <w:t>1</w:t>
      </w:r>
      <w:r>
        <w:rPr>
          <w:rFonts w:asciiTheme="minorHAnsi" w:hAnsiTheme="minorHAnsi"/>
          <w:color w:val="auto"/>
          <w:lang w:val="en-US"/>
        </w:rPr>
        <w:fldChar w:fldCharType="end"/>
      </w:r>
      <w:bookmarkEnd w:id="214"/>
      <w:r>
        <w:rPr>
          <w:rFonts w:asciiTheme="minorHAnsi" w:hAnsiTheme="minorHAnsi" w:hint="eastAsia"/>
          <w:color w:val="auto"/>
          <w:lang w:val="en-US"/>
        </w:rPr>
        <w:t xml:space="preserve"> </w:t>
      </w:r>
      <w:r w:rsidR="00583BB5" w:rsidRPr="00583BB5">
        <w:rPr>
          <w:rFonts w:asciiTheme="minorHAnsi" w:hAnsiTheme="minorHAnsi" w:hint="eastAsia"/>
          <w:color w:val="auto"/>
          <w:lang w:val="en-US"/>
        </w:rPr>
        <w:t>OMC</w:t>
      </w:r>
      <w:r w:rsidR="00583BB5" w:rsidRPr="00583BB5">
        <w:rPr>
          <w:rFonts w:asciiTheme="minorHAnsi" w:hAnsiTheme="minorHAnsi" w:hint="eastAsia"/>
          <w:color w:val="auto"/>
          <w:lang w:val="en-US"/>
        </w:rPr>
        <w:t>和</w:t>
      </w:r>
      <w:r w:rsidR="00583BB5" w:rsidRPr="00583BB5">
        <w:rPr>
          <w:rFonts w:asciiTheme="minorHAnsi" w:hAnsiTheme="minorHAnsi" w:hint="eastAsia"/>
          <w:color w:val="auto"/>
          <w:lang w:val="en-US"/>
        </w:rPr>
        <w:t>NMS</w:t>
      </w:r>
      <w:r w:rsidR="00583BB5" w:rsidRPr="00583BB5">
        <w:rPr>
          <w:rFonts w:asciiTheme="minorHAnsi" w:hAnsiTheme="minorHAnsi" w:hint="eastAsia"/>
          <w:color w:val="auto"/>
          <w:lang w:val="en-US"/>
        </w:rPr>
        <w:t>之间的交互过程</w:t>
      </w:r>
    </w:p>
    <w:p w14:paraId="5FA4E878" w14:textId="77777777" w:rsidR="00004ED2" w:rsidRDefault="00072346">
      <w:pPr>
        <w:jc w:val="center"/>
        <w:rPr>
          <w:rFonts w:ascii="宋体" w:hAnsi="宋体"/>
          <w:szCs w:val="21"/>
          <w:lang w:eastAsia="zh-CN"/>
        </w:rPr>
      </w:pPr>
      <w:r>
        <w:rPr>
          <w:rFonts w:ascii="宋体" w:hAnsi="宋体"/>
          <w:noProof/>
          <w:szCs w:val="21"/>
          <w:lang w:eastAsia="zh-CN"/>
        </w:rPr>
        <w:drawing>
          <wp:inline distT="0" distB="0" distL="114300" distR="114300" wp14:anchorId="6B71CA0A" wp14:editId="02CE82ED">
            <wp:extent cx="4286250" cy="4437233"/>
            <wp:effectExtent l="0" t="0" r="0" b="0"/>
            <wp:docPr id="2" name="图片 2" descr="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文件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7279" cy="44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27FF" w14:textId="77777777" w:rsidR="00004ED2" w:rsidRDefault="00004ED2">
      <w:pPr>
        <w:pStyle w:val="aff9"/>
        <w:spacing w:line="360" w:lineRule="auto"/>
        <w:ind w:firstLineChars="0" w:firstLine="0"/>
        <w:rPr>
          <w:rFonts w:hAnsi="宋体"/>
          <w:szCs w:val="21"/>
        </w:rPr>
      </w:pPr>
    </w:p>
    <w:p w14:paraId="7A464AC2" w14:textId="2646595E" w:rsidR="00004ED2" w:rsidRDefault="00583BB5">
      <w:r>
        <w:rPr>
          <w:rFonts w:hint="eastAsia"/>
          <w:lang w:eastAsia="zh-CN"/>
        </w:rPr>
        <w:t>交互过程</w:t>
      </w:r>
      <w:r w:rsidRPr="00583BB5">
        <w:rPr>
          <w:rFonts w:hint="eastAsia"/>
        </w:rPr>
        <w:t>描述如下：</w:t>
      </w:r>
    </w:p>
    <w:p w14:paraId="75AEEE9B" w14:textId="0AA9BF71" w:rsidR="00004ED2" w:rsidRDefault="00583BB5">
      <w:pPr>
        <w:pStyle w:val="aff4"/>
        <w:numPr>
          <w:ilvl w:val="0"/>
          <w:numId w:val="13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告警同步</w:t>
      </w:r>
    </w:p>
    <w:p w14:paraId="5304B382" w14:textId="0641F4DF" w:rsidR="00004ED2" w:rsidRDefault="00583BB5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NMS</w:t>
      </w:r>
      <w:r w:rsidRPr="00583BB5">
        <w:rPr>
          <w:rFonts w:ascii="Arial" w:hAnsi="Arial" w:cs="Arial" w:hint="eastAsia"/>
          <w:szCs w:val="21"/>
        </w:rPr>
        <w:t>可以通过随时向</w:t>
      </w:r>
      <w:r w:rsidRPr="00583BB5">
        <w:rPr>
          <w:rFonts w:ascii="Arial" w:hAnsi="Arial" w:cs="Arial" w:hint="eastAsia"/>
          <w:szCs w:val="21"/>
        </w:rPr>
        <w:t>OMC</w:t>
      </w:r>
      <w:r w:rsidRPr="00583BB5">
        <w:rPr>
          <w:rFonts w:ascii="Arial" w:hAnsi="Arial" w:cs="Arial" w:hint="eastAsia"/>
          <w:szCs w:val="21"/>
        </w:rPr>
        <w:t>发送</w:t>
      </w:r>
      <w:r w:rsidRPr="00583BB5">
        <w:rPr>
          <w:rFonts w:ascii="Arial" w:hAnsi="Arial" w:cs="Arial" w:hint="eastAsia"/>
          <w:szCs w:val="21"/>
        </w:rPr>
        <w:t>Get</w:t>
      </w:r>
      <w:r w:rsidRPr="00583BB5">
        <w:rPr>
          <w:rFonts w:ascii="Arial" w:hAnsi="Arial" w:cs="Arial" w:hint="eastAsia"/>
          <w:szCs w:val="21"/>
        </w:rPr>
        <w:t>请求来获取所有活动</w:t>
      </w:r>
      <w:r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数据。此外，支持</w:t>
      </w:r>
      <w:r w:rsidRPr="00583BB5">
        <w:rPr>
          <w:rFonts w:ascii="Arial" w:hAnsi="Arial" w:cs="Arial" w:hint="eastAsia"/>
          <w:szCs w:val="21"/>
        </w:rPr>
        <w:t>Getnext</w:t>
      </w:r>
      <w:r w:rsidRPr="00583BB5">
        <w:rPr>
          <w:rFonts w:ascii="Arial" w:hAnsi="Arial" w:cs="Arial" w:hint="eastAsia"/>
          <w:szCs w:val="21"/>
        </w:rPr>
        <w:t>和</w:t>
      </w:r>
      <w:r w:rsidRPr="00583BB5">
        <w:rPr>
          <w:rFonts w:ascii="Arial" w:hAnsi="Arial" w:cs="Arial" w:hint="eastAsia"/>
          <w:szCs w:val="21"/>
        </w:rPr>
        <w:t>Getbulk</w:t>
      </w:r>
      <w:r w:rsidRPr="00583BB5">
        <w:rPr>
          <w:rFonts w:ascii="Arial" w:hAnsi="Arial" w:cs="Arial" w:hint="eastAsia"/>
          <w:szCs w:val="21"/>
        </w:rPr>
        <w:t>，建议使用它们。</w:t>
      </w:r>
    </w:p>
    <w:p w14:paraId="76675E29" w14:textId="2334602D" w:rsidR="00004ED2" w:rsidRDefault="00583BB5">
      <w:pPr>
        <w:pStyle w:val="aff4"/>
        <w:numPr>
          <w:ilvl w:val="0"/>
          <w:numId w:val="13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告警产生和清除</w:t>
      </w:r>
    </w:p>
    <w:p w14:paraId="76944639" w14:textId="1DC671CC" w:rsidR="00004ED2" w:rsidRDefault="00583BB5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如果发生或清除了</w:t>
      </w:r>
      <w:r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，</w:t>
      </w:r>
      <w:r w:rsidRPr="00583BB5">
        <w:rPr>
          <w:rFonts w:ascii="Arial" w:hAnsi="Arial" w:cs="Arial" w:hint="eastAsia"/>
          <w:szCs w:val="21"/>
        </w:rPr>
        <w:t>OMC</w:t>
      </w:r>
      <w:r w:rsidRPr="00583BB5">
        <w:rPr>
          <w:rFonts w:ascii="Arial" w:hAnsi="Arial" w:cs="Arial" w:hint="eastAsia"/>
          <w:szCs w:val="21"/>
        </w:rPr>
        <w:t>将通过发送</w:t>
      </w:r>
      <w:r w:rsidRPr="00583BB5">
        <w:rPr>
          <w:rFonts w:ascii="Arial" w:hAnsi="Arial" w:cs="Arial"/>
          <w:szCs w:val="21"/>
        </w:rPr>
        <w:t>trap request</w:t>
      </w:r>
      <w:r w:rsidRPr="00583BB5">
        <w:rPr>
          <w:rFonts w:ascii="Arial" w:hAnsi="Arial" w:cs="Arial" w:hint="eastAsia"/>
          <w:szCs w:val="21"/>
        </w:rPr>
        <w:t>将此</w:t>
      </w:r>
      <w:r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发送给</w:t>
      </w:r>
      <w:r w:rsidRPr="00583BB5">
        <w:rPr>
          <w:rFonts w:ascii="Arial" w:hAnsi="Arial" w:cs="Arial" w:hint="eastAsia"/>
          <w:szCs w:val="21"/>
        </w:rPr>
        <w:t>NMS</w:t>
      </w:r>
      <w:r w:rsidRPr="00583BB5">
        <w:rPr>
          <w:rFonts w:ascii="Arial" w:hAnsi="Arial" w:cs="Arial" w:hint="eastAsia"/>
          <w:szCs w:val="21"/>
        </w:rPr>
        <w:t>。</w:t>
      </w:r>
    </w:p>
    <w:p w14:paraId="3156F850" w14:textId="7201AE7C" w:rsidR="00004ED2" w:rsidRDefault="00583BB5">
      <w:pPr>
        <w:pStyle w:val="3"/>
        <w:tabs>
          <w:tab w:val="clear" w:pos="432"/>
        </w:tabs>
      </w:pPr>
      <w:bookmarkStart w:id="215" w:name="_Toc17949"/>
      <w:bookmarkStart w:id="216" w:name="_Toc7917"/>
      <w:bookmarkStart w:id="217" w:name="_Toc16148"/>
      <w:bookmarkStart w:id="218" w:name="_Toc13061"/>
      <w:bookmarkStart w:id="219" w:name="_Toc190"/>
      <w:bookmarkStart w:id="220" w:name="_Toc32340"/>
      <w:bookmarkStart w:id="221" w:name="_Toc30365"/>
      <w:bookmarkStart w:id="222" w:name="_Toc32290"/>
      <w:bookmarkStart w:id="223" w:name="_Toc7325"/>
      <w:bookmarkStart w:id="224" w:name="_Toc12035"/>
      <w:bookmarkStart w:id="225" w:name="_Toc31363"/>
      <w:bookmarkStart w:id="226" w:name="_Toc29561"/>
      <w:bookmarkStart w:id="227" w:name="_Toc26516"/>
      <w:bookmarkStart w:id="228" w:name="_Toc1146"/>
      <w:bookmarkStart w:id="229" w:name="_Toc106098468"/>
      <w:bookmarkStart w:id="230" w:name="_Toc3641"/>
      <w:bookmarkStart w:id="231" w:name="_Toc22315"/>
      <w:bookmarkStart w:id="232" w:name="_Toc163486605"/>
      <w:r>
        <w:rPr>
          <w:rFonts w:hint="eastAsia"/>
          <w:lang w:eastAsia="zh-CN"/>
        </w:rPr>
        <w:lastRenderedPageBreak/>
        <w:t>格式</w:t>
      </w:r>
      <w:r w:rsidR="00072346">
        <w:rPr>
          <w:rFonts w:hint="eastAsia"/>
        </w:rPr>
        <w:t xml:space="preserve">, </w:t>
      </w:r>
      <w:r>
        <w:rPr>
          <w:rFonts w:hint="eastAsia"/>
          <w:lang w:eastAsia="zh-CN"/>
        </w:rPr>
        <w:t>告警</w:t>
      </w:r>
      <w:r w:rsidR="00072346">
        <w:rPr>
          <w:rFonts w:hint="eastAsia"/>
        </w:rPr>
        <w:t>MIB</w:t>
      </w:r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</w:p>
    <w:p w14:paraId="7080D56C" w14:textId="6DA95F0F" w:rsidR="00004ED2" w:rsidRDefault="00583BB5">
      <w:r>
        <w:rPr>
          <w:rFonts w:hint="eastAsia"/>
          <w:lang w:eastAsia="zh-CN"/>
        </w:rPr>
        <w:t>告警</w:t>
      </w:r>
      <w:r w:rsidRPr="00583BB5">
        <w:rPr>
          <w:rFonts w:hint="eastAsia"/>
        </w:rPr>
        <w:t>数据格式在</w:t>
      </w:r>
      <w:r>
        <w:rPr>
          <w:rFonts w:hint="eastAsia"/>
          <w:lang w:eastAsia="zh-CN"/>
        </w:rPr>
        <w:t>告警</w:t>
      </w:r>
      <w:r w:rsidRPr="00583BB5">
        <w:rPr>
          <w:rFonts w:hint="eastAsia"/>
        </w:rPr>
        <w:t>MIB</w:t>
      </w:r>
      <w:r w:rsidRPr="00583BB5">
        <w:rPr>
          <w:rFonts w:hint="eastAsia"/>
        </w:rPr>
        <w:t>中定义</w:t>
      </w:r>
      <w:r w:rsidR="00354497">
        <w:rPr>
          <w:rFonts w:hint="eastAsia"/>
          <w:lang w:eastAsia="zh-CN"/>
        </w:rPr>
        <w:t>，</w:t>
      </w:r>
      <w:r w:rsidRPr="00583BB5">
        <w:rPr>
          <w:rFonts w:hint="eastAsia"/>
        </w:rPr>
        <w:t>适用于同步</w:t>
      </w:r>
      <w:r>
        <w:rPr>
          <w:rFonts w:hint="eastAsia"/>
          <w:lang w:eastAsia="zh-CN"/>
        </w:rPr>
        <w:t>告警</w:t>
      </w:r>
      <w:r w:rsidRPr="00583BB5">
        <w:rPr>
          <w:rFonts w:hint="eastAsia"/>
        </w:rPr>
        <w:t>和实时</w:t>
      </w:r>
      <w:r>
        <w:rPr>
          <w:rFonts w:hint="eastAsia"/>
          <w:lang w:eastAsia="zh-CN"/>
        </w:rPr>
        <w:t>告警</w:t>
      </w:r>
      <w:r w:rsidRPr="00583BB5">
        <w:rPr>
          <w:rFonts w:hint="eastAsia"/>
        </w:rPr>
        <w:t>。所有</w:t>
      </w:r>
      <w:r>
        <w:rPr>
          <w:rFonts w:hint="eastAsia"/>
          <w:lang w:eastAsia="zh-CN"/>
        </w:rPr>
        <w:t>告警</w:t>
      </w:r>
      <w:r w:rsidRPr="00583BB5">
        <w:rPr>
          <w:rFonts w:hint="eastAsia"/>
        </w:rPr>
        <w:t>MIB</w:t>
      </w:r>
      <w:r w:rsidRPr="00583BB5">
        <w:rPr>
          <w:rFonts w:hint="eastAsia"/>
        </w:rPr>
        <w:t>节点都是只读的</w:t>
      </w:r>
      <w:r w:rsidR="00354497">
        <w:rPr>
          <w:rFonts w:hint="eastAsia"/>
          <w:lang w:eastAsia="zh-CN"/>
        </w:rPr>
        <w:t>，如</w:t>
      </w:r>
      <w:r w:rsidR="00354497">
        <w:rPr>
          <w:lang w:eastAsia="zh-CN"/>
        </w:rPr>
        <w:fldChar w:fldCharType="begin"/>
      </w:r>
      <w:r w:rsidR="00354497">
        <w:rPr>
          <w:lang w:eastAsia="zh-CN"/>
        </w:rPr>
        <w:instrText xml:space="preserve"> </w:instrText>
      </w:r>
      <w:r w:rsidR="00354497">
        <w:rPr>
          <w:rFonts w:hint="eastAsia"/>
          <w:lang w:eastAsia="zh-CN"/>
        </w:rPr>
        <w:instrText>REF _Ref96003639 \h</w:instrText>
      </w:r>
      <w:r w:rsidR="00354497">
        <w:rPr>
          <w:lang w:eastAsia="zh-CN"/>
        </w:rPr>
        <w:instrText xml:space="preserve"> </w:instrText>
      </w:r>
      <w:r w:rsidR="00354497">
        <w:rPr>
          <w:lang w:eastAsia="zh-CN"/>
        </w:rPr>
      </w:r>
      <w:r w:rsidR="00354497">
        <w:rPr>
          <w:lang w:eastAsia="zh-CN"/>
        </w:rPr>
        <w:fldChar w:fldCharType="separate"/>
      </w:r>
      <w:r w:rsidR="000730F4">
        <w:rPr>
          <w:rFonts w:asciiTheme="minorHAnsi" w:hAnsiTheme="minorHAnsi"/>
        </w:rPr>
        <w:t xml:space="preserve">Table </w:t>
      </w:r>
      <w:r w:rsidR="000730F4">
        <w:rPr>
          <w:rFonts w:asciiTheme="minorHAnsi" w:hAnsiTheme="minorHAnsi"/>
          <w:noProof/>
        </w:rPr>
        <w:t>4</w:t>
      </w:r>
      <w:r w:rsidR="000730F4">
        <w:rPr>
          <w:rFonts w:asciiTheme="minorHAnsi" w:hAnsiTheme="minorHAnsi"/>
        </w:rPr>
        <w:noBreakHyphen/>
      </w:r>
      <w:r w:rsidR="000730F4">
        <w:rPr>
          <w:rFonts w:asciiTheme="minorHAnsi" w:hAnsiTheme="minorHAnsi"/>
          <w:noProof/>
        </w:rPr>
        <w:t>1</w:t>
      </w:r>
      <w:r w:rsidR="00354497">
        <w:rPr>
          <w:lang w:eastAsia="zh-CN"/>
        </w:rPr>
        <w:fldChar w:fldCharType="end"/>
      </w:r>
      <w:r w:rsidR="00354497">
        <w:rPr>
          <w:rFonts w:hint="eastAsia"/>
          <w:lang w:eastAsia="zh-CN"/>
        </w:rPr>
        <w:t>所示</w:t>
      </w:r>
      <w:r w:rsidRPr="00583BB5">
        <w:rPr>
          <w:rFonts w:hint="eastAsia"/>
        </w:rPr>
        <w:t>。</w:t>
      </w:r>
    </w:p>
    <w:p w14:paraId="19889190" w14:textId="2C035155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bookmarkStart w:id="233" w:name="_Ref96003639"/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1</w:t>
      </w:r>
      <w:r w:rsidR="00BF391C">
        <w:rPr>
          <w:rFonts w:asciiTheme="minorHAnsi" w:hAnsiTheme="minorHAnsi"/>
          <w:lang w:val="en-US"/>
        </w:rPr>
        <w:fldChar w:fldCharType="end"/>
      </w:r>
      <w:bookmarkEnd w:id="233"/>
      <w:r>
        <w:rPr>
          <w:rFonts w:asciiTheme="minorHAnsi" w:hAnsiTheme="minorHAnsi" w:hint="eastAsia"/>
          <w:lang w:val="en-US"/>
        </w:rPr>
        <w:t xml:space="preserve"> </w:t>
      </w:r>
      <w:r w:rsidR="00583BB5">
        <w:rPr>
          <w:rFonts w:asciiTheme="minorHAnsi" w:hAnsiTheme="minorHAnsi" w:hint="eastAsia"/>
          <w:lang w:val="en-US" w:eastAsia="zh-CN"/>
        </w:rPr>
        <w:t>告警</w:t>
      </w:r>
      <w:r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 w:hint="eastAsia"/>
          <w:lang w:val="en-US"/>
        </w:rPr>
        <w:t>MIB</w:t>
      </w:r>
      <w:r w:rsidR="00583BB5">
        <w:rPr>
          <w:rFonts w:asciiTheme="minorHAnsi" w:hAnsiTheme="minorHAnsi" w:hint="eastAsia"/>
          <w:lang w:val="en-US" w:eastAsia="zh-CN"/>
        </w:rPr>
        <w:t>节点</w:t>
      </w:r>
    </w:p>
    <w:tbl>
      <w:tblPr>
        <w:tblStyle w:val="afc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13"/>
        <w:gridCol w:w="2435"/>
        <w:gridCol w:w="2397"/>
        <w:gridCol w:w="1369"/>
      </w:tblGrid>
      <w:tr w:rsidR="00004ED2" w14:paraId="323B8707" w14:textId="77777777">
        <w:trPr>
          <w:cantSplit/>
          <w:tblHeader/>
        </w:trPr>
        <w:tc>
          <w:tcPr>
            <w:tcW w:w="2213" w:type="dxa"/>
            <w:shd w:val="clear" w:color="auto" w:fill="D9D9D9" w:themeFill="background1" w:themeFillShade="D9"/>
          </w:tcPr>
          <w:p w14:paraId="27450892" w14:textId="77777777" w:rsidR="00004ED2" w:rsidRDefault="00072346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/>
                <w:b/>
                <w:szCs w:val="21"/>
                <w:lang w:eastAsia="zh-CN"/>
              </w:rPr>
              <w:t>OID</w:t>
            </w:r>
          </w:p>
        </w:tc>
        <w:tc>
          <w:tcPr>
            <w:tcW w:w="2435" w:type="dxa"/>
            <w:shd w:val="clear" w:color="auto" w:fill="D9D9D9" w:themeFill="background1" w:themeFillShade="D9"/>
          </w:tcPr>
          <w:p w14:paraId="1E6698EA" w14:textId="3B1053AB" w:rsidR="00004ED2" w:rsidRDefault="00583BB5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节点名</w:t>
            </w:r>
          </w:p>
        </w:tc>
        <w:tc>
          <w:tcPr>
            <w:tcW w:w="2397" w:type="dxa"/>
            <w:shd w:val="clear" w:color="auto" w:fill="D9D9D9" w:themeFill="background1" w:themeFillShade="D9"/>
          </w:tcPr>
          <w:p w14:paraId="6105149C" w14:textId="70365D6F" w:rsidR="00004ED2" w:rsidRDefault="00583BB5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14:paraId="1AF48914" w14:textId="085973AA" w:rsidR="00004ED2" w:rsidRDefault="00583BB5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访问权限</w:t>
            </w:r>
          </w:p>
        </w:tc>
      </w:tr>
      <w:tr w:rsidR="00004ED2" w14:paraId="5CFAA8D1" w14:textId="77777777">
        <w:trPr>
          <w:cantSplit/>
        </w:trPr>
        <w:tc>
          <w:tcPr>
            <w:tcW w:w="2213" w:type="dxa"/>
          </w:tcPr>
          <w:p w14:paraId="30B7EB50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1.3.6.1.4.1</w:t>
            </w:r>
          </w:p>
        </w:tc>
        <w:tc>
          <w:tcPr>
            <w:tcW w:w="2435" w:type="dxa"/>
          </w:tcPr>
          <w:p w14:paraId="1ACB38C0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enterprises</w:t>
            </w:r>
          </w:p>
        </w:tc>
        <w:tc>
          <w:tcPr>
            <w:tcW w:w="2397" w:type="dxa"/>
          </w:tcPr>
          <w:p w14:paraId="014CEBA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7EFA2216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0E301DB8" w14:textId="77777777">
        <w:trPr>
          <w:cantSplit/>
        </w:trPr>
        <w:tc>
          <w:tcPr>
            <w:tcW w:w="2213" w:type="dxa"/>
          </w:tcPr>
          <w:p w14:paraId="172B44DA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enterprises.53058</w:t>
            </w:r>
          </w:p>
        </w:tc>
        <w:tc>
          <w:tcPr>
            <w:tcW w:w="2435" w:type="dxa"/>
          </w:tcPr>
          <w:p w14:paraId="71FD1A6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baicells</w:t>
            </w:r>
          </w:p>
        </w:tc>
        <w:tc>
          <w:tcPr>
            <w:tcW w:w="2397" w:type="dxa"/>
          </w:tcPr>
          <w:p w14:paraId="15EA34D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54F9CCB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4035D7ED" w14:textId="77777777">
        <w:trPr>
          <w:cantSplit/>
        </w:trPr>
        <w:tc>
          <w:tcPr>
            <w:tcW w:w="2213" w:type="dxa"/>
          </w:tcPr>
          <w:p w14:paraId="66F0D20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baicells.1</w:t>
            </w:r>
          </w:p>
        </w:tc>
        <w:tc>
          <w:tcPr>
            <w:tcW w:w="2435" w:type="dxa"/>
          </w:tcPr>
          <w:p w14:paraId="3FB5C9C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baicellsOmc</w:t>
            </w:r>
          </w:p>
        </w:tc>
        <w:tc>
          <w:tcPr>
            <w:tcW w:w="2397" w:type="dxa"/>
          </w:tcPr>
          <w:p w14:paraId="3C0BC25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2A2A9F81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0E016AB9" w14:textId="77777777">
        <w:trPr>
          <w:cantSplit/>
        </w:trPr>
        <w:tc>
          <w:tcPr>
            <w:tcW w:w="2213" w:type="dxa"/>
          </w:tcPr>
          <w:p w14:paraId="6CA9848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baicellsOmc.1</w:t>
            </w:r>
          </w:p>
        </w:tc>
        <w:tc>
          <w:tcPr>
            <w:tcW w:w="2435" w:type="dxa"/>
          </w:tcPr>
          <w:p w14:paraId="3E4EECD0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omcAlarmMIB</w:t>
            </w:r>
          </w:p>
        </w:tc>
        <w:tc>
          <w:tcPr>
            <w:tcW w:w="2397" w:type="dxa"/>
          </w:tcPr>
          <w:p w14:paraId="74DFCE70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48FF8796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34215C7A" w14:textId="77777777">
        <w:trPr>
          <w:cantSplit/>
        </w:trPr>
        <w:tc>
          <w:tcPr>
            <w:tcW w:w="2213" w:type="dxa"/>
          </w:tcPr>
          <w:p w14:paraId="6767FDE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omcAlarmMIB.0</w:t>
            </w:r>
          </w:p>
        </w:tc>
        <w:tc>
          <w:tcPr>
            <w:tcW w:w="2435" w:type="dxa"/>
          </w:tcPr>
          <w:p w14:paraId="1B8406F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omcAlarmNotifications</w:t>
            </w:r>
          </w:p>
        </w:tc>
        <w:tc>
          <w:tcPr>
            <w:tcW w:w="2397" w:type="dxa"/>
          </w:tcPr>
          <w:p w14:paraId="330D1F1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196E362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0CA5ECA3" w14:textId="77777777">
        <w:trPr>
          <w:cantSplit/>
        </w:trPr>
        <w:tc>
          <w:tcPr>
            <w:tcW w:w="2213" w:type="dxa"/>
          </w:tcPr>
          <w:p w14:paraId="7EE57F0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omcAlarmNotificaions.1</w:t>
            </w:r>
          </w:p>
        </w:tc>
        <w:tc>
          <w:tcPr>
            <w:tcW w:w="2435" w:type="dxa"/>
          </w:tcPr>
          <w:p w14:paraId="4546E6B1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omcAlarmNotification</w:t>
            </w:r>
          </w:p>
        </w:tc>
        <w:tc>
          <w:tcPr>
            <w:tcW w:w="2397" w:type="dxa"/>
          </w:tcPr>
          <w:p w14:paraId="4C0CE22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254CC17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00B67E68" w14:textId="77777777">
        <w:trPr>
          <w:cantSplit/>
        </w:trPr>
        <w:tc>
          <w:tcPr>
            <w:tcW w:w="2213" w:type="dxa"/>
          </w:tcPr>
          <w:p w14:paraId="5473E1D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omcAlarmMIB.1</w:t>
            </w:r>
          </w:p>
        </w:tc>
        <w:tc>
          <w:tcPr>
            <w:tcW w:w="2435" w:type="dxa"/>
          </w:tcPr>
          <w:p w14:paraId="7CAC9B0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omcAlarmObjects</w:t>
            </w:r>
          </w:p>
        </w:tc>
        <w:tc>
          <w:tcPr>
            <w:tcW w:w="2397" w:type="dxa"/>
          </w:tcPr>
          <w:p w14:paraId="04C50B4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164F713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15DB5F40" w14:textId="77777777">
        <w:trPr>
          <w:cantSplit/>
        </w:trPr>
        <w:tc>
          <w:tcPr>
            <w:tcW w:w="2213" w:type="dxa"/>
          </w:tcPr>
          <w:p w14:paraId="741C1D31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omcAlarmObjects.1</w:t>
            </w:r>
          </w:p>
        </w:tc>
        <w:tc>
          <w:tcPr>
            <w:tcW w:w="2435" w:type="dxa"/>
          </w:tcPr>
          <w:p w14:paraId="7598D098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omcAlarmTable</w:t>
            </w:r>
          </w:p>
        </w:tc>
        <w:tc>
          <w:tcPr>
            <w:tcW w:w="2397" w:type="dxa"/>
          </w:tcPr>
          <w:p w14:paraId="02873CE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SEQUENCE OF OmcAlarmEntry</w:t>
            </w:r>
          </w:p>
        </w:tc>
        <w:tc>
          <w:tcPr>
            <w:tcW w:w="1369" w:type="dxa"/>
          </w:tcPr>
          <w:p w14:paraId="193809C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not-accessible</w:t>
            </w:r>
          </w:p>
        </w:tc>
      </w:tr>
      <w:tr w:rsidR="00004ED2" w14:paraId="774E94EB" w14:textId="77777777">
        <w:trPr>
          <w:cantSplit/>
        </w:trPr>
        <w:tc>
          <w:tcPr>
            <w:tcW w:w="2213" w:type="dxa"/>
          </w:tcPr>
          <w:p w14:paraId="1BE1E9D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omcAlarmTable.1</w:t>
            </w:r>
          </w:p>
        </w:tc>
        <w:tc>
          <w:tcPr>
            <w:tcW w:w="2435" w:type="dxa"/>
          </w:tcPr>
          <w:p w14:paraId="44D419B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</w:t>
            </w:r>
          </w:p>
        </w:tc>
        <w:tc>
          <w:tcPr>
            <w:tcW w:w="2397" w:type="dxa"/>
          </w:tcPr>
          <w:p w14:paraId="17EC82EA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</w:t>
            </w:r>
          </w:p>
        </w:tc>
        <w:tc>
          <w:tcPr>
            <w:tcW w:w="1369" w:type="dxa"/>
          </w:tcPr>
          <w:p w14:paraId="67670C4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not-accessible</w:t>
            </w:r>
          </w:p>
        </w:tc>
      </w:tr>
      <w:tr w:rsidR="00004ED2" w14:paraId="74490F0D" w14:textId="77777777">
        <w:trPr>
          <w:cantSplit/>
        </w:trPr>
        <w:tc>
          <w:tcPr>
            <w:tcW w:w="2213" w:type="dxa"/>
          </w:tcPr>
          <w:p w14:paraId="1CB4041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</w:t>
            </w:r>
          </w:p>
        </w:tc>
        <w:tc>
          <w:tcPr>
            <w:tcW w:w="2435" w:type="dxa"/>
          </w:tcPr>
          <w:p w14:paraId="410EB968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notificationID</w:t>
            </w:r>
          </w:p>
        </w:tc>
        <w:tc>
          <w:tcPr>
            <w:tcW w:w="2397" w:type="dxa"/>
          </w:tcPr>
          <w:p w14:paraId="6CEBA1B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Integer32(1..2147483647)</w:t>
            </w:r>
          </w:p>
        </w:tc>
        <w:tc>
          <w:tcPr>
            <w:tcW w:w="1369" w:type="dxa"/>
          </w:tcPr>
          <w:p w14:paraId="26A71E7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272D4AD6" w14:textId="77777777">
        <w:trPr>
          <w:cantSplit/>
        </w:trPr>
        <w:tc>
          <w:tcPr>
            <w:tcW w:w="2213" w:type="dxa"/>
          </w:tcPr>
          <w:p w14:paraId="31D352A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.2</w:t>
            </w:r>
          </w:p>
        </w:tc>
        <w:tc>
          <w:tcPr>
            <w:tcW w:w="2435" w:type="dxa"/>
          </w:tcPr>
          <w:p w14:paraId="13174829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alarmUniqueId</w:t>
            </w:r>
          </w:p>
        </w:tc>
        <w:tc>
          <w:tcPr>
            <w:tcW w:w="2397" w:type="dxa"/>
          </w:tcPr>
          <w:p w14:paraId="7F37FEC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(5))</w:t>
            </w:r>
          </w:p>
        </w:tc>
        <w:tc>
          <w:tcPr>
            <w:tcW w:w="1369" w:type="dxa"/>
          </w:tcPr>
          <w:p w14:paraId="2236B0E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184299B9" w14:textId="77777777">
        <w:trPr>
          <w:cantSplit/>
        </w:trPr>
        <w:tc>
          <w:tcPr>
            <w:tcW w:w="2213" w:type="dxa"/>
          </w:tcPr>
          <w:p w14:paraId="0F9CC11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.3</w:t>
            </w:r>
          </w:p>
        </w:tc>
        <w:tc>
          <w:tcPr>
            <w:tcW w:w="2435" w:type="dxa"/>
          </w:tcPr>
          <w:p w14:paraId="0BA7946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notificationType</w:t>
            </w:r>
          </w:p>
        </w:tc>
        <w:tc>
          <w:tcPr>
            <w:tcW w:w="2397" w:type="dxa"/>
          </w:tcPr>
          <w:p w14:paraId="36F4E41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(1))</w:t>
            </w:r>
          </w:p>
        </w:tc>
        <w:tc>
          <w:tcPr>
            <w:tcW w:w="1369" w:type="dxa"/>
          </w:tcPr>
          <w:p w14:paraId="6BE055A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3583CB0A" w14:textId="77777777">
        <w:trPr>
          <w:cantSplit/>
        </w:trPr>
        <w:tc>
          <w:tcPr>
            <w:tcW w:w="2213" w:type="dxa"/>
          </w:tcPr>
          <w:p w14:paraId="4E100E9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.4</w:t>
            </w:r>
          </w:p>
        </w:tc>
        <w:tc>
          <w:tcPr>
            <w:tcW w:w="2435" w:type="dxa"/>
          </w:tcPr>
          <w:p w14:paraId="590BD200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eventTime</w:t>
            </w:r>
          </w:p>
        </w:tc>
        <w:tc>
          <w:tcPr>
            <w:tcW w:w="2397" w:type="dxa"/>
          </w:tcPr>
          <w:p w14:paraId="35843779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Counter64 (13)</w:t>
            </w:r>
          </w:p>
        </w:tc>
        <w:tc>
          <w:tcPr>
            <w:tcW w:w="1369" w:type="dxa"/>
          </w:tcPr>
          <w:p w14:paraId="2C50DEE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316170F9" w14:textId="77777777">
        <w:trPr>
          <w:cantSplit/>
        </w:trPr>
        <w:tc>
          <w:tcPr>
            <w:tcW w:w="2213" w:type="dxa"/>
          </w:tcPr>
          <w:p w14:paraId="1C10FBED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.5</w:t>
            </w:r>
          </w:p>
        </w:tc>
        <w:tc>
          <w:tcPr>
            <w:tcW w:w="2435" w:type="dxa"/>
          </w:tcPr>
          <w:p w14:paraId="529D7CE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equipmentSDN</w:t>
            </w:r>
          </w:p>
        </w:tc>
        <w:tc>
          <w:tcPr>
            <w:tcW w:w="2397" w:type="dxa"/>
          </w:tcPr>
          <w:p w14:paraId="7ECD8088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(1..45))</w:t>
            </w:r>
          </w:p>
        </w:tc>
        <w:tc>
          <w:tcPr>
            <w:tcW w:w="1369" w:type="dxa"/>
          </w:tcPr>
          <w:p w14:paraId="2CC8E0B6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4FAB89D4" w14:textId="77777777">
        <w:trPr>
          <w:cantSplit/>
        </w:trPr>
        <w:tc>
          <w:tcPr>
            <w:tcW w:w="2213" w:type="dxa"/>
          </w:tcPr>
          <w:p w14:paraId="0237C58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.6</w:t>
            </w:r>
          </w:p>
        </w:tc>
        <w:tc>
          <w:tcPr>
            <w:tcW w:w="2435" w:type="dxa"/>
          </w:tcPr>
          <w:p w14:paraId="30A22B1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equipmentName</w:t>
            </w:r>
          </w:p>
        </w:tc>
        <w:tc>
          <w:tcPr>
            <w:tcW w:w="2397" w:type="dxa"/>
          </w:tcPr>
          <w:p w14:paraId="585C7AD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(0..50))</w:t>
            </w:r>
          </w:p>
        </w:tc>
        <w:tc>
          <w:tcPr>
            <w:tcW w:w="1369" w:type="dxa"/>
          </w:tcPr>
          <w:p w14:paraId="6EE12DE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4A662F2B" w14:textId="77777777">
        <w:trPr>
          <w:cantSplit/>
        </w:trPr>
        <w:tc>
          <w:tcPr>
            <w:tcW w:w="2213" w:type="dxa"/>
          </w:tcPr>
          <w:p w14:paraId="02D374C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.7</w:t>
            </w:r>
          </w:p>
        </w:tc>
        <w:tc>
          <w:tcPr>
            <w:tcW w:w="2435" w:type="dxa"/>
          </w:tcPr>
          <w:p w14:paraId="05343D0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equipmentClass</w:t>
            </w:r>
          </w:p>
        </w:tc>
        <w:tc>
          <w:tcPr>
            <w:tcW w:w="2397" w:type="dxa"/>
          </w:tcPr>
          <w:p w14:paraId="40151E1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(0..45))</w:t>
            </w:r>
          </w:p>
        </w:tc>
        <w:tc>
          <w:tcPr>
            <w:tcW w:w="1369" w:type="dxa"/>
          </w:tcPr>
          <w:p w14:paraId="05312BB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7BAD205C" w14:textId="77777777">
        <w:trPr>
          <w:cantSplit/>
        </w:trPr>
        <w:tc>
          <w:tcPr>
            <w:tcW w:w="2213" w:type="dxa"/>
          </w:tcPr>
          <w:p w14:paraId="4D2C66DA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.8</w:t>
            </w:r>
          </w:p>
        </w:tc>
        <w:tc>
          <w:tcPr>
            <w:tcW w:w="2435" w:type="dxa"/>
          </w:tcPr>
          <w:p w14:paraId="3B72980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objectSDN</w:t>
            </w:r>
          </w:p>
        </w:tc>
        <w:tc>
          <w:tcPr>
            <w:tcW w:w="2397" w:type="dxa"/>
          </w:tcPr>
          <w:p w14:paraId="3640294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(1..45))</w:t>
            </w:r>
          </w:p>
        </w:tc>
        <w:tc>
          <w:tcPr>
            <w:tcW w:w="1369" w:type="dxa"/>
          </w:tcPr>
          <w:p w14:paraId="567C5A9D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193299F2" w14:textId="77777777">
        <w:trPr>
          <w:cantSplit/>
        </w:trPr>
        <w:tc>
          <w:tcPr>
            <w:tcW w:w="2213" w:type="dxa"/>
          </w:tcPr>
          <w:p w14:paraId="3BBF55C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.9</w:t>
            </w:r>
          </w:p>
        </w:tc>
        <w:tc>
          <w:tcPr>
            <w:tcW w:w="2435" w:type="dxa"/>
          </w:tcPr>
          <w:p w14:paraId="364A3338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objectInstanceName</w:t>
            </w:r>
          </w:p>
        </w:tc>
        <w:tc>
          <w:tcPr>
            <w:tcW w:w="2397" w:type="dxa"/>
          </w:tcPr>
          <w:p w14:paraId="579BBE3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(0..50))</w:t>
            </w:r>
          </w:p>
        </w:tc>
        <w:tc>
          <w:tcPr>
            <w:tcW w:w="1369" w:type="dxa"/>
          </w:tcPr>
          <w:p w14:paraId="0CDD19C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755F0969" w14:textId="77777777">
        <w:trPr>
          <w:cantSplit/>
        </w:trPr>
        <w:tc>
          <w:tcPr>
            <w:tcW w:w="2213" w:type="dxa"/>
          </w:tcPr>
          <w:p w14:paraId="4548AAA9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.10</w:t>
            </w:r>
          </w:p>
        </w:tc>
        <w:tc>
          <w:tcPr>
            <w:tcW w:w="2435" w:type="dxa"/>
          </w:tcPr>
          <w:p w14:paraId="0FC7F5C1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objectClass</w:t>
            </w:r>
          </w:p>
        </w:tc>
        <w:tc>
          <w:tcPr>
            <w:tcW w:w="2397" w:type="dxa"/>
          </w:tcPr>
          <w:p w14:paraId="052BB739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(0..45))</w:t>
            </w:r>
          </w:p>
        </w:tc>
        <w:tc>
          <w:tcPr>
            <w:tcW w:w="1369" w:type="dxa"/>
          </w:tcPr>
          <w:p w14:paraId="7920AB78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4DFE1924" w14:textId="77777777">
        <w:trPr>
          <w:cantSplit/>
        </w:trPr>
        <w:tc>
          <w:tcPr>
            <w:tcW w:w="2213" w:type="dxa"/>
          </w:tcPr>
          <w:p w14:paraId="59F8F3D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.11</w:t>
            </w:r>
          </w:p>
        </w:tc>
        <w:tc>
          <w:tcPr>
            <w:tcW w:w="2435" w:type="dxa"/>
          </w:tcPr>
          <w:p w14:paraId="3EB01C5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additionalText</w:t>
            </w:r>
          </w:p>
        </w:tc>
        <w:tc>
          <w:tcPr>
            <w:tcW w:w="2397" w:type="dxa"/>
          </w:tcPr>
          <w:p w14:paraId="053CBC4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(0..256))</w:t>
            </w:r>
          </w:p>
        </w:tc>
        <w:tc>
          <w:tcPr>
            <w:tcW w:w="1369" w:type="dxa"/>
          </w:tcPr>
          <w:p w14:paraId="0610CFB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39E4F55C" w14:textId="77777777">
        <w:trPr>
          <w:cantSplit/>
        </w:trPr>
        <w:tc>
          <w:tcPr>
            <w:tcW w:w="2213" w:type="dxa"/>
          </w:tcPr>
          <w:p w14:paraId="28175C9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.12</w:t>
            </w:r>
          </w:p>
        </w:tc>
        <w:tc>
          <w:tcPr>
            <w:tcW w:w="2435" w:type="dxa"/>
          </w:tcPr>
          <w:p w14:paraId="2348A10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deviceVendorOUI</w:t>
            </w:r>
          </w:p>
        </w:tc>
        <w:tc>
          <w:tcPr>
            <w:tcW w:w="2397" w:type="dxa"/>
          </w:tcPr>
          <w:p w14:paraId="3456EAB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(0..10))</w:t>
            </w:r>
          </w:p>
        </w:tc>
        <w:tc>
          <w:tcPr>
            <w:tcW w:w="1369" w:type="dxa"/>
          </w:tcPr>
          <w:p w14:paraId="0576CEB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39477DA5" w14:textId="77777777">
        <w:trPr>
          <w:cantSplit/>
        </w:trPr>
        <w:tc>
          <w:tcPr>
            <w:tcW w:w="2213" w:type="dxa"/>
          </w:tcPr>
          <w:p w14:paraId="1FA58AB6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.13</w:t>
            </w:r>
          </w:p>
        </w:tc>
        <w:tc>
          <w:tcPr>
            <w:tcW w:w="2435" w:type="dxa"/>
          </w:tcPr>
          <w:p w14:paraId="2CC73C1D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specificProblemID</w:t>
            </w:r>
          </w:p>
        </w:tc>
        <w:tc>
          <w:tcPr>
            <w:tcW w:w="2397" w:type="dxa"/>
          </w:tcPr>
          <w:p w14:paraId="7259EFC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(5))</w:t>
            </w:r>
          </w:p>
        </w:tc>
        <w:tc>
          <w:tcPr>
            <w:tcW w:w="1369" w:type="dxa"/>
          </w:tcPr>
          <w:p w14:paraId="7F4FF3C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32E80D8D" w14:textId="77777777">
        <w:trPr>
          <w:cantSplit/>
        </w:trPr>
        <w:tc>
          <w:tcPr>
            <w:tcW w:w="2213" w:type="dxa"/>
          </w:tcPr>
          <w:p w14:paraId="06ABFBE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lastRenderedPageBreak/>
              <w:t>omcAlarmEntry .14</w:t>
            </w:r>
          </w:p>
        </w:tc>
        <w:tc>
          <w:tcPr>
            <w:tcW w:w="2435" w:type="dxa"/>
          </w:tcPr>
          <w:p w14:paraId="0EEAD7E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specificProblem</w:t>
            </w:r>
          </w:p>
        </w:tc>
        <w:tc>
          <w:tcPr>
            <w:tcW w:w="2397" w:type="dxa"/>
          </w:tcPr>
          <w:p w14:paraId="6268B73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(0..256))</w:t>
            </w:r>
          </w:p>
        </w:tc>
        <w:tc>
          <w:tcPr>
            <w:tcW w:w="1369" w:type="dxa"/>
          </w:tcPr>
          <w:p w14:paraId="6649A91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5A79ECA0" w14:textId="77777777">
        <w:trPr>
          <w:cantSplit/>
        </w:trPr>
        <w:tc>
          <w:tcPr>
            <w:tcW w:w="2213" w:type="dxa"/>
          </w:tcPr>
          <w:p w14:paraId="0B5CB74A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.15</w:t>
            </w:r>
          </w:p>
        </w:tc>
        <w:tc>
          <w:tcPr>
            <w:tcW w:w="2435" w:type="dxa"/>
          </w:tcPr>
          <w:p w14:paraId="7EF035E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alarmType</w:t>
            </w:r>
          </w:p>
        </w:tc>
        <w:tc>
          <w:tcPr>
            <w:tcW w:w="2397" w:type="dxa"/>
          </w:tcPr>
          <w:p w14:paraId="605186B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(5))</w:t>
            </w:r>
          </w:p>
        </w:tc>
        <w:tc>
          <w:tcPr>
            <w:tcW w:w="1369" w:type="dxa"/>
          </w:tcPr>
          <w:p w14:paraId="32AAB8A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23E718EF" w14:textId="77777777">
        <w:trPr>
          <w:cantSplit/>
        </w:trPr>
        <w:tc>
          <w:tcPr>
            <w:tcW w:w="2213" w:type="dxa"/>
          </w:tcPr>
          <w:p w14:paraId="1277A4C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.16</w:t>
            </w:r>
          </w:p>
        </w:tc>
        <w:tc>
          <w:tcPr>
            <w:tcW w:w="2435" w:type="dxa"/>
          </w:tcPr>
          <w:p w14:paraId="12F9E47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perceivedSeverity</w:t>
            </w:r>
          </w:p>
        </w:tc>
        <w:tc>
          <w:tcPr>
            <w:tcW w:w="2397" w:type="dxa"/>
          </w:tcPr>
          <w:p w14:paraId="17BDEE6A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(5..8))</w:t>
            </w:r>
          </w:p>
        </w:tc>
        <w:tc>
          <w:tcPr>
            <w:tcW w:w="1369" w:type="dxa"/>
          </w:tcPr>
          <w:p w14:paraId="6C701BC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4F282BD0" w14:textId="77777777">
        <w:trPr>
          <w:cantSplit/>
        </w:trPr>
        <w:tc>
          <w:tcPr>
            <w:tcW w:w="2213" w:type="dxa"/>
          </w:tcPr>
          <w:p w14:paraId="73B448B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.17</w:t>
            </w:r>
          </w:p>
        </w:tc>
        <w:tc>
          <w:tcPr>
            <w:tcW w:w="2435" w:type="dxa"/>
          </w:tcPr>
          <w:p w14:paraId="6657522D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probableCause</w:t>
            </w:r>
          </w:p>
        </w:tc>
        <w:tc>
          <w:tcPr>
            <w:tcW w:w="2397" w:type="dxa"/>
          </w:tcPr>
          <w:p w14:paraId="3EF8682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OCTET STRING (SIZE (0..256))</w:t>
            </w:r>
          </w:p>
        </w:tc>
        <w:tc>
          <w:tcPr>
            <w:tcW w:w="1369" w:type="dxa"/>
          </w:tcPr>
          <w:p w14:paraId="5AC192C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67831531" w14:textId="77777777">
        <w:trPr>
          <w:cantSplit/>
        </w:trPr>
        <w:tc>
          <w:tcPr>
            <w:tcW w:w="2213" w:type="dxa"/>
          </w:tcPr>
          <w:p w14:paraId="5325B6C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omcAlarmEntry .18</w:t>
            </w:r>
          </w:p>
        </w:tc>
        <w:tc>
          <w:tcPr>
            <w:tcW w:w="2435" w:type="dxa"/>
          </w:tcPr>
          <w:p w14:paraId="68E1156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additionalInformation</w:t>
            </w:r>
          </w:p>
        </w:tc>
        <w:tc>
          <w:tcPr>
            <w:tcW w:w="2397" w:type="dxa"/>
          </w:tcPr>
          <w:p w14:paraId="1DFF03F6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(SIZE (0..256))</w:t>
            </w:r>
          </w:p>
        </w:tc>
        <w:tc>
          <w:tcPr>
            <w:tcW w:w="1369" w:type="dxa"/>
          </w:tcPr>
          <w:p w14:paraId="5B47AB4A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read-only</w:t>
            </w:r>
          </w:p>
        </w:tc>
      </w:tr>
      <w:tr w:rsidR="00004ED2" w14:paraId="3F247372" w14:textId="77777777">
        <w:trPr>
          <w:cantSplit/>
        </w:trPr>
        <w:tc>
          <w:tcPr>
            <w:tcW w:w="2213" w:type="dxa"/>
          </w:tcPr>
          <w:p w14:paraId="2AD0D471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omcAlarmMIB.2</w:t>
            </w:r>
          </w:p>
        </w:tc>
        <w:tc>
          <w:tcPr>
            <w:tcW w:w="2435" w:type="dxa"/>
          </w:tcPr>
          <w:p w14:paraId="2872AC26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omcAlarmConf</w:t>
            </w:r>
          </w:p>
        </w:tc>
        <w:tc>
          <w:tcPr>
            <w:tcW w:w="2397" w:type="dxa"/>
          </w:tcPr>
          <w:p w14:paraId="5242F10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6D24FDAB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5EFB6550" w14:textId="77777777">
        <w:trPr>
          <w:cantSplit/>
        </w:trPr>
        <w:tc>
          <w:tcPr>
            <w:tcW w:w="2213" w:type="dxa"/>
          </w:tcPr>
          <w:p w14:paraId="746DACA9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omcAlarmConf.1</w:t>
            </w:r>
          </w:p>
        </w:tc>
        <w:tc>
          <w:tcPr>
            <w:tcW w:w="2435" w:type="dxa"/>
          </w:tcPr>
          <w:p w14:paraId="2E85BDD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omcAlarmGroups</w:t>
            </w:r>
          </w:p>
        </w:tc>
        <w:tc>
          <w:tcPr>
            <w:tcW w:w="2397" w:type="dxa"/>
          </w:tcPr>
          <w:p w14:paraId="5BD0B10D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702538A8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594BDEC7" w14:textId="77777777">
        <w:trPr>
          <w:cantSplit/>
        </w:trPr>
        <w:tc>
          <w:tcPr>
            <w:tcW w:w="2213" w:type="dxa"/>
          </w:tcPr>
          <w:p w14:paraId="6D6A97A2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omcAlarmConf.2</w:t>
            </w:r>
          </w:p>
        </w:tc>
        <w:tc>
          <w:tcPr>
            <w:tcW w:w="2435" w:type="dxa"/>
          </w:tcPr>
          <w:p w14:paraId="2D481F6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omcAlarmCompls</w:t>
            </w:r>
          </w:p>
        </w:tc>
        <w:tc>
          <w:tcPr>
            <w:tcW w:w="2397" w:type="dxa"/>
          </w:tcPr>
          <w:p w14:paraId="42EAA949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3F6D25B1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794E944D" w14:textId="77777777">
        <w:trPr>
          <w:cantSplit/>
        </w:trPr>
        <w:tc>
          <w:tcPr>
            <w:tcW w:w="2213" w:type="dxa"/>
          </w:tcPr>
          <w:p w14:paraId="4EAE4C36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omcAlarmGroups.1</w:t>
            </w:r>
          </w:p>
        </w:tc>
        <w:tc>
          <w:tcPr>
            <w:tcW w:w="2435" w:type="dxa"/>
          </w:tcPr>
          <w:p w14:paraId="0FAE9E3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omcAlarmBasicGroup</w:t>
            </w:r>
          </w:p>
        </w:tc>
        <w:tc>
          <w:tcPr>
            <w:tcW w:w="2397" w:type="dxa"/>
          </w:tcPr>
          <w:p w14:paraId="38F9763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5538A63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3F6ED5FF" w14:textId="77777777">
        <w:trPr>
          <w:cantSplit/>
        </w:trPr>
        <w:tc>
          <w:tcPr>
            <w:tcW w:w="2213" w:type="dxa"/>
          </w:tcPr>
          <w:p w14:paraId="569C50DF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omcAlarmGroups.2</w:t>
            </w:r>
          </w:p>
        </w:tc>
        <w:tc>
          <w:tcPr>
            <w:tcW w:w="2435" w:type="dxa"/>
          </w:tcPr>
          <w:p w14:paraId="45D76170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omcAlarmNotificationGroup</w:t>
            </w:r>
          </w:p>
        </w:tc>
        <w:tc>
          <w:tcPr>
            <w:tcW w:w="2397" w:type="dxa"/>
          </w:tcPr>
          <w:p w14:paraId="72C1EB23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14669BAC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35362278" w14:textId="77777777">
        <w:trPr>
          <w:cantSplit/>
        </w:trPr>
        <w:tc>
          <w:tcPr>
            <w:tcW w:w="2213" w:type="dxa"/>
          </w:tcPr>
          <w:p w14:paraId="1A14808A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omcAlarmCompls.1</w:t>
            </w:r>
          </w:p>
        </w:tc>
        <w:tc>
          <w:tcPr>
            <w:tcW w:w="2435" w:type="dxa"/>
          </w:tcPr>
          <w:p w14:paraId="1F93ED00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omcAlarmMIBCompliance</w:t>
            </w:r>
          </w:p>
        </w:tc>
        <w:tc>
          <w:tcPr>
            <w:tcW w:w="2397" w:type="dxa"/>
          </w:tcPr>
          <w:p w14:paraId="08F7DBB1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27B3BBB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  <w:tr w:rsidR="00004ED2" w14:paraId="37588C97" w14:textId="77777777">
        <w:trPr>
          <w:cantSplit/>
        </w:trPr>
        <w:tc>
          <w:tcPr>
            <w:tcW w:w="2213" w:type="dxa"/>
          </w:tcPr>
          <w:p w14:paraId="78D5232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omcAlarmMIB.3</w:t>
            </w:r>
          </w:p>
        </w:tc>
        <w:tc>
          <w:tcPr>
            <w:tcW w:w="2435" w:type="dxa"/>
          </w:tcPr>
          <w:p w14:paraId="23B21C35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omcAlarmCaps</w:t>
            </w:r>
          </w:p>
        </w:tc>
        <w:tc>
          <w:tcPr>
            <w:tcW w:w="2397" w:type="dxa"/>
          </w:tcPr>
          <w:p w14:paraId="02F0E81C" w14:textId="77777777" w:rsidR="00004ED2" w:rsidRDefault="00004ED2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</w:p>
        </w:tc>
        <w:tc>
          <w:tcPr>
            <w:tcW w:w="1369" w:type="dxa"/>
          </w:tcPr>
          <w:p w14:paraId="6F053F41" w14:textId="77777777" w:rsidR="00004ED2" w:rsidRDefault="00004ED2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</w:p>
        </w:tc>
      </w:tr>
      <w:tr w:rsidR="00004ED2" w14:paraId="269AE7E8" w14:textId="77777777">
        <w:trPr>
          <w:cantSplit/>
        </w:trPr>
        <w:tc>
          <w:tcPr>
            <w:tcW w:w="2213" w:type="dxa"/>
          </w:tcPr>
          <w:p w14:paraId="5B163D84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omcAlarmCaps.1</w:t>
            </w:r>
          </w:p>
        </w:tc>
        <w:tc>
          <w:tcPr>
            <w:tcW w:w="2435" w:type="dxa"/>
          </w:tcPr>
          <w:p w14:paraId="7F42E7C9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omcAlarmMIBAgentCapability</w:t>
            </w:r>
          </w:p>
        </w:tc>
        <w:tc>
          <w:tcPr>
            <w:tcW w:w="2397" w:type="dxa"/>
          </w:tcPr>
          <w:p w14:paraId="44C30D5E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  <w:tc>
          <w:tcPr>
            <w:tcW w:w="1369" w:type="dxa"/>
          </w:tcPr>
          <w:p w14:paraId="09E4B907" w14:textId="77777777" w:rsidR="00004ED2" w:rsidRDefault="00072346">
            <w:pPr>
              <w:spacing w:line="240" w:lineRule="auto"/>
              <w:jc w:val="center"/>
              <w:rPr>
                <w:rFonts w:cs="Arial"/>
                <w:bCs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eastAsia="zh-CN"/>
              </w:rPr>
              <w:t>-</w:t>
            </w:r>
          </w:p>
        </w:tc>
      </w:tr>
    </w:tbl>
    <w:p w14:paraId="1FBF891F" w14:textId="77777777" w:rsidR="00004ED2" w:rsidRDefault="00004ED2">
      <w:pPr>
        <w:numPr>
          <w:ilvl w:val="255"/>
          <w:numId w:val="0"/>
        </w:numPr>
        <w:spacing w:beforeLines="50" w:before="156" w:after="312"/>
        <w:ind w:leftChars="300" w:left="630"/>
      </w:pPr>
    </w:p>
    <w:p w14:paraId="11FC3BF0" w14:textId="77777777" w:rsidR="00004ED2" w:rsidRDefault="00072346">
      <w:pPr>
        <w:pStyle w:val="2"/>
        <w:tabs>
          <w:tab w:val="clear" w:pos="718"/>
          <w:tab w:val="left" w:pos="200"/>
        </w:tabs>
      </w:pPr>
      <w:bookmarkStart w:id="234" w:name="_Toc28244"/>
      <w:bookmarkStart w:id="235" w:name="_Toc10709"/>
      <w:bookmarkStart w:id="236" w:name="_Toc13621"/>
      <w:bookmarkStart w:id="237" w:name="_Toc17255"/>
      <w:bookmarkStart w:id="238" w:name="_Toc15550"/>
      <w:bookmarkStart w:id="239" w:name="_Toc106098469"/>
      <w:bookmarkStart w:id="240" w:name="_Toc28738"/>
      <w:bookmarkStart w:id="241" w:name="_Toc26514"/>
      <w:bookmarkStart w:id="242" w:name="_Toc7950"/>
      <w:bookmarkStart w:id="243" w:name="_Toc5517"/>
      <w:bookmarkStart w:id="244" w:name="_Toc19012"/>
      <w:bookmarkStart w:id="245" w:name="_Toc28254"/>
      <w:bookmarkStart w:id="246" w:name="_Toc13020"/>
      <w:bookmarkStart w:id="247" w:name="_Toc29776"/>
      <w:bookmarkStart w:id="248" w:name="_Toc7076"/>
      <w:bookmarkStart w:id="249" w:name="_Toc10362"/>
      <w:bookmarkStart w:id="250" w:name="_Toc10985"/>
      <w:bookmarkStart w:id="251" w:name="_Toc163486606"/>
      <w:bookmarkEnd w:id="195"/>
      <w:bookmarkEnd w:id="196"/>
      <w:r>
        <w:t>Option2, Socket</w:t>
      </w:r>
      <w:bookmarkEnd w:id="197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</w:p>
    <w:p w14:paraId="14941937" w14:textId="0BFC3A1C" w:rsidR="00004ED2" w:rsidRDefault="003B6B34">
      <w:pPr>
        <w:rPr>
          <w:lang w:eastAsia="zh-CN"/>
        </w:rPr>
      </w:pPr>
      <w:r>
        <w:rPr>
          <w:rFonts w:hint="eastAsia"/>
          <w:lang w:eastAsia="zh-CN"/>
        </w:rPr>
        <w:t>告警</w:t>
      </w:r>
      <w:r w:rsidR="00583BB5" w:rsidRPr="00583BB5">
        <w:rPr>
          <w:rFonts w:hint="eastAsia"/>
          <w:lang w:eastAsia="zh-CN"/>
        </w:rPr>
        <w:t>数据接口采用</w:t>
      </w:r>
      <w:r w:rsidR="00583BB5" w:rsidRPr="00583BB5">
        <w:rPr>
          <w:rFonts w:hint="eastAsia"/>
          <w:lang w:eastAsia="zh-CN"/>
        </w:rPr>
        <w:t>Socket</w:t>
      </w:r>
      <w:r w:rsidR="00583BB5" w:rsidRPr="00583BB5">
        <w:rPr>
          <w:rFonts w:hint="eastAsia"/>
          <w:lang w:eastAsia="zh-CN"/>
        </w:rPr>
        <w:t>接口协议，以</w:t>
      </w:r>
      <w:r w:rsidR="00583BB5" w:rsidRPr="00583BB5">
        <w:rPr>
          <w:rFonts w:hint="eastAsia"/>
          <w:lang w:eastAsia="zh-CN"/>
        </w:rPr>
        <w:t>NMS</w:t>
      </w:r>
      <w:r w:rsidR="00583BB5" w:rsidRPr="00583BB5">
        <w:rPr>
          <w:rFonts w:hint="eastAsia"/>
          <w:lang w:eastAsia="zh-CN"/>
        </w:rPr>
        <w:t>为客户端，</w:t>
      </w:r>
      <w:r w:rsidR="00583BB5" w:rsidRPr="00583BB5">
        <w:rPr>
          <w:rFonts w:hint="eastAsia"/>
          <w:lang w:eastAsia="zh-CN"/>
        </w:rPr>
        <w:t>OMC</w:t>
      </w:r>
      <w:r w:rsidR="00583BB5" w:rsidRPr="00583BB5">
        <w:rPr>
          <w:rFonts w:hint="eastAsia"/>
          <w:lang w:eastAsia="zh-CN"/>
        </w:rPr>
        <w:t>为服务器。</w:t>
      </w:r>
    </w:p>
    <w:p w14:paraId="10982135" w14:textId="57F46F0B" w:rsidR="00004ED2" w:rsidRDefault="003B6B34">
      <w:pPr>
        <w:rPr>
          <w:lang w:eastAsia="zh-CN"/>
        </w:rPr>
      </w:pPr>
      <w:r>
        <w:rPr>
          <w:rFonts w:hint="eastAsia"/>
          <w:lang w:eastAsia="zh-CN"/>
        </w:rPr>
        <w:t>告警</w:t>
      </w:r>
      <w:r w:rsidR="00583BB5" w:rsidRPr="00583BB5">
        <w:rPr>
          <w:rFonts w:hint="eastAsia"/>
          <w:lang w:eastAsia="zh-CN"/>
        </w:rPr>
        <w:t>接口的功能包括：</w:t>
      </w:r>
    </w:p>
    <w:p w14:paraId="2FFCEE2A" w14:textId="7039BE98" w:rsidR="00583BB5" w:rsidRPr="00583BB5" w:rsidRDefault="00583BB5" w:rsidP="00583BB5">
      <w:pPr>
        <w:pStyle w:val="aff4"/>
        <w:numPr>
          <w:ilvl w:val="0"/>
          <w:numId w:val="14"/>
        </w:numPr>
        <w:ind w:firstLineChars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提供实时报告的</w:t>
      </w:r>
      <w:r w:rsidR="003B6B34"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消息总数。</w:t>
      </w:r>
    </w:p>
    <w:p w14:paraId="15498A9E" w14:textId="19AF4C72" w:rsidR="00583BB5" w:rsidRPr="00583BB5" w:rsidRDefault="00583BB5" w:rsidP="00583BB5">
      <w:pPr>
        <w:pStyle w:val="aff4"/>
        <w:numPr>
          <w:ilvl w:val="0"/>
          <w:numId w:val="14"/>
        </w:numPr>
        <w:ind w:firstLineChars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提供</w:t>
      </w:r>
      <w:r w:rsidR="003B6B34"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报告缓存，用于：当</w:t>
      </w:r>
      <w:r w:rsidRPr="00583BB5">
        <w:rPr>
          <w:rFonts w:ascii="Arial" w:hAnsi="Arial" w:cs="Arial" w:hint="eastAsia"/>
          <w:szCs w:val="21"/>
        </w:rPr>
        <w:t>OMC</w:t>
      </w:r>
      <w:r w:rsidRPr="00583BB5">
        <w:rPr>
          <w:rFonts w:ascii="Arial" w:hAnsi="Arial" w:cs="Arial" w:hint="eastAsia"/>
          <w:szCs w:val="21"/>
        </w:rPr>
        <w:t>和</w:t>
      </w:r>
      <w:r w:rsidRPr="00583BB5">
        <w:rPr>
          <w:rFonts w:ascii="Arial" w:hAnsi="Arial" w:cs="Arial" w:hint="eastAsia"/>
          <w:szCs w:val="21"/>
        </w:rPr>
        <w:t>NMS</w:t>
      </w:r>
      <w:r w:rsidRPr="00583BB5">
        <w:rPr>
          <w:rFonts w:ascii="Arial" w:hAnsi="Arial" w:cs="Arial" w:hint="eastAsia"/>
          <w:szCs w:val="21"/>
        </w:rPr>
        <w:t>之间的网络断开时，</w:t>
      </w:r>
      <w:r w:rsidRPr="00583BB5">
        <w:rPr>
          <w:rFonts w:ascii="Arial" w:hAnsi="Arial" w:cs="Arial" w:hint="eastAsia"/>
          <w:szCs w:val="21"/>
        </w:rPr>
        <w:t>OMC</w:t>
      </w:r>
      <w:r w:rsidRPr="00583BB5">
        <w:rPr>
          <w:rFonts w:ascii="Arial" w:hAnsi="Arial" w:cs="Arial" w:hint="eastAsia"/>
          <w:szCs w:val="21"/>
        </w:rPr>
        <w:t>将在缓存中默认存储</w:t>
      </w:r>
      <w:r w:rsidR="003B6B34"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2</w:t>
      </w:r>
      <w:r w:rsidRPr="00583BB5">
        <w:rPr>
          <w:rFonts w:ascii="Arial" w:hAnsi="Arial" w:cs="Arial" w:hint="eastAsia"/>
          <w:szCs w:val="21"/>
        </w:rPr>
        <w:t>天。例如，时间是</w:t>
      </w:r>
      <w:r w:rsidRPr="00583BB5">
        <w:rPr>
          <w:rFonts w:ascii="Arial" w:hAnsi="Arial" w:cs="Arial" w:hint="eastAsia"/>
          <w:szCs w:val="21"/>
        </w:rPr>
        <w:t>10</w:t>
      </w:r>
      <w:r w:rsidRPr="00583BB5">
        <w:rPr>
          <w:rFonts w:ascii="Arial" w:hAnsi="Arial" w:cs="Arial" w:hint="eastAsia"/>
          <w:szCs w:val="21"/>
        </w:rPr>
        <w:t>月</w:t>
      </w:r>
      <w:r w:rsidRPr="00583BB5">
        <w:rPr>
          <w:rFonts w:ascii="Arial" w:hAnsi="Arial" w:cs="Arial" w:hint="eastAsia"/>
          <w:szCs w:val="21"/>
        </w:rPr>
        <w:t>29</w:t>
      </w:r>
      <w:r w:rsidRPr="00583BB5">
        <w:rPr>
          <w:rFonts w:ascii="Arial" w:hAnsi="Arial" w:cs="Arial" w:hint="eastAsia"/>
          <w:szCs w:val="21"/>
        </w:rPr>
        <w:t>日</w:t>
      </w:r>
      <w:r w:rsidRPr="00583BB5">
        <w:rPr>
          <w:rFonts w:ascii="Arial" w:hAnsi="Arial" w:cs="Arial" w:hint="eastAsia"/>
          <w:szCs w:val="21"/>
        </w:rPr>
        <w:t>15</w:t>
      </w:r>
      <w:r w:rsidRPr="00583BB5">
        <w:rPr>
          <w:rFonts w:ascii="Arial" w:hAnsi="Arial" w:cs="Arial" w:hint="eastAsia"/>
          <w:szCs w:val="21"/>
        </w:rPr>
        <w:t>点，系统将在</w:t>
      </w:r>
      <w:r w:rsidRPr="00583BB5">
        <w:rPr>
          <w:rFonts w:ascii="Arial" w:hAnsi="Arial" w:cs="Arial" w:hint="eastAsia"/>
          <w:szCs w:val="21"/>
        </w:rPr>
        <w:t>10</w:t>
      </w:r>
      <w:r w:rsidRPr="00583BB5">
        <w:rPr>
          <w:rFonts w:ascii="Arial" w:hAnsi="Arial" w:cs="Arial" w:hint="eastAsia"/>
          <w:szCs w:val="21"/>
        </w:rPr>
        <w:t>月</w:t>
      </w:r>
      <w:r w:rsidRPr="00583BB5">
        <w:rPr>
          <w:rFonts w:ascii="Arial" w:hAnsi="Arial" w:cs="Arial" w:hint="eastAsia"/>
          <w:szCs w:val="21"/>
        </w:rPr>
        <w:t>28</w:t>
      </w:r>
      <w:r w:rsidRPr="00583BB5">
        <w:rPr>
          <w:rFonts w:ascii="Arial" w:hAnsi="Arial" w:cs="Arial" w:hint="eastAsia"/>
          <w:szCs w:val="21"/>
        </w:rPr>
        <w:t>日和</w:t>
      </w:r>
      <w:r w:rsidRPr="00583BB5">
        <w:rPr>
          <w:rFonts w:ascii="Arial" w:hAnsi="Arial" w:cs="Arial" w:hint="eastAsia"/>
          <w:szCs w:val="21"/>
        </w:rPr>
        <w:t>10</w:t>
      </w:r>
      <w:r w:rsidRPr="00583BB5">
        <w:rPr>
          <w:rFonts w:ascii="Arial" w:hAnsi="Arial" w:cs="Arial" w:hint="eastAsia"/>
          <w:szCs w:val="21"/>
        </w:rPr>
        <w:t>月</w:t>
      </w:r>
      <w:r w:rsidRPr="00583BB5">
        <w:rPr>
          <w:rFonts w:ascii="Arial" w:hAnsi="Arial" w:cs="Arial" w:hint="eastAsia"/>
          <w:szCs w:val="21"/>
        </w:rPr>
        <w:t>29</w:t>
      </w:r>
      <w:r w:rsidRPr="00583BB5">
        <w:rPr>
          <w:rFonts w:ascii="Arial" w:hAnsi="Arial" w:cs="Arial" w:hint="eastAsia"/>
          <w:szCs w:val="21"/>
        </w:rPr>
        <w:t>号</w:t>
      </w:r>
      <w:r w:rsidRPr="00583BB5">
        <w:rPr>
          <w:rFonts w:ascii="Arial" w:hAnsi="Arial" w:cs="Arial" w:hint="eastAsia"/>
          <w:szCs w:val="21"/>
        </w:rPr>
        <w:t>15</w:t>
      </w:r>
      <w:r w:rsidRPr="00583BB5">
        <w:rPr>
          <w:rFonts w:ascii="Arial" w:hAnsi="Arial" w:cs="Arial" w:hint="eastAsia"/>
          <w:szCs w:val="21"/>
        </w:rPr>
        <w:t>点之前存储所有</w:t>
      </w:r>
      <w:r w:rsidR="003B6B34"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，直到</w:t>
      </w:r>
      <w:r w:rsidRPr="00583BB5">
        <w:rPr>
          <w:rFonts w:ascii="Arial" w:hAnsi="Arial" w:cs="Arial" w:hint="eastAsia"/>
          <w:szCs w:val="21"/>
        </w:rPr>
        <w:t>10</w:t>
      </w:r>
      <w:r w:rsidRPr="00583BB5">
        <w:rPr>
          <w:rFonts w:ascii="Arial" w:hAnsi="Arial" w:cs="Arial" w:hint="eastAsia"/>
          <w:szCs w:val="21"/>
        </w:rPr>
        <w:t>月</w:t>
      </w:r>
      <w:r w:rsidRPr="00583BB5">
        <w:rPr>
          <w:rFonts w:ascii="Arial" w:hAnsi="Arial" w:cs="Arial" w:hint="eastAsia"/>
          <w:szCs w:val="21"/>
        </w:rPr>
        <w:t>30</w:t>
      </w:r>
      <w:r w:rsidRPr="00583BB5">
        <w:rPr>
          <w:rFonts w:ascii="Arial" w:hAnsi="Arial" w:cs="Arial" w:hint="eastAsia"/>
          <w:szCs w:val="21"/>
        </w:rPr>
        <w:t>日</w:t>
      </w:r>
      <w:r w:rsidRPr="00583BB5">
        <w:rPr>
          <w:rFonts w:ascii="Arial" w:hAnsi="Arial" w:cs="Arial" w:hint="eastAsia"/>
          <w:szCs w:val="21"/>
        </w:rPr>
        <w:t>0</w:t>
      </w:r>
      <w:r w:rsidRPr="00583BB5">
        <w:rPr>
          <w:rFonts w:ascii="Arial" w:hAnsi="Arial" w:cs="Arial" w:hint="eastAsia"/>
          <w:szCs w:val="21"/>
        </w:rPr>
        <w:t>点。</w:t>
      </w:r>
    </w:p>
    <w:p w14:paraId="560B9C46" w14:textId="263E9798" w:rsidR="00004ED2" w:rsidRDefault="00583BB5" w:rsidP="00583BB5">
      <w:pPr>
        <w:pStyle w:val="aff4"/>
        <w:numPr>
          <w:ilvl w:val="0"/>
          <w:numId w:val="14"/>
        </w:numPr>
        <w:ind w:firstLineChars="0"/>
        <w:rPr>
          <w:rFonts w:ascii="Arial" w:hAnsi="Arial" w:cs="Arial"/>
          <w:szCs w:val="21"/>
        </w:rPr>
      </w:pPr>
      <w:r w:rsidRPr="00583BB5">
        <w:rPr>
          <w:rFonts w:ascii="Arial" w:hAnsi="Arial" w:cs="Arial" w:hint="eastAsia"/>
          <w:szCs w:val="21"/>
        </w:rPr>
        <w:t>提供与整个</w:t>
      </w:r>
      <w:r w:rsidR="003B6B34"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同步的活动</w:t>
      </w:r>
      <w:r w:rsidR="003B6B34">
        <w:rPr>
          <w:rFonts w:ascii="Arial" w:hAnsi="Arial" w:cs="Arial" w:hint="eastAsia"/>
          <w:szCs w:val="21"/>
        </w:rPr>
        <w:t>告警</w:t>
      </w:r>
      <w:r w:rsidRPr="00583BB5">
        <w:rPr>
          <w:rFonts w:ascii="Arial" w:hAnsi="Arial" w:cs="Arial" w:hint="eastAsia"/>
          <w:szCs w:val="21"/>
        </w:rPr>
        <w:t>消息。</w:t>
      </w:r>
    </w:p>
    <w:p w14:paraId="1676FE07" w14:textId="0C35EEA8" w:rsidR="00004ED2" w:rsidRDefault="00583BB5">
      <w:pPr>
        <w:pStyle w:val="3"/>
        <w:tabs>
          <w:tab w:val="clear" w:pos="432"/>
        </w:tabs>
      </w:pPr>
      <w:bookmarkStart w:id="252" w:name="_Toc30339"/>
      <w:bookmarkStart w:id="253" w:name="_Toc12368"/>
      <w:bookmarkStart w:id="254" w:name="_Toc28762"/>
      <w:bookmarkStart w:id="255" w:name="_Toc12790"/>
      <w:bookmarkStart w:id="256" w:name="_Toc106098470"/>
      <w:bookmarkStart w:id="257" w:name="_Toc26581"/>
      <w:bookmarkStart w:id="258" w:name="_Toc15929"/>
      <w:bookmarkStart w:id="259" w:name="_Toc10674"/>
      <w:bookmarkStart w:id="260" w:name="_Toc5928"/>
      <w:bookmarkStart w:id="261" w:name="_Toc25321"/>
      <w:bookmarkStart w:id="262" w:name="_Toc3212"/>
      <w:bookmarkStart w:id="263" w:name="_Toc24545"/>
      <w:bookmarkStart w:id="264" w:name="_Toc21144"/>
      <w:bookmarkStart w:id="265" w:name="_Toc15596"/>
      <w:bookmarkStart w:id="266" w:name="_Toc31063"/>
      <w:bookmarkStart w:id="267" w:name="_Toc23618"/>
      <w:bookmarkStart w:id="268" w:name="_Toc28899"/>
      <w:bookmarkStart w:id="269" w:name="_Toc11069"/>
      <w:bookmarkStart w:id="270" w:name="_Toc29386"/>
      <w:bookmarkStart w:id="271" w:name="_Toc4193"/>
      <w:bookmarkStart w:id="272" w:name="_Toc163486607"/>
      <w:r>
        <w:rPr>
          <w:rFonts w:hint="eastAsia"/>
          <w:lang w:eastAsia="zh-CN"/>
        </w:rPr>
        <w:t>接口</w:t>
      </w:r>
      <w:r w:rsidR="00072346">
        <w:rPr>
          <w:rFonts w:hint="eastAsia"/>
        </w:rPr>
        <w:t xml:space="preserve">, </w:t>
      </w:r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r>
        <w:rPr>
          <w:rFonts w:hint="eastAsia"/>
          <w:lang w:eastAsia="zh-CN"/>
        </w:rPr>
        <w:t>交互流程</w:t>
      </w:r>
      <w:bookmarkEnd w:id="272"/>
    </w:p>
    <w:p w14:paraId="6DFC08CA" w14:textId="701DD6C5" w:rsidR="00004ED2" w:rsidRPr="00583BB5" w:rsidRDefault="00583BB5" w:rsidP="00583BB5">
      <w:pPr>
        <w:rPr>
          <w:szCs w:val="21"/>
        </w:rPr>
      </w:pPr>
      <w:r w:rsidRPr="00583BB5">
        <w:rPr>
          <w:rFonts w:hint="eastAsia"/>
          <w:szCs w:val="21"/>
        </w:rPr>
        <w:t>客户端和服务器之间的交互过程如</w:t>
      </w:r>
      <w:r w:rsidR="00072346" w:rsidRPr="00583BB5">
        <w:rPr>
          <w:szCs w:val="21"/>
        </w:rPr>
        <w:fldChar w:fldCharType="begin"/>
      </w:r>
      <w:r w:rsidR="00072346" w:rsidRPr="00583BB5">
        <w:rPr>
          <w:szCs w:val="21"/>
        </w:rPr>
        <w:instrText xml:space="preserve"> REF _Ref96003600 \h </w:instrText>
      </w:r>
      <w:r>
        <w:rPr>
          <w:szCs w:val="21"/>
        </w:rPr>
        <w:instrText xml:space="preserve"> \* MERGEFORMAT </w:instrText>
      </w:r>
      <w:r w:rsidR="00072346" w:rsidRPr="00583BB5">
        <w:rPr>
          <w:szCs w:val="21"/>
        </w:rPr>
      </w:r>
      <w:r w:rsidR="00072346" w:rsidRPr="00583BB5">
        <w:rPr>
          <w:szCs w:val="21"/>
        </w:rPr>
        <w:fldChar w:fldCharType="separate"/>
      </w:r>
      <w:r w:rsidR="000730F4" w:rsidRPr="000730F4">
        <w:rPr>
          <w:szCs w:val="21"/>
        </w:rPr>
        <w:t>Figure 4</w:t>
      </w:r>
      <w:r w:rsidR="000730F4" w:rsidRPr="000730F4">
        <w:rPr>
          <w:szCs w:val="21"/>
        </w:rPr>
        <w:noBreakHyphen/>
        <w:t>2</w:t>
      </w:r>
      <w:r w:rsidR="00072346" w:rsidRPr="00583BB5">
        <w:rPr>
          <w:szCs w:val="21"/>
        </w:rPr>
        <w:fldChar w:fldCharType="end"/>
      </w:r>
      <w:r>
        <w:rPr>
          <w:rFonts w:hint="eastAsia"/>
          <w:szCs w:val="21"/>
          <w:lang w:eastAsia="zh-CN"/>
        </w:rPr>
        <w:t>所示。</w:t>
      </w:r>
    </w:p>
    <w:p w14:paraId="78EA1AB3" w14:textId="56A4CE7C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bookmarkStart w:id="273" w:name="_Ref96003600"/>
      <w:r>
        <w:rPr>
          <w:rFonts w:asciiTheme="minorHAnsi" w:hAnsiTheme="minorHAnsi"/>
          <w:lang w:val="en-US"/>
        </w:rPr>
        <w:lastRenderedPageBreak/>
        <w:t xml:space="preserve">Figure </w:t>
      </w:r>
      <w:r>
        <w:rPr>
          <w:rFonts w:asciiTheme="minorHAnsi" w:hAnsiTheme="minorHAnsi"/>
          <w:lang w:val="en-US"/>
        </w:rPr>
        <w:fldChar w:fldCharType="begin"/>
      </w:r>
      <w:r>
        <w:rPr>
          <w:rFonts w:asciiTheme="minorHAnsi" w:hAnsiTheme="minorHAnsi"/>
          <w:lang w:val="en-US"/>
        </w:rPr>
        <w:instrText xml:space="preserve"> STYLEREF 1 \s </w:instrText>
      </w:r>
      <w:r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noBreakHyphen/>
      </w:r>
      <w:r>
        <w:rPr>
          <w:rFonts w:asciiTheme="minorHAnsi" w:hAnsiTheme="minorHAnsi"/>
          <w:lang w:val="en-US"/>
        </w:rPr>
        <w:fldChar w:fldCharType="begin"/>
      </w:r>
      <w:r>
        <w:rPr>
          <w:rFonts w:asciiTheme="minorHAnsi" w:hAnsiTheme="minorHAnsi"/>
          <w:lang w:val="en-US"/>
        </w:rPr>
        <w:instrText xml:space="preserve"> SEQ Figure \* ARABIC \s 1 </w:instrText>
      </w:r>
      <w:r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>
        <w:rPr>
          <w:rFonts w:asciiTheme="minorHAnsi" w:hAnsiTheme="minorHAnsi"/>
          <w:lang w:val="en-US"/>
        </w:rPr>
        <w:fldChar w:fldCharType="end"/>
      </w:r>
      <w:bookmarkEnd w:id="273"/>
      <w:r>
        <w:rPr>
          <w:rFonts w:asciiTheme="minorHAnsi" w:hAnsiTheme="minorHAnsi"/>
          <w:lang w:val="en-US"/>
        </w:rPr>
        <w:t xml:space="preserve"> </w:t>
      </w:r>
      <w:r w:rsidR="007061F3" w:rsidRPr="007061F3">
        <w:rPr>
          <w:rFonts w:asciiTheme="minorHAnsi" w:hAnsiTheme="minorHAnsi" w:hint="eastAsia"/>
          <w:lang w:val="en-US"/>
        </w:rPr>
        <w:t>实时</w:t>
      </w:r>
      <w:r w:rsidR="003B6B34">
        <w:rPr>
          <w:rFonts w:asciiTheme="minorHAnsi" w:hAnsiTheme="minorHAnsi" w:hint="eastAsia"/>
          <w:lang w:val="en-US"/>
        </w:rPr>
        <w:t>告警</w:t>
      </w:r>
      <w:r w:rsidR="007061F3" w:rsidRPr="007061F3">
        <w:rPr>
          <w:rFonts w:asciiTheme="minorHAnsi" w:hAnsiTheme="minorHAnsi" w:hint="eastAsia"/>
          <w:lang w:val="en-US"/>
        </w:rPr>
        <w:t>数据接口的客户端和服务器</w:t>
      </w:r>
      <w:r w:rsidR="007061F3">
        <w:rPr>
          <w:rFonts w:asciiTheme="minorHAnsi" w:hAnsiTheme="minorHAnsi" w:hint="eastAsia"/>
          <w:lang w:val="en-US" w:eastAsia="zh-CN"/>
        </w:rPr>
        <w:t>交互</w:t>
      </w:r>
    </w:p>
    <w:p w14:paraId="480F45D4" w14:textId="77777777" w:rsidR="00004ED2" w:rsidRDefault="00072346">
      <w:pPr>
        <w:jc w:val="center"/>
        <w:rPr>
          <w:rFonts w:ascii="宋体" w:hAnsi="宋体"/>
          <w:szCs w:val="21"/>
          <w:lang w:eastAsia="zh-CN"/>
        </w:rPr>
      </w:pPr>
      <w:r>
        <w:rPr>
          <w:rFonts w:ascii="宋体" w:hAnsi="宋体"/>
          <w:noProof/>
          <w:szCs w:val="21"/>
          <w:lang w:eastAsia="zh-CN"/>
        </w:rPr>
        <w:drawing>
          <wp:inline distT="0" distB="0" distL="114300" distR="114300" wp14:anchorId="293DB214" wp14:editId="0735F026">
            <wp:extent cx="5012528" cy="6261735"/>
            <wp:effectExtent l="0" t="0" r="0" b="0"/>
            <wp:docPr id="4" name="图片 4" descr="未命名文件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命名文件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971" cy="626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B926" w14:textId="77777777" w:rsidR="00004ED2" w:rsidRDefault="00004ED2">
      <w:pPr>
        <w:pStyle w:val="aff9"/>
        <w:spacing w:line="360" w:lineRule="auto"/>
        <w:ind w:firstLineChars="0" w:firstLine="0"/>
        <w:rPr>
          <w:rFonts w:hAnsi="宋体"/>
          <w:szCs w:val="21"/>
        </w:rPr>
      </w:pPr>
    </w:p>
    <w:p w14:paraId="7029A631" w14:textId="0EBCA63B" w:rsidR="00004ED2" w:rsidRDefault="007061F3">
      <w:r>
        <w:rPr>
          <w:rFonts w:hint="eastAsia"/>
          <w:lang w:eastAsia="zh-CN"/>
        </w:rPr>
        <w:t>交互过程</w:t>
      </w:r>
      <w:r w:rsidRPr="007061F3">
        <w:rPr>
          <w:rFonts w:hint="eastAsia"/>
        </w:rPr>
        <w:t>描述如下：</w:t>
      </w:r>
    </w:p>
    <w:p w14:paraId="08D99945" w14:textId="4D703C66" w:rsidR="00004ED2" w:rsidRDefault="007061F3">
      <w:pPr>
        <w:pStyle w:val="aff4"/>
        <w:numPr>
          <w:ilvl w:val="0"/>
          <w:numId w:val="15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登录</w:t>
      </w:r>
    </w:p>
    <w:p w14:paraId="1ED99C19" w14:textId="4C10F0CE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客户端向服务器的特定端口发送消息以建立</w:t>
      </w:r>
      <w:r w:rsidRPr="007061F3">
        <w:rPr>
          <w:rFonts w:ascii="Arial" w:hAnsi="Arial" w:cs="Arial" w:hint="eastAsia"/>
          <w:szCs w:val="21"/>
        </w:rPr>
        <w:t>TCP/IP</w:t>
      </w:r>
      <w:r w:rsidRPr="007061F3">
        <w:rPr>
          <w:rFonts w:ascii="Arial" w:hAnsi="Arial" w:cs="Arial" w:hint="eastAsia"/>
          <w:szCs w:val="21"/>
        </w:rPr>
        <w:t>连接。连接完成后，首先系统发送登录消息，服务器向客户端发送响应消息（</w:t>
      </w:r>
      <w:r w:rsidRPr="007061F3">
        <w:rPr>
          <w:rFonts w:ascii="Arial" w:hAnsi="Arial" w:cs="Arial" w:hint="eastAsia"/>
          <w:szCs w:val="21"/>
        </w:rPr>
        <w:t>login_rsp</w:t>
      </w:r>
      <w:r w:rsidRPr="007061F3">
        <w:rPr>
          <w:rFonts w:ascii="Arial" w:hAnsi="Arial" w:cs="Arial" w:hint="eastAsia"/>
          <w:szCs w:val="21"/>
        </w:rPr>
        <w:t>）。如果登录成功，客户端将发送心跳消息。如果登录失败，服务器将发送登录失败消息并断开与客户端的连接。</w:t>
      </w:r>
    </w:p>
    <w:p w14:paraId="1D462F1F" w14:textId="7E6ED78C" w:rsidR="00004ED2" w:rsidRDefault="007061F3">
      <w:pPr>
        <w:pStyle w:val="aff4"/>
        <w:numPr>
          <w:ilvl w:val="0"/>
          <w:numId w:val="15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心跳</w:t>
      </w:r>
    </w:p>
    <w:p w14:paraId="288A690B" w14:textId="0B46B4EE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为了保持网络的可用状态，在空闲状态下，客户端按时间段（</w:t>
      </w:r>
      <w:r w:rsidRPr="007061F3">
        <w:rPr>
          <w:rFonts w:ascii="Arial" w:hAnsi="Arial" w:cs="Arial" w:hint="eastAsia"/>
          <w:szCs w:val="21"/>
        </w:rPr>
        <w:t>heart_beat_period</w:t>
      </w:r>
      <w:r w:rsidRPr="007061F3">
        <w:rPr>
          <w:rFonts w:ascii="Arial" w:hAnsi="Arial" w:cs="Arial" w:hint="eastAsia"/>
          <w:szCs w:val="21"/>
        </w:rPr>
        <w:t>）向服务器发送心跳消息，该时间段由服务器设置，并且不少于</w:t>
      </w:r>
      <w:r w:rsidRPr="007061F3">
        <w:rPr>
          <w:rFonts w:ascii="Arial" w:hAnsi="Arial" w:cs="Arial" w:hint="eastAsia"/>
          <w:szCs w:val="21"/>
        </w:rPr>
        <w:t>30</w:t>
      </w:r>
      <w:r w:rsidRPr="007061F3">
        <w:rPr>
          <w:rFonts w:ascii="Arial" w:hAnsi="Arial" w:cs="Arial" w:hint="eastAsia"/>
          <w:szCs w:val="21"/>
        </w:rPr>
        <w:t>秒。如果客户端或服务器在一段时间内没有收到任何消息，例如</w:t>
      </w:r>
      <w:r w:rsidRPr="007061F3">
        <w:rPr>
          <w:rFonts w:ascii="Arial" w:hAnsi="Arial" w:cs="Arial" w:hint="eastAsia"/>
          <w:szCs w:val="21"/>
        </w:rPr>
        <w:t>3</w:t>
      </w:r>
      <w:r w:rsidRPr="007061F3">
        <w:rPr>
          <w:rFonts w:ascii="Arial" w:hAnsi="Arial" w:cs="Arial" w:hint="eastAsia"/>
          <w:szCs w:val="21"/>
        </w:rPr>
        <w:t>次“</w:t>
      </w:r>
      <w:r w:rsidRPr="007061F3">
        <w:rPr>
          <w:rFonts w:ascii="Arial" w:hAnsi="Arial" w:cs="Arial" w:hint="eastAsia"/>
          <w:szCs w:val="21"/>
        </w:rPr>
        <w:t>heart_beat_period</w:t>
      </w:r>
      <w:r w:rsidRPr="007061F3">
        <w:rPr>
          <w:rFonts w:ascii="Arial" w:hAnsi="Arial" w:cs="Arial" w:hint="eastAsia"/>
          <w:szCs w:val="21"/>
        </w:rPr>
        <w:t>”，则表明</w:t>
      </w:r>
      <w:r w:rsidRPr="007061F3">
        <w:rPr>
          <w:rFonts w:ascii="Arial" w:hAnsi="Arial" w:cs="Arial" w:hint="eastAsia"/>
          <w:szCs w:val="21"/>
        </w:rPr>
        <w:t>TCP/IP</w:t>
      </w:r>
      <w:r w:rsidRPr="007061F3">
        <w:rPr>
          <w:rFonts w:ascii="Arial" w:hAnsi="Arial" w:cs="Arial" w:hint="eastAsia"/>
          <w:szCs w:val="21"/>
        </w:rPr>
        <w:lastRenderedPageBreak/>
        <w:t>连接处于假死状态，系统应启动断开操作，在客户端断开</w:t>
      </w:r>
      <w:r w:rsidRPr="007061F3">
        <w:rPr>
          <w:rFonts w:ascii="Arial" w:hAnsi="Arial" w:cs="Arial" w:hint="eastAsia"/>
          <w:szCs w:val="21"/>
        </w:rPr>
        <w:t>N</w:t>
      </w:r>
      <w:r w:rsidRPr="007061F3">
        <w:rPr>
          <w:rFonts w:ascii="Arial" w:hAnsi="Arial" w:cs="Arial" w:hint="eastAsia"/>
          <w:szCs w:val="21"/>
        </w:rPr>
        <w:t>秒（例如</w:t>
      </w:r>
      <w:r w:rsidRPr="007061F3">
        <w:rPr>
          <w:rFonts w:ascii="Arial" w:hAnsi="Arial" w:cs="Arial" w:hint="eastAsia"/>
          <w:szCs w:val="21"/>
        </w:rPr>
        <w:t>10</w:t>
      </w:r>
      <w:r w:rsidRPr="007061F3">
        <w:rPr>
          <w:rFonts w:ascii="Arial" w:hAnsi="Arial" w:cs="Arial" w:hint="eastAsia"/>
          <w:szCs w:val="21"/>
        </w:rPr>
        <w:t>秒）后，可以自动重新连接到服务器，以确保在假死后重新获取服务器。</w:t>
      </w:r>
    </w:p>
    <w:p w14:paraId="60EC87FC" w14:textId="3FBC3C55" w:rsidR="00004ED2" w:rsidRDefault="007061F3">
      <w:pPr>
        <w:pStyle w:val="aff4"/>
        <w:numPr>
          <w:ilvl w:val="0"/>
          <w:numId w:val="15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告警同步</w:t>
      </w:r>
    </w:p>
    <w:p w14:paraId="6D29C934" w14:textId="6FD2FAD9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如果客户端由于任何原因丢失任何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，它可以在成功登录后向服务器发送同步命令。根据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同步的参数，接口支持在某个序列号之后重新发送所有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，服务器收到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同步命令后，开始发送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，直到特定序列号的最新一个。序列号需要由客户端维护，这相当于重置当前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的发送，重置为特定序列号以重新发送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。对于已接收到的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，客户端应具有再处理机制。</w:t>
      </w:r>
    </w:p>
    <w:p w14:paraId="7718B6FD" w14:textId="4FEA18E6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客户端还可以通过在第一次连接中发送同步命令来获取所有活动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数据。</w:t>
      </w:r>
    </w:p>
    <w:p w14:paraId="0A3105B8" w14:textId="435A898E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当服务器向客户端发送同步命令时，它需要开始和结束消息。请参阅附录。</w:t>
      </w:r>
    </w:p>
    <w:p w14:paraId="15B5166C" w14:textId="5A853AA0" w:rsidR="00004ED2" w:rsidRDefault="007061F3">
      <w:pPr>
        <w:pStyle w:val="aff4"/>
        <w:numPr>
          <w:ilvl w:val="0"/>
          <w:numId w:val="15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实时告警</w:t>
      </w:r>
    </w:p>
    <w:p w14:paraId="5F29F803" w14:textId="7AFFA30F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客户端成功登录后，需要向服务器发送同步命令，包括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序列号。根据序列号，客户端将在特定序列号之后实时发送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。</w:t>
      </w:r>
    </w:p>
    <w:p w14:paraId="681C6F91" w14:textId="093AC4AF" w:rsidR="00004ED2" w:rsidRDefault="007061F3">
      <w:pPr>
        <w:pStyle w:val="3"/>
      </w:pPr>
      <w:bookmarkStart w:id="274" w:name="_Toc106098471"/>
      <w:bookmarkStart w:id="275" w:name="_Toc31340"/>
      <w:bookmarkStart w:id="276" w:name="_Toc436037349"/>
      <w:bookmarkStart w:id="277" w:name="_Toc24345"/>
      <w:bookmarkStart w:id="278" w:name="_Toc4036"/>
      <w:bookmarkStart w:id="279" w:name="_Toc505329815"/>
      <w:bookmarkStart w:id="280" w:name="_Toc31777"/>
      <w:bookmarkStart w:id="281" w:name="_Toc6807"/>
      <w:bookmarkStart w:id="282" w:name="_Toc21903"/>
      <w:bookmarkStart w:id="283" w:name="_Toc9645"/>
      <w:bookmarkStart w:id="284" w:name="_Toc23721"/>
      <w:bookmarkStart w:id="285" w:name="_Toc32041"/>
      <w:bookmarkStart w:id="286" w:name="_Toc7920"/>
      <w:bookmarkStart w:id="287" w:name="_Toc17848"/>
      <w:bookmarkStart w:id="288" w:name="_Toc27143"/>
      <w:bookmarkStart w:id="289" w:name="_Toc435090793"/>
      <w:bookmarkStart w:id="290" w:name="_Toc23013"/>
      <w:bookmarkStart w:id="291" w:name="_Toc21286"/>
      <w:bookmarkStart w:id="292" w:name="_Toc481073094"/>
      <w:bookmarkStart w:id="293" w:name="_Toc3217"/>
      <w:bookmarkStart w:id="294" w:name="_Toc20731"/>
      <w:bookmarkStart w:id="295" w:name="_Toc6569"/>
      <w:bookmarkStart w:id="296" w:name="_Toc439670473"/>
      <w:bookmarkStart w:id="297" w:name="_Toc2166"/>
      <w:bookmarkStart w:id="298" w:name="_Toc9560"/>
      <w:bookmarkStart w:id="299" w:name="_Toc163486608"/>
      <w:r>
        <w:rPr>
          <w:rFonts w:hint="eastAsia"/>
          <w:lang w:eastAsia="zh-CN"/>
        </w:rPr>
        <w:t>格式</w:t>
      </w:r>
      <w:r w:rsidR="00072346">
        <w:rPr>
          <w:rFonts w:hint="eastAsia"/>
          <w:lang w:eastAsia="zh-CN"/>
        </w:rPr>
        <w:t xml:space="preserve">, </w:t>
      </w:r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r>
        <w:rPr>
          <w:rFonts w:hint="eastAsia"/>
          <w:lang w:eastAsia="zh-CN"/>
        </w:rPr>
        <w:t>告警消息</w:t>
      </w:r>
      <w:bookmarkEnd w:id="299"/>
    </w:p>
    <w:p w14:paraId="25F0FDC5" w14:textId="62B5E977" w:rsidR="00004ED2" w:rsidRDefault="007061F3">
      <w:r w:rsidRPr="007061F3">
        <w:rPr>
          <w:rFonts w:hint="eastAsia"/>
        </w:rPr>
        <w:t>客户端和服务器连接中的发送</w:t>
      </w:r>
      <w:r w:rsidRPr="007061F3">
        <w:rPr>
          <w:rFonts w:hint="eastAsia"/>
        </w:rPr>
        <w:t>-</w:t>
      </w:r>
      <w:r w:rsidRPr="007061F3">
        <w:rPr>
          <w:rFonts w:hint="eastAsia"/>
        </w:rPr>
        <w:t>接收模型如</w:t>
      </w:r>
      <w:r>
        <w:fldChar w:fldCharType="begin"/>
      </w:r>
      <w:r>
        <w:instrText xml:space="preserve"> REF _Ref96003584 \h </w:instrText>
      </w:r>
      <w:r>
        <w:fldChar w:fldCharType="separate"/>
      </w:r>
      <w:r w:rsidR="000730F4">
        <w:rPr>
          <w:rFonts w:asciiTheme="minorHAnsi" w:hAnsiTheme="minorHAnsi"/>
        </w:rPr>
        <w:t xml:space="preserve">Figure </w:t>
      </w:r>
      <w:r w:rsidR="000730F4">
        <w:rPr>
          <w:rFonts w:asciiTheme="minorHAnsi" w:hAnsiTheme="minorHAnsi"/>
          <w:noProof/>
        </w:rPr>
        <w:t>4</w:t>
      </w:r>
      <w:r w:rsidR="000730F4">
        <w:rPr>
          <w:rFonts w:asciiTheme="minorHAnsi" w:hAnsiTheme="minorHAnsi"/>
        </w:rPr>
        <w:noBreakHyphen/>
      </w:r>
      <w:r w:rsidR="000730F4">
        <w:rPr>
          <w:rFonts w:asciiTheme="minorHAnsi" w:hAnsiTheme="minorHAnsi"/>
          <w:noProof/>
        </w:rPr>
        <w:t>3</w:t>
      </w:r>
      <w:r>
        <w:fldChar w:fldCharType="end"/>
      </w:r>
      <w:r w:rsidRPr="007061F3">
        <w:rPr>
          <w:rFonts w:hint="eastAsia"/>
        </w:rPr>
        <w:t>所示。</w:t>
      </w:r>
    </w:p>
    <w:p w14:paraId="29443E38" w14:textId="3D2F9047" w:rsidR="00004ED2" w:rsidRDefault="00072346">
      <w:pPr>
        <w:pStyle w:val="a8"/>
        <w:keepNext/>
        <w:jc w:val="center"/>
        <w:rPr>
          <w:rFonts w:asciiTheme="minorHAnsi" w:hAnsiTheme="minorHAnsi"/>
        </w:rPr>
      </w:pPr>
      <w:bookmarkStart w:id="300" w:name="_Ref96003584"/>
      <w:r>
        <w:rPr>
          <w:rFonts w:asciiTheme="minorHAnsi" w:hAnsiTheme="minorHAnsi"/>
        </w:rPr>
        <w:t xml:space="preserve">Figure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STYLEREF 1 \s </w:instrText>
      </w:r>
      <w:r>
        <w:rPr>
          <w:rFonts w:asciiTheme="minorHAnsi" w:hAnsiTheme="minorHAnsi"/>
        </w:rPr>
        <w:fldChar w:fldCharType="separate"/>
      </w:r>
      <w:r w:rsidR="000730F4">
        <w:rPr>
          <w:rFonts w:asciiTheme="minorHAnsi" w:hAnsiTheme="minorHAnsi"/>
          <w:noProof/>
        </w:rPr>
        <w:t>4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noBreakHyphen/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SEQ Figure \* ARABIC \s 1 </w:instrText>
      </w:r>
      <w:r>
        <w:rPr>
          <w:rFonts w:asciiTheme="minorHAnsi" w:hAnsiTheme="minorHAnsi"/>
        </w:rPr>
        <w:fldChar w:fldCharType="separate"/>
      </w:r>
      <w:r w:rsidR="000730F4">
        <w:rPr>
          <w:rFonts w:asciiTheme="minorHAnsi" w:hAnsiTheme="minorHAnsi"/>
          <w:noProof/>
        </w:rPr>
        <w:t>3</w:t>
      </w:r>
      <w:r>
        <w:rPr>
          <w:rFonts w:asciiTheme="minorHAnsi" w:hAnsiTheme="minorHAnsi"/>
        </w:rPr>
        <w:fldChar w:fldCharType="end"/>
      </w:r>
      <w:bookmarkEnd w:id="300"/>
      <w:r>
        <w:rPr>
          <w:rFonts w:asciiTheme="minorHAnsi" w:hAnsiTheme="minorHAnsi"/>
        </w:rPr>
        <w:t xml:space="preserve"> </w:t>
      </w:r>
      <w:r w:rsidR="007061F3">
        <w:rPr>
          <w:rFonts w:asciiTheme="minorHAnsi" w:hAnsiTheme="minorHAnsi" w:hint="eastAsia"/>
          <w:lang w:eastAsia="zh-CN"/>
        </w:rPr>
        <w:t>发送</w:t>
      </w:r>
      <w:r w:rsidR="007061F3">
        <w:rPr>
          <w:rFonts w:asciiTheme="minorHAnsi" w:hAnsiTheme="minorHAnsi" w:hint="cs"/>
        </w:rPr>
        <w:t>-</w:t>
      </w:r>
      <w:r w:rsidR="007061F3">
        <w:rPr>
          <w:rFonts w:asciiTheme="minorHAnsi" w:hAnsiTheme="minorHAnsi" w:hint="eastAsia"/>
          <w:lang w:eastAsia="zh-CN"/>
        </w:rPr>
        <w:t>接收模型</w:t>
      </w:r>
    </w:p>
    <w:p w14:paraId="3A13A10B" w14:textId="77777777" w:rsidR="00004ED2" w:rsidRDefault="00072346">
      <w:pPr>
        <w:spacing w:before="60" w:after="60" w:line="360" w:lineRule="auto"/>
        <w:ind w:firstLine="425"/>
        <w:jc w:val="center"/>
        <w:rPr>
          <w:rFonts w:ascii="宋体" w:hAnsi="宋体"/>
          <w:szCs w:val="21"/>
          <w:lang w:eastAsia="zh-CN"/>
        </w:rPr>
      </w:pPr>
      <w:r>
        <w:rPr>
          <w:rFonts w:ascii="宋体" w:hAnsi="宋体"/>
          <w:noProof/>
          <w:szCs w:val="21"/>
          <w:lang w:eastAsia="zh-CN"/>
        </w:rPr>
        <w:drawing>
          <wp:inline distT="0" distB="0" distL="0" distR="0" wp14:anchorId="049EA319" wp14:editId="54E3AE6D">
            <wp:extent cx="3076575" cy="282765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916" cy="283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ED67" w14:textId="77777777" w:rsidR="00004ED2" w:rsidRDefault="00004ED2">
      <w:pPr>
        <w:pStyle w:val="aff9"/>
        <w:ind w:firstLineChars="0" w:firstLine="0"/>
        <w:rPr>
          <w:rFonts w:hAnsi="宋体"/>
          <w:szCs w:val="21"/>
        </w:rPr>
      </w:pPr>
    </w:p>
    <w:p w14:paraId="4A414A0E" w14:textId="56FDDAB6" w:rsidR="00004ED2" w:rsidRDefault="007061F3">
      <w:r w:rsidRPr="007061F3">
        <w:rPr>
          <w:rFonts w:hint="eastAsia"/>
        </w:rPr>
        <w:t>消息是客户端和服务器之间交互的基本单元，由消息头和消息体组成。消息头是具有</w:t>
      </w:r>
      <w:r w:rsidRPr="007061F3">
        <w:rPr>
          <w:rFonts w:hint="eastAsia"/>
        </w:rPr>
        <w:t>16</w:t>
      </w:r>
      <w:r w:rsidRPr="007061F3">
        <w:rPr>
          <w:rFonts w:hint="eastAsia"/>
        </w:rPr>
        <w:t>个字节的固定数据结构。消息体根据消息类型不同而不同，分为系统消息体和</w:t>
      </w:r>
      <w:r w:rsidR="003B6B34">
        <w:rPr>
          <w:rFonts w:hint="eastAsia"/>
        </w:rPr>
        <w:t>告警</w:t>
      </w:r>
      <w:r w:rsidRPr="007061F3">
        <w:rPr>
          <w:rFonts w:hint="eastAsia"/>
        </w:rPr>
        <w:t>消息体。对于不同的消息体，它们有不同的信息模型，采用可见字符串模型进行编码，传输编码为</w:t>
      </w:r>
      <w:r w:rsidRPr="007061F3">
        <w:rPr>
          <w:rFonts w:hint="eastAsia"/>
        </w:rPr>
        <w:t>UTF-8</w:t>
      </w:r>
      <w:r w:rsidRPr="007061F3">
        <w:rPr>
          <w:rFonts w:hint="eastAsia"/>
        </w:rPr>
        <w:t>。</w:t>
      </w:r>
    </w:p>
    <w:p w14:paraId="45C2D96C" w14:textId="7073EA93" w:rsidR="00004ED2" w:rsidRDefault="007061F3">
      <w:r w:rsidRPr="007061F3">
        <w:rPr>
          <w:rFonts w:hint="eastAsia"/>
        </w:rPr>
        <w:t>当发送单个消息时，发送方先发送消息头，然后发送消息体，按顺序发送多个消息。</w:t>
      </w:r>
    </w:p>
    <w:p w14:paraId="5F1BD202" w14:textId="4F7153BE" w:rsidR="00004ED2" w:rsidRDefault="007061F3">
      <w:pPr>
        <w:pStyle w:val="4"/>
        <w:tabs>
          <w:tab w:val="clear" w:pos="4267"/>
        </w:tabs>
        <w:rPr>
          <w:lang w:eastAsia="zh-CN"/>
        </w:rPr>
      </w:pPr>
      <w:r>
        <w:rPr>
          <w:rFonts w:hint="eastAsia"/>
          <w:lang w:eastAsia="zh-CN"/>
        </w:rPr>
        <w:t>消息头</w:t>
      </w:r>
    </w:p>
    <w:p w14:paraId="49548565" w14:textId="4D249EAC" w:rsidR="00004ED2" w:rsidRDefault="007061F3">
      <w:pPr>
        <w:rPr>
          <w:rFonts w:ascii="宋体" w:hAnsi="宋体"/>
          <w:lang w:eastAsia="zh-CN"/>
        </w:rPr>
      </w:pPr>
      <w:r w:rsidRPr="007061F3">
        <w:rPr>
          <w:rFonts w:hint="eastAsia"/>
        </w:rPr>
        <w:t>消息体由</w:t>
      </w:r>
      <w:r w:rsidRPr="007061F3">
        <w:rPr>
          <w:rFonts w:hint="eastAsia"/>
        </w:rPr>
        <w:t>16</w:t>
      </w:r>
      <w:r w:rsidRPr="007061F3">
        <w:rPr>
          <w:rFonts w:hint="eastAsia"/>
        </w:rPr>
        <w:t>个字节（</w:t>
      </w:r>
      <w:r w:rsidRPr="007061F3">
        <w:rPr>
          <w:rFonts w:hint="eastAsia"/>
        </w:rPr>
        <w:t>128</w:t>
      </w:r>
      <w:r w:rsidRPr="007061F3">
        <w:rPr>
          <w:rFonts w:hint="eastAsia"/>
        </w:rPr>
        <w:t>位）组成，为大写，如</w:t>
      </w:r>
      <w:r>
        <w:fldChar w:fldCharType="begin"/>
      </w:r>
      <w:r>
        <w:instrText xml:space="preserve"> REF _Ref96004036 \h </w:instrText>
      </w:r>
      <w:r>
        <w:fldChar w:fldCharType="separate"/>
      </w:r>
      <w:r w:rsidR="000730F4">
        <w:rPr>
          <w:rFonts w:asciiTheme="minorHAnsi" w:hAnsiTheme="minorHAnsi"/>
        </w:rPr>
        <w:t xml:space="preserve">Table </w:t>
      </w:r>
      <w:r w:rsidR="000730F4">
        <w:rPr>
          <w:rFonts w:asciiTheme="minorHAnsi" w:hAnsiTheme="minorHAnsi"/>
          <w:noProof/>
        </w:rPr>
        <w:t>4</w:t>
      </w:r>
      <w:r w:rsidR="000730F4">
        <w:rPr>
          <w:rFonts w:asciiTheme="minorHAnsi" w:hAnsiTheme="minorHAnsi"/>
        </w:rPr>
        <w:noBreakHyphen/>
      </w:r>
      <w:r w:rsidR="000730F4">
        <w:rPr>
          <w:rFonts w:asciiTheme="minorHAnsi" w:hAnsiTheme="minorHAnsi"/>
          <w:noProof/>
        </w:rPr>
        <w:t>2</w:t>
      </w:r>
      <w:r>
        <w:fldChar w:fldCharType="end"/>
      </w:r>
      <w:r w:rsidRPr="007061F3">
        <w:rPr>
          <w:rFonts w:hint="eastAsia"/>
        </w:rPr>
        <w:t>所示。</w:t>
      </w:r>
    </w:p>
    <w:p w14:paraId="4A8E5865" w14:textId="51EED865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bookmarkStart w:id="301" w:name="_Ref96004036"/>
      <w:r>
        <w:rPr>
          <w:rFonts w:asciiTheme="minorHAnsi" w:hAnsiTheme="minorHAnsi"/>
          <w:lang w:val="en-US"/>
        </w:rPr>
        <w:lastRenderedPageBreak/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2</w:t>
      </w:r>
      <w:r w:rsidR="00BF391C">
        <w:rPr>
          <w:rFonts w:asciiTheme="minorHAnsi" w:hAnsiTheme="minorHAnsi"/>
          <w:lang w:val="en-US"/>
        </w:rPr>
        <w:fldChar w:fldCharType="end"/>
      </w:r>
      <w:bookmarkEnd w:id="301"/>
      <w:r>
        <w:rPr>
          <w:rFonts w:asciiTheme="minorHAnsi" w:hAnsiTheme="minorHAnsi"/>
          <w:lang w:val="en-US"/>
        </w:rPr>
        <w:t xml:space="preserve"> </w:t>
      </w:r>
      <w:r w:rsidR="007061F3" w:rsidRPr="007061F3">
        <w:rPr>
          <w:rFonts w:asciiTheme="minorHAnsi" w:hAnsiTheme="minorHAnsi" w:hint="eastAsia"/>
          <w:lang w:val="en-US"/>
        </w:rPr>
        <w:t>消息头的字段</w:t>
      </w:r>
    </w:p>
    <w:tbl>
      <w:tblPr>
        <w:tblpPr w:leftFromText="180" w:rightFromText="180" w:vertAnchor="text" w:horzAnchor="margin" w:tblpX="108" w:tblpY="308"/>
        <w:tblW w:w="8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850"/>
        <w:gridCol w:w="2268"/>
        <w:gridCol w:w="3543"/>
      </w:tblGrid>
      <w:tr w:rsidR="00004ED2" w14:paraId="711FF0EC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E1F953" w14:textId="44DB2885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字段名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6CECD" w14:textId="149E7B36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长度</w:t>
            </w:r>
          </w:p>
          <w:p w14:paraId="1CD86CA9" w14:textId="77777777" w:rsidR="00004ED2" w:rsidRDefault="00072346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/>
                <w:b/>
                <w:szCs w:val="21"/>
                <w:lang w:eastAsia="zh-CN"/>
              </w:rPr>
              <w:t>(bits)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CD4F3C" w14:textId="037F5713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658159" w14:textId="0C140F7D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备注</w:t>
            </w:r>
          </w:p>
        </w:tc>
      </w:tr>
      <w:tr w:rsidR="00004ED2" w14:paraId="1496A91B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A7369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StartSign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A6FB8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CA0F7" w14:textId="1BB65A58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固定：</w:t>
            </w:r>
            <w:r w:rsidRPr="007061F3">
              <w:rPr>
                <w:rFonts w:cs="Arial" w:hint="eastAsia"/>
                <w:szCs w:val="21"/>
                <w:lang w:eastAsia="zh-CN"/>
              </w:rPr>
              <w:t>0x7EE7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7E344" w14:textId="2B6EB294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对于跟踪和调试，指示消息的开始</w:t>
            </w:r>
          </w:p>
        </w:tc>
      </w:tr>
      <w:tr w:rsidR="00004ED2" w14:paraId="0C813F0E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23EE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TimeStamp(s)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3484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8C673" w14:textId="1A7B6B03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从</w:t>
            </w:r>
            <w:r w:rsidRPr="007061F3">
              <w:rPr>
                <w:rFonts w:cs="Arial" w:hint="eastAsia"/>
                <w:szCs w:val="21"/>
                <w:lang w:eastAsia="zh-CN"/>
              </w:rPr>
              <w:t>1970-01-01 00:000:0</w:t>
            </w:r>
            <w:r w:rsidRPr="007061F3">
              <w:rPr>
                <w:rFonts w:cs="Arial" w:hint="eastAsia"/>
                <w:szCs w:val="21"/>
                <w:lang w:eastAsia="zh-CN"/>
              </w:rPr>
              <w:t>开始的时间偏移（秒）（时区</w:t>
            </w:r>
            <w:r w:rsidRPr="007061F3">
              <w:rPr>
                <w:rFonts w:cs="Arial" w:hint="eastAsia"/>
                <w:szCs w:val="21"/>
                <w:lang w:eastAsia="zh-CN"/>
              </w:rPr>
              <w:t>=8</w:t>
            </w:r>
            <w:r w:rsidRPr="007061F3">
              <w:rPr>
                <w:rFonts w:cs="Arial" w:hint="eastAsia"/>
                <w:szCs w:val="21"/>
                <w:lang w:eastAsia="zh-CN"/>
              </w:rPr>
              <w:t>）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210F5" w14:textId="6995145C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指示生成消息头的时间信息，消息头由</w:t>
            </w:r>
            <w:r w:rsidRPr="007061F3">
              <w:rPr>
                <w:rFonts w:cs="Arial" w:hint="eastAsia"/>
                <w:szCs w:val="21"/>
                <w:lang w:eastAsia="zh-CN"/>
              </w:rPr>
              <w:t>I1</w:t>
            </w:r>
            <w:r w:rsidRPr="007061F3">
              <w:rPr>
                <w:rFonts w:cs="Arial" w:hint="eastAsia"/>
                <w:szCs w:val="21"/>
                <w:lang w:eastAsia="zh-CN"/>
              </w:rPr>
              <w:t>告警接口或客户端生成。</w:t>
            </w:r>
          </w:p>
        </w:tc>
      </w:tr>
      <w:tr w:rsidR="00004ED2" w14:paraId="14D502AE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CAA7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TimeStamp</w:t>
            </w:r>
          </w:p>
          <w:p w14:paraId="5F0481C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(ms)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3945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481B4" w14:textId="77777777" w:rsidR="007061F3" w:rsidRPr="007061F3" w:rsidRDefault="007061F3" w:rsidP="007061F3">
            <w:pPr>
              <w:spacing w:line="240" w:lineRule="auto"/>
              <w:ind w:left="105" w:hangingChars="50" w:hanging="105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微秒</w:t>
            </w:r>
          </w:p>
          <w:p w14:paraId="12E95E2C" w14:textId="25C0BCE5" w:rsidR="00004ED2" w:rsidRDefault="007061F3" w:rsidP="007061F3">
            <w:pPr>
              <w:spacing w:line="240" w:lineRule="auto"/>
              <w:ind w:left="105" w:hangingChars="50" w:hanging="105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（</w:t>
            </w:r>
            <w:r w:rsidRPr="007061F3">
              <w:rPr>
                <w:rFonts w:cs="Arial" w:hint="eastAsia"/>
                <w:szCs w:val="21"/>
                <w:lang w:eastAsia="zh-CN"/>
              </w:rPr>
              <w:t>0</w:t>
            </w:r>
            <w:r w:rsidRPr="007061F3">
              <w:rPr>
                <w:rFonts w:cs="Arial" w:hint="eastAsia"/>
                <w:szCs w:val="21"/>
                <w:lang w:eastAsia="zh-CN"/>
              </w:rPr>
              <w:t>到</w:t>
            </w:r>
            <w:r w:rsidRPr="007061F3">
              <w:rPr>
                <w:rFonts w:cs="Arial" w:hint="eastAsia"/>
                <w:szCs w:val="21"/>
                <w:lang w:eastAsia="zh-CN"/>
              </w:rPr>
              <w:t>999</w:t>
            </w:r>
            <w:r w:rsidRPr="007061F3">
              <w:rPr>
                <w:rFonts w:cs="Arial" w:hint="eastAsia"/>
                <w:szCs w:val="21"/>
                <w:lang w:eastAsia="zh-CN"/>
              </w:rPr>
              <w:t>）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E77C2" w14:textId="49CB4AFD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指示生成消息头的时间信息，消息头由</w:t>
            </w:r>
            <w:r w:rsidRPr="007061F3">
              <w:rPr>
                <w:rFonts w:cs="Arial" w:hint="eastAsia"/>
                <w:szCs w:val="21"/>
                <w:lang w:eastAsia="zh-CN"/>
              </w:rPr>
              <w:t>I1</w:t>
            </w:r>
            <w:r w:rsidRPr="007061F3">
              <w:rPr>
                <w:rFonts w:cs="Arial" w:hint="eastAsia"/>
                <w:szCs w:val="21"/>
                <w:lang w:eastAsia="zh-CN"/>
              </w:rPr>
              <w:t>告警接口或客户端生成。</w:t>
            </w:r>
          </w:p>
        </w:tc>
      </w:tr>
      <w:tr w:rsidR="00004ED2" w14:paraId="2E4909BF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47F56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MsgType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5F3F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C1508" w14:textId="35887DD0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消息内容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F9B63" w14:textId="2E7B60DA" w:rsidR="00004ED2" w:rsidRDefault="007061F3">
            <w:pPr>
              <w:pStyle w:val="aff4"/>
              <w:ind w:firstLineChars="0" w:firstLine="0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参见</w:t>
            </w:r>
            <w:r>
              <w:rPr>
                <w:rFonts w:ascii="Arial" w:hAnsi="Arial" w:cs="Arial"/>
                <w:kern w:val="0"/>
                <w:szCs w:val="21"/>
              </w:rPr>
              <w:fldChar w:fldCharType="begin"/>
            </w:r>
            <w:r>
              <w:rPr>
                <w:rFonts w:ascii="Arial" w:hAnsi="Arial" w:cs="Arial"/>
                <w:kern w:val="0"/>
                <w:szCs w:val="21"/>
              </w:rPr>
              <w:instrText xml:space="preserve"> REF _Ref148705360 \h </w:instrText>
            </w:r>
            <w:r>
              <w:rPr>
                <w:rFonts w:ascii="Arial" w:hAnsi="Arial" w:cs="Arial"/>
                <w:kern w:val="0"/>
                <w:szCs w:val="21"/>
              </w:rPr>
            </w:r>
            <w:r>
              <w:rPr>
                <w:rFonts w:ascii="Arial" w:hAnsi="Arial" w:cs="Arial"/>
                <w:kern w:val="0"/>
                <w:szCs w:val="21"/>
              </w:rPr>
              <w:fldChar w:fldCharType="separate"/>
            </w:r>
            <w:r w:rsidR="000730F4">
              <w:rPr>
                <w:rFonts w:asciiTheme="minorHAnsi" w:hAnsiTheme="minorHAnsi"/>
              </w:rPr>
              <w:t xml:space="preserve">Table </w:t>
            </w:r>
            <w:r w:rsidR="000730F4">
              <w:rPr>
                <w:rFonts w:asciiTheme="minorHAnsi" w:hAnsiTheme="minorHAnsi"/>
                <w:noProof/>
              </w:rPr>
              <w:t>4</w:t>
            </w:r>
            <w:r w:rsidR="000730F4">
              <w:rPr>
                <w:rFonts w:asciiTheme="minorHAnsi" w:hAnsiTheme="minorHAnsi"/>
              </w:rPr>
              <w:noBreakHyphen/>
            </w:r>
            <w:r w:rsidR="000730F4">
              <w:rPr>
                <w:rFonts w:asciiTheme="minorHAnsi" w:hAnsiTheme="minorHAnsi"/>
                <w:noProof/>
              </w:rPr>
              <w:t>3</w:t>
            </w:r>
            <w:r>
              <w:rPr>
                <w:rFonts w:ascii="Arial" w:hAnsi="Arial" w:cs="Arial"/>
                <w:kern w:val="0"/>
                <w:szCs w:val="21"/>
              </w:rPr>
              <w:fldChar w:fldCharType="end"/>
            </w:r>
          </w:p>
        </w:tc>
      </w:tr>
      <w:tr w:rsidR="00004ED2" w14:paraId="1A654A0F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7A3A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MsgFormat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D16A8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AE33A" w14:textId="3C256369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消息格式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C0AC1" w14:textId="3AD70826" w:rsidR="00004ED2" w:rsidRDefault="007061F3">
            <w:pPr>
              <w:pStyle w:val="aff4"/>
              <w:ind w:firstLineChars="0" w:firstLine="0"/>
              <w:rPr>
                <w:rFonts w:ascii="Arial" w:hAnsi="Arial" w:cs="Arial"/>
                <w:kern w:val="0"/>
                <w:szCs w:val="21"/>
              </w:rPr>
            </w:pPr>
            <w:r w:rsidRPr="007061F3">
              <w:rPr>
                <w:rFonts w:ascii="Arial" w:hAnsi="Arial" w:cs="Arial" w:hint="eastAsia"/>
                <w:kern w:val="0"/>
                <w:szCs w:val="21"/>
              </w:rPr>
              <w:t>指示消息正文中字符串的格式。</w:t>
            </w:r>
          </w:p>
        </w:tc>
      </w:tr>
      <w:tr w:rsidR="00004ED2" w14:paraId="0A0A1A3B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6E0EA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Reserve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F4513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9E277" w14:textId="2DAFCA8F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预留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1ACAB" w14:textId="772AC0BD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预留</w:t>
            </w:r>
          </w:p>
        </w:tc>
      </w:tr>
      <w:tr w:rsidR="00004ED2" w14:paraId="0460A7D6" w14:textId="77777777" w:rsidTr="00354497">
        <w:trPr>
          <w:cantSplit/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CF18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LenOfBody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A5BF9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7456F" w14:textId="4B026F79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消息正文的长度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F9555" w14:textId="2B6F5721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0~32767</w:t>
            </w:r>
            <w:r w:rsidRPr="007061F3">
              <w:rPr>
                <w:rFonts w:cs="Arial" w:hint="eastAsia"/>
                <w:szCs w:val="21"/>
                <w:lang w:eastAsia="zh-CN"/>
              </w:rPr>
              <w:t>，表示消息正文的长度</w:t>
            </w:r>
          </w:p>
        </w:tc>
      </w:tr>
    </w:tbl>
    <w:p w14:paraId="0B137AF0" w14:textId="77777777" w:rsidR="00004ED2" w:rsidRDefault="00004ED2">
      <w:pPr>
        <w:spacing w:line="240" w:lineRule="auto"/>
        <w:ind w:firstLine="420"/>
        <w:rPr>
          <w:rFonts w:ascii="宋体" w:hAnsi="宋体"/>
          <w:szCs w:val="21"/>
          <w:lang w:eastAsia="zh-CN"/>
        </w:rPr>
      </w:pPr>
    </w:p>
    <w:p w14:paraId="055FF387" w14:textId="594D0BFB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bookmarkStart w:id="302" w:name="_Ref148705360"/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3</w:t>
      </w:r>
      <w:r w:rsidR="00BF391C">
        <w:rPr>
          <w:rFonts w:asciiTheme="minorHAnsi" w:hAnsiTheme="minorHAnsi"/>
          <w:lang w:val="en-US"/>
        </w:rPr>
        <w:fldChar w:fldCharType="end"/>
      </w:r>
      <w:bookmarkEnd w:id="302"/>
      <w:r>
        <w:rPr>
          <w:rFonts w:asciiTheme="minorHAnsi" w:hAnsiTheme="minorHAnsi"/>
          <w:lang w:val="en-US"/>
        </w:rPr>
        <w:t xml:space="preserve"> MsgType</w:t>
      </w:r>
      <w:r w:rsidR="007061F3">
        <w:rPr>
          <w:rFonts w:asciiTheme="minorHAnsi" w:hAnsiTheme="minorHAnsi" w:hint="eastAsia"/>
          <w:lang w:val="en-US" w:eastAsia="zh-CN"/>
        </w:rPr>
        <w:t>字段</w:t>
      </w:r>
    </w:p>
    <w:tbl>
      <w:tblPr>
        <w:tblW w:w="83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649"/>
        <w:gridCol w:w="2022"/>
        <w:gridCol w:w="1142"/>
      </w:tblGrid>
      <w:tr w:rsidR="00004ED2" w14:paraId="3995D3CD" w14:textId="77777777">
        <w:tc>
          <w:tcPr>
            <w:tcW w:w="2550" w:type="dxa"/>
            <w:shd w:val="clear" w:color="auto" w:fill="D9D9D9" w:themeFill="background1" w:themeFillShade="D9"/>
          </w:tcPr>
          <w:p w14:paraId="4D0E2735" w14:textId="42371C83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消息类型</w:t>
            </w:r>
          </w:p>
        </w:tc>
        <w:tc>
          <w:tcPr>
            <w:tcW w:w="2649" w:type="dxa"/>
            <w:shd w:val="clear" w:color="auto" w:fill="D9D9D9" w:themeFill="background1" w:themeFillShade="D9"/>
          </w:tcPr>
          <w:p w14:paraId="3302F9B1" w14:textId="3D9DEF82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消息名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 w14:paraId="1431C230" w14:textId="3C998878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 w14:paraId="53F35878" w14:textId="14672D52" w:rsidR="00004ED2" w:rsidRDefault="00072346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/>
                <w:b/>
                <w:szCs w:val="21"/>
                <w:lang w:eastAsia="zh-CN"/>
              </w:rPr>
              <w:t xml:space="preserve">MsgType </w:t>
            </w:r>
            <w:r w:rsidR="007061F3">
              <w:rPr>
                <w:rFonts w:cs="Arial" w:hint="eastAsia"/>
                <w:b/>
                <w:szCs w:val="21"/>
                <w:lang w:eastAsia="zh-CN"/>
              </w:rPr>
              <w:t>编码</w:t>
            </w:r>
          </w:p>
        </w:tc>
      </w:tr>
      <w:tr w:rsidR="00004ED2" w14:paraId="0A4EDFD1" w14:textId="77777777">
        <w:tc>
          <w:tcPr>
            <w:tcW w:w="2550" w:type="dxa"/>
            <w:shd w:val="clear" w:color="auto" w:fill="auto"/>
          </w:tcPr>
          <w:p w14:paraId="43EB420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login</w:t>
            </w:r>
          </w:p>
        </w:tc>
        <w:tc>
          <w:tcPr>
            <w:tcW w:w="2649" w:type="dxa"/>
            <w:shd w:val="clear" w:color="auto" w:fill="auto"/>
          </w:tcPr>
          <w:p w14:paraId="334FF4B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login</w:t>
            </w:r>
          </w:p>
        </w:tc>
        <w:tc>
          <w:tcPr>
            <w:tcW w:w="2022" w:type="dxa"/>
            <w:shd w:val="clear" w:color="auto" w:fill="auto"/>
          </w:tcPr>
          <w:p w14:paraId="1D6C980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Client-&gt;Server</w:t>
            </w:r>
          </w:p>
        </w:tc>
        <w:tc>
          <w:tcPr>
            <w:tcW w:w="1142" w:type="dxa"/>
            <w:shd w:val="clear" w:color="auto" w:fill="auto"/>
          </w:tcPr>
          <w:p w14:paraId="6A1031AE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0x1</w:t>
            </w:r>
          </w:p>
        </w:tc>
      </w:tr>
      <w:tr w:rsidR="00004ED2" w14:paraId="040977F7" w14:textId="77777777">
        <w:tc>
          <w:tcPr>
            <w:tcW w:w="2550" w:type="dxa"/>
            <w:shd w:val="clear" w:color="auto" w:fill="auto"/>
          </w:tcPr>
          <w:p w14:paraId="0EED1538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login_res</w:t>
            </w:r>
          </w:p>
        </w:tc>
        <w:tc>
          <w:tcPr>
            <w:tcW w:w="2649" w:type="dxa"/>
            <w:shd w:val="clear" w:color="auto" w:fill="auto"/>
          </w:tcPr>
          <w:p w14:paraId="3853B2FA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login response</w:t>
            </w:r>
          </w:p>
        </w:tc>
        <w:tc>
          <w:tcPr>
            <w:tcW w:w="2022" w:type="dxa"/>
            <w:shd w:val="clear" w:color="auto" w:fill="auto"/>
          </w:tcPr>
          <w:p w14:paraId="7E05EC0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Client&lt;-Server</w:t>
            </w:r>
          </w:p>
        </w:tc>
        <w:tc>
          <w:tcPr>
            <w:tcW w:w="1142" w:type="dxa"/>
            <w:shd w:val="clear" w:color="auto" w:fill="auto"/>
          </w:tcPr>
          <w:p w14:paraId="443D7049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0x2</w:t>
            </w:r>
          </w:p>
        </w:tc>
      </w:tr>
      <w:tr w:rsidR="00004ED2" w14:paraId="7803D90F" w14:textId="77777777">
        <w:tc>
          <w:tcPr>
            <w:tcW w:w="2550" w:type="dxa"/>
            <w:shd w:val="clear" w:color="auto" w:fill="auto"/>
          </w:tcPr>
          <w:p w14:paraId="7A4BF13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heart_beat</w:t>
            </w:r>
          </w:p>
        </w:tc>
        <w:tc>
          <w:tcPr>
            <w:tcW w:w="2649" w:type="dxa"/>
            <w:shd w:val="clear" w:color="auto" w:fill="auto"/>
          </w:tcPr>
          <w:p w14:paraId="4E724E9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heartbeat</w:t>
            </w:r>
          </w:p>
        </w:tc>
        <w:tc>
          <w:tcPr>
            <w:tcW w:w="2022" w:type="dxa"/>
            <w:shd w:val="clear" w:color="auto" w:fill="auto"/>
          </w:tcPr>
          <w:p w14:paraId="123E78FD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Client&lt;-&gt;Server</w:t>
            </w:r>
          </w:p>
        </w:tc>
        <w:tc>
          <w:tcPr>
            <w:tcW w:w="1142" w:type="dxa"/>
            <w:shd w:val="clear" w:color="auto" w:fill="auto"/>
          </w:tcPr>
          <w:p w14:paraId="01B42BE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0x3</w:t>
            </w:r>
          </w:p>
        </w:tc>
      </w:tr>
      <w:tr w:rsidR="00004ED2" w14:paraId="4AC0D9C0" w14:textId="77777777">
        <w:tc>
          <w:tcPr>
            <w:tcW w:w="2550" w:type="dxa"/>
            <w:shd w:val="clear" w:color="auto" w:fill="auto"/>
          </w:tcPr>
          <w:p w14:paraId="46AB067E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</w:t>
            </w:r>
          </w:p>
        </w:tc>
        <w:tc>
          <w:tcPr>
            <w:tcW w:w="2649" w:type="dxa"/>
            <w:shd w:val="clear" w:color="auto" w:fill="auto"/>
          </w:tcPr>
          <w:p w14:paraId="2A24EBDD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synchronize request</w:t>
            </w:r>
          </w:p>
        </w:tc>
        <w:tc>
          <w:tcPr>
            <w:tcW w:w="2022" w:type="dxa"/>
            <w:shd w:val="clear" w:color="auto" w:fill="auto"/>
          </w:tcPr>
          <w:p w14:paraId="657939D3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Client-&gt;Server</w:t>
            </w:r>
          </w:p>
        </w:tc>
        <w:tc>
          <w:tcPr>
            <w:tcW w:w="1142" w:type="dxa"/>
            <w:shd w:val="clear" w:color="auto" w:fill="auto"/>
          </w:tcPr>
          <w:p w14:paraId="76AC4AD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0x4</w:t>
            </w:r>
          </w:p>
        </w:tc>
      </w:tr>
      <w:tr w:rsidR="00004ED2" w14:paraId="3717C4D6" w14:textId="77777777">
        <w:tc>
          <w:tcPr>
            <w:tcW w:w="2550" w:type="dxa"/>
            <w:shd w:val="clear" w:color="auto" w:fill="auto"/>
          </w:tcPr>
          <w:p w14:paraId="636E701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alarm/active_alarm</w:t>
            </w:r>
          </w:p>
        </w:tc>
        <w:tc>
          <w:tcPr>
            <w:tcW w:w="2649" w:type="dxa"/>
            <w:shd w:val="clear" w:color="auto" w:fill="auto"/>
          </w:tcPr>
          <w:p w14:paraId="1ECF1E4A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alarm</w:t>
            </w:r>
          </w:p>
        </w:tc>
        <w:tc>
          <w:tcPr>
            <w:tcW w:w="2022" w:type="dxa"/>
            <w:shd w:val="clear" w:color="auto" w:fill="auto"/>
          </w:tcPr>
          <w:p w14:paraId="0AC9C0F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Client&lt;-Server</w:t>
            </w:r>
          </w:p>
        </w:tc>
        <w:tc>
          <w:tcPr>
            <w:tcW w:w="1142" w:type="dxa"/>
            <w:shd w:val="clear" w:color="auto" w:fill="auto"/>
          </w:tcPr>
          <w:p w14:paraId="78FDAE6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0x5</w:t>
            </w:r>
          </w:p>
        </w:tc>
      </w:tr>
      <w:tr w:rsidR="00004ED2" w14:paraId="0220D541" w14:textId="77777777">
        <w:tc>
          <w:tcPr>
            <w:tcW w:w="2550" w:type="dxa"/>
            <w:shd w:val="clear" w:color="auto" w:fill="auto"/>
          </w:tcPr>
          <w:p w14:paraId="25E71A7D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sync_start</w:t>
            </w:r>
          </w:p>
        </w:tc>
        <w:tc>
          <w:tcPr>
            <w:tcW w:w="2649" w:type="dxa"/>
            <w:shd w:val="clear" w:color="auto" w:fill="auto"/>
          </w:tcPr>
          <w:p w14:paraId="2DEFF199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start time of alarm synchronization</w:t>
            </w:r>
          </w:p>
        </w:tc>
        <w:tc>
          <w:tcPr>
            <w:tcW w:w="2022" w:type="dxa"/>
            <w:shd w:val="clear" w:color="auto" w:fill="auto"/>
          </w:tcPr>
          <w:p w14:paraId="6914394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Client&lt;-Server</w:t>
            </w:r>
          </w:p>
        </w:tc>
        <w:tc>
          <w:tcPr>
            <w:tcW w:w="1142" w:type="dxa"/>
            <w:shd w:val="clear" w:color="auto" w:fill="auto"/>
          </w:tcPr>
          <w:p w14:paraId="47E6F3B9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0x6</w:t>
            </w:r>
          </w:p>
        </w:tc>
      </w:tr>
      <w:tr w:rsidR="00004ED2" w14:paraId="5AEEE4AF" w14:textId="77777777">
        <w:tc>
          <w:tcPr>
            <w:tcW w:w="2550" w:type="dxa"/>
            <w:shd w:val="clear" w:color="auto" w:fill="auto"/>
          </w:tcPr>
          <w:p w14:paraId="40A1D84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sync_end</w:t>
            </w:r>
          </w:p>
        </w:tc>
        <w:tc>
          <w:tcPr>
            <w:tcW w:w="2649" w:type="dxa"/>
            <w:shd w:val="clear" w:color="auto" w:fill="auto"/>
          </w:tcPr>
          <w:p w14:paraId="1BF4234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end time of alarm synchronization</w:t>
            </w:r>
          </w:p>
        </w:tc>
        <w:tc>
          <w:tcPr>
            <w:tcW w:w="2022" w:type="dxa"/>
            <w:shd w:val="clear" w:color="auto" w:fill="auto"/>
          </w:tcPr>
          <w:p w14:paraId="7FFAE7D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Client&lt;-Server</w:t>
            </w:r>
          </w:p>
        </w:tc>
        <w:tc>
          <w:tcPr>
            <w:tcW w:w="1142" w:type="dxa"/>
            <w:shd w:val="clear" w:color="auto" w:fill="auto"/>
          </w:tcPr>
          <w:p w14:paraId="579DC72D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0x7</w:t>
            </w:r>
          </w:p>
        </w:tc>
      </w:tr>
      <w:tr w:rsidR="00004ED2" w14:paraId="3DF8C293" w14:textId="77777777">
        <w:tc>
          <w:tcPr>
            <w:tcW w:w="2550" w:type="dxa"/>
            <w:shd w:val="clear" w:color="auto" w:fill="auto"/>
          </w:tcPr>
          <w:p w14:paraId="19C7F78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sync_error</w:t>
            </w:r>
          </w:p>
        </w:tc>
        <w:tc>
          <w:tcPr>
            <w:tcW w:w="2649" w:type="dxa"/>
            <w:shd w:val="clear" w:color="auto" w:fill="auto"/>
          </w:tcPr>
          <w:p w14:paraId="276FA36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error of synchronization (e.f. cannot find specific serial number)</w:t>
            </w:r>
          </w:p>
        </w:tc>
        <w:tc>
          <w:tcPr>
            <w:tcW w:w="2022" w:type="dxa"/>
            <w:shd w:val="clear" w:color="auto" w:fill="auto"/>
          </w:tcPr>
          <w:p w14:paraId="00DB6F99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Client&lt;-Server</w:t>
            </w:r>
          </w:p>
        </w:tc>
        <w:tc>
          <w:tcPr>
            <w:tcW w:w="1142" w:type="dxa"/>
            <w:shd w:val="clear" w:color="auto" w:fill="auto"/>
          </w:tcPr>
          <w:p w14:paraId="7D54EC43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0x8</w:t>
            </w:r>
          </w:p>
        </w:tc>
      </w:tr>
      <w:tr w:rsidR="00004ED2" w14:paraId="2B898C79" w14:textId="77777777">
        <w:tc>
          <w:tcPr>
            <w:tcW w:w="2550" w:type="dxa"/>
            <w:shd w:val="clear" w:color="auto" w:fill="auto"/>
          </w:tcPr>
          <w:p w14:paraId="0B4D469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disconnect</w:t>
            </w:r>
          </w:p>
        </w:tc>
        <w:tc>
          <w:tcPr>
            <w:tcW w:w="2649" w:type="dxa"/>
            <w:shd w:val="clear" w:color="auto" w:fill="auto"/>
          </w:tcPr>
          <w:p w14:paraId="2E98CEE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disconnection</w:t>
            </w:r>
          </w:p>
        </w:tc>
        <w:tc>
          <w:tcPr>
            <w:tcW w:w="2022" w:type="dxa"/>
            <w:shd w:val="clear" w:color="auto" w:fill="auto"/>
          </w:tcPr>
          <w:p w14:paraId="3745CCB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Client-&gt;Server</w:t>
            </w:r>
          </w:p>
        </w:tc>
        <w:tc>
          <w:tcPr>
            <w:tcW w:w="1142" w:type="dxa"/>
            <w:shd w:val="clear" w:color="auto" w:fill="auto"/>
          </w:tcPr>
          <w:p w14:paraId="0BCBFBDA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0x9</w:t>
            </w:r>
          </w:p>
        </w:tc>
      </w:tr>
      <w:tr w:rsidR="00004ED2" w14:paraId="20423EBD" w14:textId="77777777">
        <w:tc>
          <w:tcPr>
            <w:tcW w:w="2550" w:type="dxa"/>
            <w:shd w:val="clear" w:color="auto" w:fill="auto"/>
          </w:tcPr>
          <w:p w14:paraId="56DED339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Reserved</w:t>
            </w:r>
          </w:p>
        </w:tc>
        <w:tc>
          <w:tcPr>
            <w:tcW w:w="2649" w:type="dxa"/>
            <w:shd w:val="clear" w:color="auto" w:fill="auto"/>
          </w:tcPr>
          <w:p w14:paraId="3D5A26A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-</w:t>
            </w:r>
          </w:p>
        </w:tc>
        <w:tc>
          <w:tcPr>
            <w:tcW w:w="2022" w:type="dxa"/>
            <w:shd w:val="clear" w:color="auto" w:fill="auto"/>
          </w:tcPr>
          <w:p w14:paraId="468A5CB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-</w:t>
            </w:r>
          </w:p>
        </w:tc>
        <w:tc>
          <w:tcPr>
            <w:tcW w:w="1142" w:type="dxa"/>
            <w:shd w:val="clear" w:color="auto" w:fill="auto"/>
          </w:tcPr>
          <w:p w14:paraId="4513B63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0x10~0xf</w:t>
            </w:r>
          </w:p>
        </w:tc>
      </w:tr>
    </w:tbl>
    <w:p w14:paraId="286D9B93" w14:textId="77777777" w:rsidR="00004ED2" w:rsidRDefault="00004ED2">
      <w:pPr>
        <w:spacing w:line="240" w:lineRule="auto"/>
        <w:rPr>
          <w:rFonts w:ascii="宋体" w:hAnsi="宋体"/>
          <w:szCs w:val="21"/>
          <w:lang w:eastAsia="zh-CN"/>
        </w:rPr>
      </w:pPr>
    </w:p>
    <w:p w14:paraId="0FF611C0" w14:textId="14476F45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MsgFormat</w:t>
      </w:r>
      <w:r w:rsidR="007061F3">
        <w:rPr>
          <w:rFonts w:asciiTheme="minorHAnsi" w:hAnsiTheme="minorHAnsi" w:hint="eastAsia"/>
          <w:lang w:val="en-US" w:eastAsia="zh-CN"/>
        </w:rPr>
        <w:t>字段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2512"/>
        <w:gridCol w:w="3168"/>
      </w:tblGrid>
      <w:tr w:rsidR="00004ED2" w14:paraId="22C9FBE1" w14:textId="77777777">
        <w:tc>
          <w:tcPr>
            <w:tcW w:w="2684" w:type="dxa"/>
            <w:shd w:val="clear" w:color="auto" w:fill="D9D9D9" w:themeFill="background1" w:themeFillShade="D9"/>
          </w:tcPr>
          <w:p w14:paraId="6E13A0D4" w14:textId="7302925C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消息格式</w:t>
            </w:r>
          </w:p>
        </w:tc>
        <w:tc>
          <w:tcPr>
            <w:tcW w:w="2512" w:type="dxa"/>
            <w:shd w:val="clear" w:color="auto" w:fill="D9D9D9" w:themeFill="background1" w:themeFillShade="D9"/>
          </w:tcPr>
          <w:p w14:paraId="020DDA0F" w14:textId="52465B20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编码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68731A6F" w14:textId="7109EF4B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41C0C7C3" w14:textId="77777777">
        <w:tc>
          <w:tcPr>
            <w:tcW w:w="2684" w:type="dxa"/>
            <w:shd w:val="clear" w:color="auto" w:fill="auto"/>
          </w:tcPr>
          <w:p w14:paraId="39D0B24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string</w:t>
            </w:r>
          </w:p>
        </w:tc>
        <w:tc>
          <w:tcPr>
            <w:tcW w:w="2512" w:type="dxa"/>
            <w:shd w:val="clear" w:color="auto" w:fill="auto"/>
          </w:tcPr>
          <w:p w14:paraId="1653B82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0x1</w:t>
            </w:r>
          </w:p>
        </w:tc>
        <w:tc>
          <w:tcPr>
            <w:tcW w:w="3168" w:type="dxa"/>
            <w:shd w:val="clear" w:color="auto" w:fill="auto"/>
          </w:tcPr>
          <w:p w14:paraId="24CC03F6" w14:textId="4372C429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格式为字符串。</w:t>
            </w:r>
          </w:p>
        </w:tc>
      </w:tr>
      <w:tr w:rsidR="00004ED2" w14:paraId="00CBA13D" w14:textId="77777777">
        <w:tc>
          <w:tcPr>
            <w:tcW w:w="2684" w:type="dxa"/>
            <w:shd w:val="clear" w:color="auto" w:fill="auto"/>
          </w:tcPr>
          <w:p w14:paraId="1BBC640D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json</w:t>
            </w:r>
          </w:p>
        </w:tc>
        <w:tc>
          <w:tcPr>
            <w:tcW w:w="2512" w:type="dxa"/>
            <w:shd w:val="clear" w:color="auto" w:fill="auto"/>
          </w:tcPr>
          <w:p w14:paraId="255702E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0x2</w:t>
            </w:r>
          </w:p>
        </w:tc>
        <w:tc>
          <w:tcPr>
            <w:tcW w:w="3168" w:type="dxa"/>
            <w:shd w:val="clear" w:color="auto" w:fill="auto"/>
          </w:tcPr>
          <w:p w14:paraId="1616B933" w14:textId="388A99CC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格式为</w:t>
            </w:r>
            <w:r w:rsidRPr="007061F3">
              <w:rPr>
                <w:rFonts w:cs="Arial" w:hint="eastAsia"/>
                <w:szCs w:val="21"/>
                <w:lang w:eastAsia="zh-CN"/>
              </w:rPr>
              <w:t>json</w:t>
            </w:r>
            <w:r w:rsidRPr="007061F3">
              <w:rPr>
                <w:rFonts w:cs="Arial" w:hint="eastAsia"/>
                <w:szCs w:val="21"/>
                <w:lang w:eastAsia="zh-CN"/>
              </w:rPr>
              <w:t>。</w:t>
            </w:r>
          </w:p>
        </w:tc>
      </w:tr>
      <w:tr w:rsidR="00004ED2" w14:paraId="643A3541" w14:textId="77777777">
        <w:tc>
          <w:tcPr>
            <w:tcW w:w="2684" w:type="dxa"/>
            <w:shd w:val="clear" w:color="auto" w:fill="auto"/>
          </w:tcPr>
          <w:p w14:paraId="1EF54E1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Reserved</w:t>
            </w:r>
          </w:p>
        </w:tc>
        <w:tc>
          <w:tcPr>
            <w:tcW w:w="2512" w:type="dxa"/>
            <w:shd w:val="clear" w:color="auto" w:fill="auto"/>
          </w:tcPr>
          <w:p w14:paraId="43C2AE2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0x3~0xf</w:t>
            </w:r>
          </w:p>
        </w:tc>
        <w:tc>
          <w:tcPr>
            <w:tcW w:w="3168" w:type="dxa"/>
            <w:shd w:val="clear" w:color="auto" w:fill="auto"/>
          </w:tcPr>
          <w:p w14:paraId="1E9F66DF" w14:textId="42F4EAB9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预留</w:t>
            </w:r>
          </w:p>
        </w:tc>
      </w:tr>
    </w:tbl>
    <w:p w14:paraId="2819D9F4" w14:textId="4CD17C75" w:rsidR="00004ED2" w:rsidRDefault="007061F3">
      <w:pPr>
        <w:pStyle w:val="aff9"/>
        <w:ind w:firstLineChars="0" w:firstLine="0"/>
        <w:rPr>
          <w:rFonts w:ascii="Arial" w:hAnsi="Arial" w:cs="Arial"/>
          <w:sz w:val="20"/>
        </w:rPr>
      </w:pPr>
      <w:r w:rsidRPr="007061F3">
        <w:rPr>
          <w:rFonts w:ascii="Arial" w:hAnsi="Arial" w:cs="Arial" w:hint="eastAsia"/>
          <w:sz w:val="20"/>
        </w:rPr>
        <w:t>注：系统消息体和</w:t>
      </w:r>
      <w:r w:rsidR="003B6B34">
        <w:rPr>
          <w:rFonts w:ascii="Arial" w:hAnsi="Arial" w:cs="Arial" w:hint="eastAsia"/>
          <w:sz w:val="20"/>
        </w:rPr>
        <w:t>告警</w:t>
      </w:r>
      <w:r w:rsidRPr="007061F3">
        <w:rPr>
          <w:rFonts w:ascii="Arial" w:hAnsi="Arial" w:cs="Arial" w:hint="eastAsia"/>
          <w:sz w:val="20"/>
        </w:rPr>
        <w:t>消息体的消息内容均为</w:t>
      </w:r>
      <w:r w:rsidRPr="007061F3">
        <w:rPr>
          <w:rFonts w:ascii="Arial" w:hAnsi="Arial" w:cs="Arial" w:hint="eastAsia"/>
          <w:sz w:val="20"/>
        </w:rPr>
        <w:t>json</w:t>
      </w:r>
      <w:r w:rsidRPr="007061F3">
        <w:rPr>
          <w:rFonts w:ascii="Arial" w:hAnsi="Arial" w:cs="Arial" w:hint="eastAsia"/>
          <w:sz w:val="20"/>
        </w:rPr>
        <w:t>格式。</w:t>
      </w:r>
    </w:p>
    <w:p w14:paraId="02CB293B" w14:textId="7D81FE7D" w:rsidR="00004ED2" w:rsidRDefault="007061F3">
      <w:pPr>
        <w:pStyle w:val="4"/>
        <w:tabs>
          <w:tab w:val="clear" w:pos="4267"/>
        </w:tabs>
        <w:rPr>
          <w:lang w:eastAsia="zh-CN"/>
        </w:rPr>
      </w:pPr>
      <w:r>
        <w:rPr>
          <w:rFonts w:hint="eastAsia"/>
          <w:lang w:eastAsia="zh-CN"/>
        </w:rPr>
        <w:t>系统消息体</w:t>
      </w:r>
    </w:p>
    <w:p w14:paraId="46F969C4" w14:textId="1E8817B0" w:rsidR="00004ED2" w:rsidRDefault="007061F3">
      <w:r w:rsidRPr="007061F3">
        <w:rPr>
          <w:rFonts w:hint="eastAsia"/>
        </w:rPr>
        <w:t>以下是系统消息的模型。</w:t>
      </w:r>
    </w:p>
    <w:p w14:paraId="695B59EC" w14:textId="01F7A7FB" w:rsidR="00004ED2" w:rsidRDefault="007061F3">
      <w:pPr>
        <w:pStyle w:val="4"/>
        <w:tabs>
          <w:tab w:val="clear" w:pos="4267"/>
        </w:tabs>
        <w:rPr>
          <w:lang w:eastAsia="zh-CN"/>
        </w:rPr>
      </w:pPr>
      <w:r>
        <w:rPr>
          <w:lang w:eastAsia="zh-CN"/>
        </w:rPr>
        <w:lastRenderedPageBreak/>
        <w:t>L</w:t>
      </w:r>
      <w:r w:rsidR="00072346">
        <w:rPr>
          <w:lang w:eastAsia="zh-CN"/>
        </w:rPr>
        <w:t>ogin</w:t>
      </w:r>
      <w:r>
        <w:rPr>
          <w:rFonts w:hint="eastAsia"/>
          <w:lang w:eastAsia="zh-CN"/>
        </w:rPr>
        <w:t>消息</w:t>
      </w:r>
    </w:p>
    <w:p w14:paraId="70959BC8" w14:textId="6721EE71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5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login</w:t>
      </w:r>
      <w:r w:rsidR="007061F3">
        <w:rPr>
          <w:rFonts w:asciiTheme="minorHAnsi" w:hAnsiTheme="minorHAnsi" w:hint="eastAsia"/>
          <w:lang w:val="en-US" w:eastAsia="zh-CN"/>
        </w:rPr>
        <w:t>消息</w:t>
      </w:r>
    </w:p>
    <w:tbl>
      <w:tblPr>
        <w:tblW w:w="83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274"/>
        <w:gridCol w:w="1345"/>
        <w:gridCol w:w="4034"/>
      </w:tblGrid>
      <w:tr w:rsidR="00004ED2" w14:paraId="36586B4E" w14:textId="77777777">
        <w:trPr>
          <w:tblHeader/>
        </w:trPr>
        <w:tc>
          <w:tcPr>
            <w:tcW w:w="1699" w:type="dxa"/>
            <w:shd w:val="clear" w:color="auto" w:fill="D9D9D9" w:themeFill="background1" w:themeFillShade="D9"/>
          </w:tcPr>
          <w:p w14:paraId="36863AD2" w14:textId="606BE9CC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名称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 w14:paraId="568B6B2C" w14:textId="6F671C1F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 w14:paraId="3D9B4B81" w14:textId="1590AAD4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4034" w:type="dxa"/>
            <w:shd w:val="clear" w:color="auto" w:fill="D9D9D9" w:themeFill="background1" w:themeFillShade="D9"/>
          </w:tcPr>
          <w:p w14:paraId="09AC6983" w14:textId="780B0775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38C5F62D" w14:textId="77777777">
        <w:tc>
          <w:tcPr>
            <w:tcW w:w="1699" w:type="dxa"/>
            <w:shd w:val="clear" w:color="auto" w:fill="auto"/>
          </w:tcPr>
          <w:p w14:paraId="7919695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user</w:t>
            </w:r>
          </w:p>
        </w:tc>
        <w:tc>
          <w:tcPr>
            <w:tcW w:w="1274" w:type="dxa"/>
            <w:shd w:val="clear" w:color="auto" w:fill="auto"/>
          </w:tcPr>
          <w:p w14:paraId="5EEA74C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string</w:t>
            </w:r>
          </w:p>
        </w:tc>
        <w:tc>
          <w:tcPr>
            <w:tcW w:w="1345" w:type="dxa"/>
            <w:shd w:val="clear" w:color="auto" w:fill="auto"/>
          </w:tcPr>
          <w:p w14:paraId="638E2DF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4034" w:type="dxa"/>
            <w:shd w:val="clear" w:color="auto" w:fill="auto"/>
          </w:tcPr>
          <w:p w14:paraId="608711E2" w14:textId="4632D254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管理员在字符流界面中进行分配。</w:t>
            </w:r>
          </w:p>
        </w:tc>
      </w:tr>
      <w:tr w:rsidR="00004ED2" w14:paraId="1960009B" w14:textId="77777777">
        <w:tc>
          <w:tcPr>
            <w:tcW w:w="1699" w:type="dxa"/>
            <w:shd w:val="clear" w:color="auto" w:fill="auto"/>
          </w:tcPr>
          <w:p w14:paraId="1D81E57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passwd</w:t>
            </w:r>
          </w:p>
        </w:tc>
        <w:tc>
          <w:tcPr>
            <w:tcW w:w="1274" w:type="dxa"/>
            <w:shd w:val="clear" w:color="auto" w:fill="auto"/>
          </w:tcPr>
          <w:p w14:paraId="1B4D5DF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string</w:t>
            </w:r>
          </w:p>
        </w:tc>
        <w:tc>
          <w:tcPr>
            <w:tcW w:w="1345" w:type="dxa"/>
            <w:shd w:val="clear" w:color="auto" w:fill="auto"/>
          </w:tcPr>
          <w:p w14:paraId="021A0AF3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4034" w:type="dxa"/>
            <w:shd w:val="clear" w:color="auto" w:fill="auto"/>
          </w:tcPr>
          <w:p w14:paraId="3C22AD52" w14:textId="75C4E766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管理员在字符流界面中分配，密码使用明文。</w:t>
            </w:r>
          </w:p>
        </w:tc>
      </w:tr>
    </w:tbl>
    <w:p w14:paraId="1303EE50" w14:textId="77777777" w:rsidR="00004ED2" w:rsidRDefault="00004ED2">
      <w:pPr>
        <w:pStyle w:val="aff9"/>
        <w:ind w:firstLine="420"/>
      </w:pPr>
    </w:p>
    <w:p w14:paraId="18DA28CA" w14:textId="3D29A2B0" w:rsidR="00004ED2" w:rsidRDefault="007061F3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 w:rsidRPr="007061F3">
        <w:rPr>
          <w:rFonts w:asciiTheme="minorHAnsi" w:hAnsiTheme="minorHAnsi" w:hint="eastAsia"/>
          <w:szCs w:val="21"/>
          <w:lang w:eastAsia="zh-CN"/>
        </w:rPr>
        <w:t>Json</w:t>
      </w:r>
      <w:r w:rsidRPr="007061F3">
        <w:rPr>
          <w:rFonts w:asciiTheme="minorHAnsi" w:hAnsiTheme="minorHAnsi" w:hint="eastAsia"/>
          <w:szCs w:val="21"/>
          <w:lang w:eastAsia="zh-CN"/>
        </w:rPr>
        <w:t>格式的示例：</w:t>
      </w:r>
    </w:p>
    <w:p w14:paraId="045B89EE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{</w:t>
      </w:r>
    </w:p>
    <w:p w14:paraId="46C719F2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“user”:”</w:t>
      </w:r>
      <w:r>
        <w:rPr>
          <w:rFonts w:asciiTheme="minorHAnsi" w:hAnsiTheme="minorHAnsi" w:hint="eastAsia"/>
          <w:szCs w:val="21"/>
          <w:lang w:eastAsia="zh-CN"/>
        </w:rPr>
        <w:t>baicells</w:t>
      </w:r>
      <w:r>
        <w:rPr>
          <w:rFonts w:asciiTheme="minorHAnsi" w:hAnsiTheme="minorHAnsi"/>
          <w:szCs w:val="21"/>
          <w:lang w:eastAsia="zh-CN"/>
        </w:rPr>
        <w:t>”,</w:t>
      </w:r>
    </w:p>
    <w:p w14:paraId="5F3B3260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“passwd”:”</w:t>
      </w:r>
      <w:r>
        <w:rPr>
          <w:rFonts w:asciiTheme="minorHAnsi" w:hAnsiTheme="minorHAnsi" w:hint="eastAsia"/>
          <w:szCs w:val="21"/>
          <w:lang w:eastAsia="zh-CN"/>
        </w:rPr>
        <w:t>baicells</w:t>
      </w:r>
      <w:r>
        <w:rPr>
          <w:rFonts w:asciiTheme="minorHAnsi" w:hAnsiTheme="minorHAnsi"/>
          <w:szCs w:val="21"/>
          <w:lang w:eastAsia="zh-CN"/>
        </w:rPr>
        <w:t>_123”</w:t>
      </w:r>
    </w:p>
    <w:p w14:paraId="7D08886E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}</w:t>
      </w:r>
    </w:p>
    <w:p w14:paraId="4B66D1F5" w14:textId="77777777" w:rsidR="00004ED2" w:rsidRDefault="00004ED2">
      <w:pPr>
        <w:ind w:firstLine="420"/>
        <w:rPr>
          <w:rFonts w:asciiTheme="minorHAnsi" w:hAnsiTheme="minorHAnsi"/>
          <w:szCs w:val="21"/>
          <w:lang w:eastAsia="zh-CN"/>
        </w:rPr>
      </w:pPr>
    </w:p>
    <w:p w14:paraId="4291705B" w14:textId="5629B59B" w:rsidR="00004ED2" w:rsidRDefault="00072346">
      <w:pPr>
        <w:pStyle w:val="5"/>
      </w:pPr>
      <w:r>
        <w:t>login_res</w:t>
      </w:r>
      <w:r>
        <w:rPr>
          <w:rFonts w:hint="eastAsia"/>
        </w:rPr>
        <w:t xml:space="preserve"> </w:t>
      </w:r>
      <w:r w:rsidR="007061F3">
        <w:rPr>
          <w:rFonts w:hint="eastAsia"/>
          <w:lang w:eastAsia="zh-CN"/>
        </w:rPr>
        <w:t>消息</w:t>
      </w:r>
    </w:p>
    <w:p w14:paraId="6090306B" w14:textId="2A3A0D1F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6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login_res</w:t>
      </w:r>
      <w:r w:rsidR="007061F3">
        <w:rPr>
          <w:rFonts w:asciiTheme="minorHAnsi" w:hAnsiTheme="minorHAnsi" w:hint="eastAsia"/>
          <w:lang w:val="en-US" w:eastAsia="zh-CN"/>
        </w:rPr>
        <w:t>消息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1134"/>
        <w:gridCol w:w="3686"/>
      </w:tblGrid>
      <w:tr w:rsidR="007061F3" w14:paraId="58E8B689" w14:textId="77777777">
        <w:tc>
          <w:tcPr>
            <w:tcW w:w="2268" w:type="dxa"/>
            <w:shd w:val="clear" w:color="auto" w:fill="D9D9D9" w:themeFill="background1" w:themeFillShade="D9"/>
          </w:tcPr>
          <w:p w14:paraId="169E5F27" w14:textId="48963E93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名称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4B50C52" w14:textId="4FA829E9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0A6859F" w14:textId="5C461B8D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4F610AD0" w14:textId="5EDC9FD5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10BE00B6" w14:textId="77777777">
        <w:tc>
          <w:tcPr>
            <w:tcW w:w="2268" w:type="dxa"/>
            <w:shd w:val="clear" w:color="auto" w:fill="auto"/>
          </w:tcPr>
          <w:p w14:paraId="72AF91F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is_success</w:t>
            </w:r>
          </w:p>
        </w:tc>
        <w:tc>
          <w:tcPr>
            <w:tcW w:w="1276" w:type="dxa"/>
            <w:shd w:val="clear" w:color="auto" w:fill="auto"/>
          </w:tcPr>
          <w:p w14:paraId="547F95A8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bool</w:t>
            </w:r>
          </w:p>
        </w:tc>
        <w:tc>
          <w:tcPr>
            <w:tcW w:w="1134" w:type="dxa"/>
            <w:shd w:val="clear" w:color="auto" w:fill="auto"/>
          </w:tcPr>
          <w:p w14:paraId="3D9D41A5" w14:textId="77777777" w:rsidR="00004ED2" w:rsidRDefault="00072346">
            <w:pPr>
              <w:rPr>
                <w:rFonts w:cs="Arial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3686" w:type="dxa"/>
            <w:shd w:val="clear" w:color="auto" w:fill="auto"/>
          </w:tcPr>
          <w:p w14:paraId="54EC3B32" w14:textId="01F01F83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true</w:t>
            </w:r>
            <w:r w:rsidR="00354497">
              <w:rPr>
                <w:rFonts w:cs="Arial"/>
                <w:szCs w:val="21"/>
                <w:lang w:eastAsia="zh-CN"/>
              </w:rPr>
              <w:t>：</w:t>
            </w:r>
            <w:r w:rsidR="007061F3">
              <w:rPr>
                <w:rFonts w:cs="Arial" w:hint="eastAsia"/>
                <w:szCs w:val="21"/>
                <w:lang w:eastAsia="zh-CN"/>
              </w:rPr>
              <w:t>成功</w:t>
            </w:r>
          </w:p>
          <w:p w14:paraId="05A7C85B" w14:textId="31C03FDE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false</w:t>
            </w:r>
            <w:r w:rsidR="00354497">
              <w:rPr>
                <w:rFonts w:cs="Arial"/>
                <w:szCs w:val="21"/>
                <w:lang w:eastAsia="zh-CN"/>
              </w:rPr>
              <w:t>：</w:t>
            </w:r>
            <w:r w:rsidR="007061F3">
              <w:rPr>
                <w:rFonts w:cs="Arial" w:hint="eastAsia"/>
                <w:szCs w:val="21"/>
                <w:lang w:eastAsia="zh-CN"/>
              </w:rPr>
              <w:t>拒绝</w:t>
            </w:r>
          </w:p>
        </w:tc>
      </w:tr>
      <w:tr w:rsidR="00004ED2" w14:paraId="61E0CA1F" w14:textId="77777777">
        <w:tc>
          <w:tcPr>
            <w:tcW w:w="2268" w:type="dxa"/>
            <w:shd w:val="clear" w:color="auto" w:fill="auto"/>
          </w:tcPr>
          <w:p w14:paraId="642DFBB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info</w:t>
            </w:r>
          </w:p>
        </w:tc>
        <w:tc>
          <w:tcPr>
            <w:tcW w:w="1276" w:type="dxa"/>
            <w:shd w:val="clear" w:color="auto" w:fill="auto"/>
          </w:tcPr>
          <w:p w14:paraId="531D8A4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string</w:t>
            </w:r>
          </w:p>
        </w:tc>
        <w:tc>
          <w:tcPr>
            <w:tcW w:w="1134" w:type="dxa"/>
            <w:shd w:val="clear" w:color="auto" w:fill="auto"/>
          </w:tcPr>
          <w:p w14:paraId="2F4E5228" w14:textId="77777777" w:rsidR="00004ED2" w:rsidRDefault="00072346">
            <w:pPr>
              <w:rPr>
                <w:rFonts w:cs="Arial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3686" w:type="dxa"/>
            <w:shd w:val="clear" w:color="auto" w:fill="auto"/>
          </w:tcPr>
          <w:p w14:paraId="6AB2A13E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-</w:t>
            </w:r>
          </w:p>
        </w:tc>
      </w:tr>
      <w:tr w:rsidR="00004ED2" w14:paraId="1455D136" w14:textId="77777777">
        <w:tc>
          <w:tcPr>
            <w:tcW w:w="2268" w:type="dxa"/>
            <w:shd w:val="clear" w:color="auto" w:fill="auto"/>
          </w:tcPr>
          <w:p w14:paraId="07B6F81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server_time</w:t>
            </w:r>
          </w:p>
        </w:tc>
        <w:tc>
          <w:tcPr>
            <w:tcW w:w="1276" w:type="dxa"/>
            <w:shd w:val="clear" w:color="auto" w:fill="auto"/>
          </w:tcPr>
          <w:p w14:paraId="1158EC6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long</w:t>
            </w:r>
          </w:p>
        </w:tc>
        <w:tc>
          <w:tcPr>
            <w:tcW w:w="1134" w:type="dxa"/>
            <w:shd w:val="clear" w:color="auto" w:fill="auto"/>
          </w:tcPr>
          <w:p w14:paraId="1B7278B9" w14:textId="77777777" w:rsidR="00004ED2" w:rsidRDefault="00072346">
            <w:pPr>
              <w:rPr>
                <w:rFonts w:cs="Arial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3686" w:type="dxa"/>
            <w:shd w:val="clear" w:color="auto" w:fill="auto"/>
          </w:tcPr>
          <w:p w14:paraId="118E1F5C" w14:textId="3EB9A60B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服务器返回的登录时间微秒表达式，</w:t>
            </w:r>
            <w:r w:rsidRPr="007061F3">
              <w:rPr>
                <w:rFonts w:cs="Arial" w:hint="eastAsia"/>
                <w:szCs w:val="21"/>
                <w:lang w:eastAsia="zh-CN"/>
              </w:rPr>
              <w:t>TimeZone=8h</w:t>
            </w:r>
          </w:p>
        </w:tc>
      </w:tr>
      <w:tr w:rsidR="00004ED2" w14:paraId="5245E452" w14:textId="77777777">
        <w:tc>
          <w:tcPr>
            <w:tcW w:w="2268" w:type="dxa"/>
            <w:shd w:val="clear" w:color="auto" w:fill="auto"/>
          </w:tcPr>
          <w:p w14:paraId="3B47AE5A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heart_beat_period</w:t>
            </w:r>
          </w:p>
        </w:tc>
        <w:tc>
          <w:tcPr>
            <w:tcW w:w="1276" w:type="dxa"/>
            <w:shd w:val="clear" w:color="auto" w:fill="auto"/>
          </w:tcPr>
          <w:p w14:paraId="47F8933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int</w:t>
            </w:r>
          </w:p>
        </w:tc>
        <w:tc>
          <w:tcPr>
            <w:tcW w:w="1134" w:type="dxa"/>
            <w:shd w:val="clear" w:color="auto" w:fill="auto"/>
          </w:tcPr>
          <w:p w14:paraId="263409EF" w14:textId="77777777" w:rsidR="00004ED2" w:rsidRDefault="00072346">
            <w:pPr>
              <w:rPr>
                <w:rFonts w:cs="Arial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3686" w:type="dxa"/>
            <w:shd w:val="clear" w:color="auto" w:fill="auto"/>
          </w:tcPr>
          <w:p w14:paraId="356DD9B6" w14:textId="1AACB045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心跳周期的最小值为</w:t>
            </w:r>
            <w:r w:rsidRPr="007061F3">
              <w:rPr>
                <w:rFonts w:cs="Arial" w:hint="eastAsia"/>
                <w:szCs w:val="21"/>
                <w:lang w:eastAsia="zh-CN"/>
              </w:rPr>
              <w:t>30</w:t>
            </w:r>
            <w:r w:rsidRPr="007061F3">
              <w:rPr>
                <w:rFonts w:cs="Arial" w:hint="eastAsia"/>
                <w:szCs w:val="21"/>
                <w:lang w:eastAsia="zh-CN"/>
              </w:rPr>
              <w:t>秒，最大值为</w:t>
            </w:r>
            <w:r w:rsidRPr="007061F3">
              <w:rPr>
                <w:rFonts w:cs="Arial" w:hint="eastAsia"/>
                <w:szCs w:val="21"/>
                <w:lang w:eastAsia="zh-CN"/>
              </w:rPr>
              <w:t>120</w:t>
            </w:r>
            <w:r w:rsidRPr="007061F3">
              <w:rPr>
                <w:rFonts w:cs="Arial" w:hint="eastAsia"/>
                <w:szCs w:val="21"/>
                <w:lang w:eastAsia="zh-CN"/>
              </w:rPr>
              <w:t>秒，默认值为</w:t>
            </w:r>
            <w:r w:rsidRPr="007061F3">
              <w:rPr>
                <w:rFonts w:cs="Arial" w:hint="eastAsia"/>
                <w:szCs w:val="21"/>
                <w:lang w:eastAsia="zh-CN"/>
              </w:rPr>
              <w:t>60</w:t>
            </w:r>
            <w:r w:rsidRPr="007061F3">
              <w:rPr>
                <w:rFonts w:cs="Arial" w:hint="eastAsia"/>
                <w:szCs w:val="21"/>
                <w:lang w:eastAsia="zh-CN"/>
              </w:rPr>
              <w:t>秒。</w:t>
            </w:r>
          </w:p>
        </w:tc>
      </w:tr>
    </w:tbl>
    <w:p w14:paraId="5E550962" w14:textId="77777777" w:rsidR="00004ED2" w:rsidRDefault="00004ED2">
      <w:pPr>
        <w:spacing w:before="60" w:after="60" w:line="240" w:lineRule="auto"/>
        <w:ind w:left="360"/>
        <w:rPr>
          <w:rFonts w:ascii="宋体" w:hAnsi="宋体"/>
          <w:szCs w:val="21"/>
          <w:lang w:eastAsia="zh-CN"/>
        </w:rPr>
      </w:pPr>
    </w:p>
    <w:p w14:paraId="7F55EE82" w14:textId="5245379F" w:rsidR="00004ED2" w:rsidRDefault="007061F3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Json</w:t>
      </w:r>
      <w:r>
        <w:rPr>
          <w:rFonts w:asciiTheme="minorHAnsi" w:hAnsiTheme="minorHAnsi"/>
          <w:szCs w:val="21"/>
          <w:lang w:eastAsia="zh-CN"/>
        </w:rPr>
        <w:t>格式的示例：</w:t>
      </w:r>
    </w:p>
    <w:p w14:paraId="1EABDF60" w14:textId="77777777" w:rsidR="00004ED2" w:rsidRDefault="00072346">
      <w:pPr>
        <w:spacing w:line="240" w:lineRule="auto"/>
        <w:ind w:leftChars="100" w:left="21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{</w:t>
      </w:r>
    </w:p>
    <w:p w14:paraId="42A519F3" w14:textId="4EEC1692" w:rsidR="00004ED2" w:rsidRDefault="00072346">
      <w:pPr>
        <w:spacing w:line="240" w:lineRule="auto"/>
        <w:ind w:leftChars="100" w:left="210"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  <w:t xml:space="preserve">“is_success” </w:t>
      </w:r>
      <w:r w:rsidR="00354497">
        <w:rPr>
          <w:rFonts w:asciiTheme="minorHAnsi" w:hAnsiTheme="minorHAnsi"/>
          <w:szCs w:val="21"/>
          <w:lang w:eastAsia="zh-CN"/>
        </w:rPr>
        <w:t>：</w:t>
      </w:r>
      <w:r>
        <w:rPr>
          <w:rFonts w:asciiTheme="minorHAnsi" w:hAnsiTheme="minorHAnsi"/>
          <w:szCs w:val="21"/>
          <w:lang w:eastAsia="zh-CN"/>
        </w:rPr>
        <w:t>true,</w:t>
      </w:r>
    </w:p>
    <w:p w14:paraId="52E16255" w14:textId="4BAD254A" w:rsidR="00004ED2" w:rsidRDefault="00072346">
      <w:pPr>
        <w:spacing w:line="240" w:lineRule="auto"/>
        <w:ind w:leftChars="100" w:left="210"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  <w:t xml:space="preserve">“server_time” </w:t>
      </w:r>
      <w:r w:rsidR="00354497">
        <w:rPr>
          <w:rFonts w:asciiTheme="minorHAnsi" w:hAnsiTheme="minorHAnsi"/>
          <w:szCs w:val="21"/>
          <w:lang w:eastAsia="zh-CN"/>
        </w:rPr>
        <w:t>：</w:t>
      </w:r>
      <w:r>
        <w:rPr>
          <w:rFonts w:asciiTheme="minorHAnsi" w:hAnsiTheme="minorHAnsi"/>
          <w:szCs w:val="21"/>
          <w:lang w:eastAsia="zh-CN"/>
        </w:rPr>
        <w:t>1430810178892,</w:t>
      </w:r>
    </w:p>
    <w:p w14:paraId="2B8635AA" w14:textId="5BF439E9" w:rsidR="00004ED2" w:rsidRDefault="00072346">
      <w:pPr>
        <w:spacing w:line="240" w:lineRule="auto"/>
        <w:ind w:leftChars="100" w:left="210"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  <w:t xml:space="preserve">“heart_beat_period” </w:t>
      </w:r>
      <w:r w:rsidR="00354497">
        <w:rPr>
          <w:rFonts w:asciiTheme="minorHAnsi" w:hAnsiTheme="minorHAnsi"/>
          <w:szCs w:val="21"/>
          <w:lang w:eastAsia="zh-CN"/>
        </w:rPr>
        <w:t>：</w:t>
      </w:r>
      <w:r>
        <w:rPr>
          <w:rFonts w:asciiTheme="minorHAnsi" w:hAnsiTheme="minorHAnsi"/>
          <w:szCs w:val="21"/>
          <w:lang w:eastAsia="zh-CN"/>
        </w:rPr>
        <w:t>120,</w:t>
      </w:r>
    </w:p>
    <w:p w14:paraId="56C58BFB" w14:textId="1CA0821D" w:rsidR="00004ED2" w:rsidRDefault="00072346">
      <w:pPr>
        <w:spacing w:line="240" w:lineRule="auto"/>
        <w:ind w:leftChars="100" w:left="210"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  <w:t xml:space="preserve">“info” </w:t>
      </w:r>
      <w:r w:rsidR="00354497">
        <w:rPr>
          <w:rFonts w:asciiTheme="minorHAnsi" w:hAnsiTheme="minorHAnsi"/>
          <w:szCs w:val="21"/>
          <w:lang w:eastAsia="zh-CN"/>
        </w:rPr>
        <w:t>：</w:t>
      </w:r>
      <w:r>
        <w:rPr>
          <w:rFonts w:asciiTheme="minorHAnsi" w:hAnsiTheme="minorHAnsi"/>
          <w:szCs w:val="21"/>
          <w:lang w:eastAsia="zh-CN"/>
        </w:rPr>
        <w:t>“Client:/10.1.1.195:4618,Info=Login Ok.”</w:t>
      </w:r>
    </w:p>
    <w:p w14:paraId="7397F220" w14:textId="77777777" w:rsidR="00004ED2" w:rsidRDefault="00072346">
      <w:pPr>
        <w:ind w:leftChars="100" w:left="210"/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}</w:t>
      </w:r>
    </w:p>
    <w:p w14:paraId="27309C94" w14:textId="67AC08FC" w:rsidR="00004ED2" w:rsidRDefault="007061F3">
      <w:pPr>
        <w:rPr>
          <w:rFonts w:hAnsi="宋体"/>
        </w:rPr>
      </w:pPr>
      <w:r w:rsidRPr="007061F3">
        <w:rPr>
          <w:rFonts w:hint="eastAsia"/>
          <w:lang w:eastAsia="zh-CN"/>
        </w:rPr>
        <w:t>客户端收到此消息后，如果登录成功，则应自行将心跳周期设置为给定周期。客户端将根据周期向服务器发送心跳消息。服务器在收到心跳消息后重新发送心跳消息，使客户端检测到服务器状态正常。当客户端在</w:t>
      </w:r>
      <w:r w:rsidRPr="007061F3">
        <w:rPr>
          <w:rFonts w:hint="eastAsia"/>
          <w:lang w:eastAsia="zh-CN"/>
        </w:rPr>
        <w:t>N</w:t>
      </w:r>
      <w:r w:rsidRPr="007061F3">
        <w:rPr>
          <w:rFonts w:hint="eastAsia"/>
          <w:lang w:eastAsia="zh-CN"/>
        </w:rPr>
        <w:t>个周期（</w:t>
      </w:r>
      <w:r w:rsidRPr="007061F3">
        <w:rPr>
          <w:rFonts w:hint="eastAsia"/>
          <w:lang w:eastAsia="zh-CN"/>
        </w:rPr>
        <w:t>heart_beat_period</w:t>
      </w:r>
      <w:r w:rsidRPr="007061F3">
        <w:rPr>
          <w:rFonts w:hint="eastAsia"/>
          <w:lang w:eastAsia="zh-CN"/>
        </w:rPr>
        <w:t>）内没有收到任何消息（心跳或其他消息）时，它将自动断开连接，然后重新连接到服务器。如果客户端没有发送心跳消息，或者服务器没有接收到来自客户端的消息，则服务器将自动断开与客户端的连接。</w:t>
      </w:r>
    </w:p>
    <w:p w14:paraId="0EF3A36C" w14:textId="4C658469" w:rsidR="00004ED2" w:rsidRDefault="00072346">
      <w:pPr>
        <w:pStyle w:val="5"/>
      </w:pPr>
      <w:bookmarkStart w:id="303" w:name="_Toc436037353"/>
      <w:bookmarkStart w:id="304" w:name="_Toc439670477"/>
      <w:bookmarkStart w:id="305" w:name="_Toc435090798"/>
      <w:bookmarkStart w:id="306" w:name="_Toc435090799"/>
      <w:bookmarkStart w:id="307" w:name="_Toc436037354"/>
      <w:bookmarkStart w:id="308" w:name="_Toc439670478"/>
      <w:r>
        <w:rPr>
          <w:rFonts w:hint="eastAsia"/>
        </w:rPr>
        <w:t>sync</w:t>
      </w:r>
      <w:r w:rsidR="007061F3">
        <w:rPr>
          <w:rFonts w:hint="eastAsia"/>
          <w:lang w:eastAsia="zh-CN"/>
        </w:rPr>
        <w:t>消息</w:t>
      </w:r>
    </w:p>
    <w:p w14:paraId="33D12EEA" w14:textId="6815F4E9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lastRenderedPageBreak/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7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>
        <w:rPr>
          <w:rFonts w:hint="eastAsia"/>
        </w:rPr>
        <w:t>sync</w:t>
      </w:r>
      <w:r w:rsidR="007061F3">
        <w:rPr>
          <w:rFonts w:hint="eastAsia"/>
          <w:lang w:eastAsia="zh-CN"/>
        </w:rPr>
        <w:t>消息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2"/>
        <w:gridCol w:w="1278"/>
        <w:gridCol w:w="1134"/>
        <w:gridCol w:w="4130"/>
      </w:tblGrid>
      <w:tr w:rsidR="007061F3" w14:paraId="1D926106" w14:textId="77777777">
        <w:tc>
          <w:tcPr>
            <w:tcW w:w="1822" w:type="dxa"/>
            <w:shd w:val="clear" w:color="auto" w:fill="D9D9D9" w:themeFill="background1" w:themeFillShade="D9"/>
          </w:tcPr>
          <w:p w14:paraId="7B01A830" w14:textId="269651B3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名称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14:paraId="099E29D5" w14:textId="0FC738C6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3B7958A" w14:textId="044F5798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4130" w:type="dxa"/>
            <w:shd w:val="clear" w:color="auto" w:fill="D9D9D9" w:themeFill="background1" w:themeFillShade="D9"/>
          </w:tcPr>
          <w:p w14:paraId="04F09BB7" w14:textId="197961AB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7D7C5170" w14:textId="77777777">
        <w:tc>
          <w:tcPr>
            <w:tcW w:w="1822" w:type="dxa"/>
            <w:shd w:val="clear" w:color="auto" w:fill="auto"/>
          </w:tcPr>
          <w:p w14:paraId="13A0D6B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from_seq_no</w:t>
            </w:r>
          </w:p>
        </w:tc>
        <w:tc>
          <w:tcPr>
            <w:tcW w:w="1278" w:type="dxa"/>
            <w:shd w:val="clear" w:color="auto" w:fill="auto"/>
          </w:tcPr>
          <w:p w14:paraId="1C5A9C9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long</w:t>
            </w:r>
          </w:p>
        </w:tc>
        <w:tc>
          <w:tcPr>
            <w:tcW w:w="1134" w:type="dxa"/>
            <w:shd w:val="clear" w:color="auto" w:fill="auto"/>
          </w:tcPr>
          <w:p w14:paraId="5B3588A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4130" w:type="dxa"/>
            <w:shd w:val="clear" w:color="auto" w:fill="auto"/>
          </w:tcPr>
          <w:p w14:paraId="142729A4" w14:textId="74F254EC" w:rsidR="007061F3" w:rsidRPr="007061F3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如果该值不小于</w:t>
            </w:r>
            <w:r w:rsidRPr="007061F3">
              <w:rPr>
                <w:rFonts w:cs="Arial" w:hint="eastAsia"/>
                <w:szCs w:val="21"/>
                <w:lang w:eastAsia="zh-CN"/>
              </w:rPr>
              <w:t>0</w:t>
            </w:r>
            <w:r w:rsidRPr="007061F3">
              <w:rPr>
                <w:rFonts w:cs="Arial" w:hint="eastAsia"/>
                <w:szCs w:val="21"/>
                <w:lang w:eastAsia="zh-CN"/>
              </w:rPr>
              <w:t>，则表示根据特定序列号在</w:t>
            </w:r>
            <w:r w:rsidRPr="007061F3">
              <w:rPr>
                <w:rFonts w:cs="Arial" w:hint="eastAsia"/>
                <w:szCs w:val="21"/>
                <w:lang w:eastAsia="zh-CN"/>
              </w:rPr>
              <w:t>OMC</w:t>
            </w:r>
            <w:r w:rsidRPr="007061F3">
              <w:rPr>
                <w:rFonts w:cs="Arial" w:hint="eastAsia"/>
                <w:szCs w:val="21"/>
                <w:lang w:eastAsia="zh-CN"/>
              </w:rPr>
              <w:t>缓存中获取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。</w:t>
            </w:r>
          </w:p>
          <w:p w14:paraId="4CA1FD39" w14:textId="5F8A0D4E" w:rsidR="00004ED2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如果该值为</w:t>
            </w:r>
            <w:r w:rsidRPr="007061F3">
              <w:rPr>
                <w:rFonts w:cs="Arial" w:hint="eastAsia"/>
                <w:szCs w:val="21"/>
                <w:lang w:eastAsia="zh-CN"/>
              </w:rPr>
              <w:t>-1</w:t>
            </w:r>
            <w:r w:rsidRPr="007061F3">
              <w:rPr>
                <w:rFonts w:cs="Arial" w:hint="eastAsia"/>
                <w:szCs w:val="21"/>
                <w:lang w:eastAsia="zh-CN"/>
              </w:rPr>
              <w:t>，表示要同步</w:t>
            </w:r>
            <w:r w:rsidRPr="007061F3">
              <w:rPr>
                <w:rFonts w:cs="Arial" w:hint="eastAsia"/>
                <w:szCs w:val="21"/>
                <w:lang w:eastAsia="zh-CN"/>
              </w:rPr>
              <w:t>OMC</w:t>
            </w:r>
            <w:r w:rsidRPr="007061F3">
              <w:rPr>
                <w:rFonts w:cs="Arial" w:hint="eastAsia"/>
                <w:szCs w:val="21"/>
                <w:lang w:eastAsia="zh-CN"/>
              </w:rPr>
              <w:t>中的所有活动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，并且当同步完成时，它会报告在此期间自动生成的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。</w:t>
            </w:r>
          </w:p>
        </w:tc>
      </w:tr>
    </w:tbl>
    <w:p w14:paraId="254D3ECF" w14:textId="77777777" w:rsidR="00004ED2" w:rsidRDefault="00004ED2">
      <w:pPr>
        <w:spacing w:before="60" w:after="60" w:line="240" w:lineRule="auto"/>
        <w:ind w:left="360"/>
        <w:rPr>
          <w:rFonts w:ascii="宋体" w:hAnsi="宋体"/>
          <w:szCs w:val="21"/>
          <w:lang w:eastAsia="zh-CN"/>
        </w:rPr>
      </w:pPr>
    </w:p>
    <w:p w14:paraId="1F6F4E43" w14:textId="22DE9BB7" w:rsidR="00004ED2" w:rsidRDefault="007061F3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Json</w:t>
      </w:r>
      <w:r>
        <w:rPr>
          <w:rFonts w:asciiTheme="minorHAnsi" w:hAnsiTheme="minorHAnsi"/>
          <w:szCs w:val="21"/>
          <w:lang w:eastAsia="zh-CN"/>
        </w:rPr>
        <w:t>格式的示例：</w:t>
      </w:r>
    </w:p>
    <w:p w14:paraId="0C1A29A0" w14:textId="77777777" w:rsidR="00004ED2" w:rsidRDefault="00072346">
      <w:pPr>
        <w:spacing w:line="240" w:lineRule="auto"/>
        <w:ind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{</w:t>
      </w:r>
    </w:p>
    <w:p w14:paraId="62BB84F6" w14:textId="77777777" w:rsidR="00004ED2" w:rsidRDefault="00072346">
      <w:pPr>
        <w:spacing w:line="240" w:lineRule="auto"/>
        <w:ind w:left="420"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 xml:space="preserve"> “from_seq_no”:0</w:t>
      </w:r>
    </w:p>
    <w:p w14:paraId="4EE8C727" w14:textId="77777777" w:rsidR="00004ED2" w:rsidRDefault="00072346">
      <w:pPr>
        <w:spacing w:line="240" w:lineRule="auto"/>
        <w:ind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}</w:t>
      </w:r>
    </w:p>
    <w:p w14:paraId="532D11B0" w14:textId="77777777" w:rsidR="00004ED2" w:rsidRDefault="00004ED2">
      <w:pPr>
        <w:spacing w:line="240" w:lineRule="auto"/>
        <w:ind w:left="360"/>
        <w:rPr>
          <w:rFonts w:ascii="宋体" w:hAnsi="宋体"/>
          <w:szCs w:val="21"/>
          <w:lang w:eastAsia="zh-CN"/>
        </w:rPr>
      </w:pPr>
    </w:p>
    <w:bookmarkEnd w:id="303"/>
    <w:bookmarkEnd w:id="304"/>
    <w:bookmarkEnd w:id="305"/>
    <w:p w14:paraId="030C63B5" w14:textId="2979C0DC" w:rsidR="00004ED2" w:rsidRDefault="007061F3">
      <w:pPr>
        <w:rPr>
          <w:lang w:eastAsia="zh-CN"/>
        </w:rPr>
      </w:pPr>
      <w:r>
        <w:rPr>
          <w:rFonts w:hint="eastAsia"/>
          <w:lang w:eastAsia="zh-CN"/>
        </w:rPr>
        <w:t>场景：</w:t>
      </w:r>
    </w:p>
    <w:bookmarkEnd w:id="306"/>
    <w:bookmarkEnd w:id="307"/>
    <w:bookmarkEnd w:id="308"/>
    <w:p w14:paraId="0D59D745" w14:textId="73E166A9" w:rsidR="00004ED2" w:rsidRDefault="007061F3">
      <w:pPr>
        <w:pStyle w:val="aff4"/>
        <w:numPr>
          <w:ilvl w:val="0"/>
          <w:numId w:val="16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第一次连接</w:t>
      </w:r>
    </w:p>
    <w:p w14:paraId="4AA4349B" w14:textId="2F3AD9A8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登录成功后，客户端向服务器发送</w:t>
      </w:r>
      <w:r w:rsidRPr="007061F3">
        <w:rPr>
          <w:rFonts w:ascii="Arial" w:hAnsi="Arial" w:cs="Arial" w:hint="eastAsia"/>
          <w:szCs w:val="21"/>
        </w:rPr>
        <w:t>sycn</w:t>
      </w:r>
      <w:r w:rsidRPr="007061F3">
        <w:rPr>
          <w:rFonts w:ascii="Arial" w:hAnsi="Arial" w:cs="Arial" w:hint="eastAsia"/>
          <w:szCs w:val="21"/>
        </w:rPr>
        <w:t>命令，参数值为“</w:t>
      </w:r>
      <w:r w:rsidRPr="007061F3">
        <w:rPr>
          <w:rFonts w:ascii="Arial" w:hAnsi="Arial" w:cs="Arial" w:hint="eastAsia"/>
          <w:szCs w:val="21"/>
        </w:rPr>
        <w:t>-1</w:t>
      </w:r>
      <w:r w:rsidRPr="007061F3">
        <w:rPr>
          <w:rFonts w:ascii="Arial" w:hAnsi="Arial" w:cs="Arial" w:hint="eastAsia"/>
          <w:szCs w:val="21"/>
        </w:rPr>
        <w:t>”。服务器将向客户端发送所有活动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，同步完成后，它将自动报告实时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和同步期间生成的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。</w:t>
      </w:r>
    </w:p>
    <w:p w14:paraId="1882F42E" w14:textId="58C13127" w:rsidR="00004ED2" w:rsidRDefault="007061F3">
      <w:pPr>
        <w:pStyle w:val="aff4"/>
        <w:numPr>
          <w:ilvl w:val="0"/>
          <w:numId w:val="16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重新连接</w:t>
      </w:r>
    </w:p>
    <w:p w14:paraId="72DE4254" w14:textId="664334EF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登录成功后，如果客户端需要实时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，则向服务器发送</w:t>
      </w:r>
      <w:r w:rsidRPr="007061F3">
        <w:rPr>
          <w:rFonts w:ascii="Arial" w:hAnsi="Arial" w:cs="Arial" w:hint="eastAsia"/>
          <w:szCs w:val="21"/>
        </w:rPr>
        <w:t>sycn</w:t>
      </w:r>
      <w:r w:rsidRPr="007061F3">
        <w:rPr>
          <w:rFonts w:ascii="Arial" w:hAnsi="Arial" w:cs="Arial" w:hint="eastAsia"/>
          <w:szCs w:val="21"/>
        </w:rPr>
        <w:t>命令，参数值为上次收到的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序列号。服务器会将序列号后的所有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发送给客户端，同时</w:t>
      </w:r>
      <w:r w:rsidRPr="007061F3">
        <w:rPr>
          <w:rFonts w:ascii="Arial" w:hAnsi="Arial" w:cs="Arial" w:hint="eastAsia"/>
          <w:szCs w:val="21"/>
        </w:rPr>
        <w:t>OMC</w:t>
      </w:r>
      <w:r w:rsidRPr="007061F3">
        <w:rPr>
          <w:rFonts w:ascii="Arial" w:hAnsi="Arial" w:cs="Arial" w:hint="eastAsia"/>
          <w:szCs w:val="21"/>
        </w:rPr>
        <w:t>端会停止发送实时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，直到上述非实时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发送完成，它才会继续报告实时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。</w:t>
      </w:r>
    </w:p>
    <w:p w14:paraId="53A38481" w14:textId="322E7DA0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客户端还随时发送</w:t>
      </w:r>
      <w:r w:rsidRPr="007061F3">
        <w:rPr>
          <w:rFonts w:ascii="Arial" w:hAnsi="Arial" w:cs="Arial" w:hint="eastAsia"/>
          <w:szCs w:val="21"/>
        </w:rPr>
        <w:t>sycn</w:t>
      </w:r>
      <w:r w:rsidRPr="007061F3">
        <w:rPr>
          <w:rFonts w:ascii="Arial" w:hAnsi="Arial" w:cs="Arial" w:hint="eastAsia"/>
          <w:szCs w:val="21"/>
        </w:rPr>
        <w:t>命令，参数值为“</w:t>
      </w:r>
      <w:r w:rsidRPr="007061F3">
        <w:rPr>
          <w:rFonts w:ascii="Arial" w:hAnsi="Arial" w:cs="Arial" w:hint="eastAsia"/>
          <w:szCs w:val="21"/>
        </w:rPr>
        <w:t>-1</w:t>
      </w:r>
      <w:r w:rsidRPr="007061F3">
        <w:rPr>
          <w:rFonts w:ascii="Arial" w:hAnsi="Arial" w:cs="Arial" w:hint="eastAsia"/>
          <w:szCs w:val="21"/>
        </w:rPr>
        <w:t>”，表示同步所有活动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。同步完成后，它将自动报告实时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和同步期间生成的</w:t>
      </w:r>
      <w:r w:rsidR="003B6B34">
        <w:rPr>
          <w:rFonts w:ascii="Arial" w:hAnsi="Arial" w:cs="Arial" w:hint="eastAsia"/>
          <w:szCs w:val="21"/>
        </w:rPr>
        <w:t>告警</w:t>
      </w:r>
      <w:r w:rsidRPr="007061F3">
        <w:rPr>
          <w:rFonts w:ascii="Arial" w:hAnsi="Arial" w:cs="Arial" w:hint="eastAsia"/>
          <w:szCs w:val="21"/>
        </w:rPr>
        <w:t>。</w:t>
      </w:r>
    </w:p>
    <w:p w14:paraId="431F2999" w14:textId="1B85A829" w:rsidR="00004ED2" w:rsidRDefault="007061F3">
      <w:pPr>
        <w:pStyle w:val="aff4"/>
        <w:ind w:left="420" w:firstLineChars="0" w:firstLine="0"/>
        <w:rPr>
          <w:rFonts w:ascii="Arial" w:hAnsi="Arial" w:cs="Arial"/>
          <w:szCs w:val="21"/>
        </w:rPr>
      </w:pPr>
      <w:r w:rsidRPr="007061F3">
        <w:rPr>
          <w:rFonts w:ascii="Arial" w:hAnsi="Arial" w:cs="Arial" w:hint="eastAsia"/>
          <w:szCs w:val="21"/>
        </w:rPr>
        <w:t>在同步期间，</w:t>
      </w:r>
      <w:r w:rsidRPr="007061F3">
        <w:rPr>
          <w:rFonts w:ascii="Arial" w:hAnsi="Arial" w:cs="Arial" w:hint="eastAsia"/>
          <w:szCs w:val="21"/>
        </w:rPr>
        <w:t>OMC</w:t>
      </w:r>
      <w:r w:rsidRPr="007061F3">
        <w:rPr>
          <w:rFonts w:ascii="Arial" w:hAnsi="Arial" w:cs="Arial" w:hint="eastAsia"/>
          <w:szCs w:val="21"/>
        </w:rPr>
        <w:t>缓存的最长持续时间为</w:t>
      </w:r>
      <w:r w:rsidRPr="007061F3">
        <w:rPr>
          <w:rFonts w:ascii="Arial" w:hAnsi="Arial" w:cs="Arial" w:hint="eastAsia"/>
          <w:szCs w:val="21"/>
        </w:rPr>
        <w:t>12</w:t>
      </w:r>
      <w:r w:rsidRPr="007061F3">
        <w:rPr>
          <w:rFonts w:ascii="Arial" w:hAnsi="Arial" w:cs="Arial" w:hint="eastAsia"/>
          <w:szCs w:val="21"/>
        </w:rPr>
        <w:t>小时。</w:t>
      </w:r>
    </w:p>
    <w:p w14:paraId="1D8B992B" w14:textId="2A42177F" w:rsidR="00004ED2" w:rsidRDefault="00072346">
      <w:pPr>
        <w:pStyle w:val="5"/>
      </w:pPr>
      <w:r>
        <w:t>heart_beat</w:t>
      </w:r>
      <w:r w:rsidR="007061F3">
        <w:rPr>
          <w:rFonts w:hint="eastAsia"/>
          <w:lang w:eastAsia="zh-CN"/>
        </w:rPr>
        <w:t>消息</w:t>
      </w:r>
    </w:p>
    <w:p w14:paraId="0F7FBE25" w14:textId="5A6123CB" w:rsidR="00004ED2" w:rsidRDefault="007061F3">
      <w:r w:rsidRPr="007061F3">
        <w:rPr>
          <w:rFonts w:hint="eastAsia"/>
        </w:rPr>
        <w:t>消息由服务器在一段时间内发送，客户端从服务器接收到心跳消息后，立即向客户端发送心跳消息。</w:t>
      </w:r>
    </w:p>
    <w:p w14:paraId="32AE5BC5" w14:textId="6594965E" w:rsidR="00004ED2" w:rsidRDefault="007061F3">
      <w:r w:rsidRPr="007061F3">
        <w:rPr>
          <w:rFonts w:hint="eastAsia"/>
        </w:rPr>
        <w:t>字段消息正文为空，这意味着不存在任何消息正文。</w:t>
      </w:r>
    </w:p>
    <w:p w14:paraId="66037599" w14:textId="3966D3D2" w:rsidR="00004ED2" w:rsidRDefault="007061F3">
      <w:r w:rsidRPr="007061F3">
        <w:rPr>
          <w:rFonts w:hint="eastAsia"/>
        </w:rPr>
        <w:t>如果接收方在</w:t>
      </w:r>
      <w:r w:rsidRPr="007061F3">
        <w:rPr>
          <w:rFonts w:hint="eastAsia"/>
        </w:rPr>
        <w:t>N</w:t>
      </w:r>
      <w:r w:rsidRPr="007061F3">
        <w:rPr>
          <w:rFonts w:hint="eastAsia"/>
        </w:rPr>
        <w:t>个周期内没有接收到任何消息，它将操作断开连接和重新连接。</w:t>
      </w:r>
    </w:p>
    <w:p w14:paraId="2DC3510A" w14:textId="236A5A82" w:rsidR="00004ED2" w:rsidRDefault="007061F3">
      <w:pPr>
        <w:pStyle w:val="5"/>
      </w:pPr>
      <w:r>
        <w:rPr>
          <w:rFonts w:hint="eastAsia"/>
          <w:lang w:eastAsia="zh-CN"/>
        </w:rPr>
        <w:t>告警同步消息的开始</w:t>
      </w:r>
    </w:p>
    <w:p w14:paraId="3908BA09" w14:textId="75B49E9A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8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 w:rsidR="007061F3">
        <w:rPr>
          <w:rFonts w:asciiTheme="minorHAnsi" w:hAnsiTheme="minorHAnsi" w:hint="eastAsia"/>
          <w:lang w:val="en-US" w:eastAsia="zh-CN"/>
        </w:rPr>
        <w:t>告警同步消息的开始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1134"/>
        <w:gridCol w:w="3969"/>
      </w:tblGrid>
      <w:tr w:rsidR="007061F3" w14:paraId="492B2CA1" w14:textId="77777777">
        <w:tc>
          <w:tcPr>
            <w:tcW w:w="1985" w:type="dxa"/>
            <w:shd w:val="clear" w:color="auto" w:fill="D9D9D9" w:themeFill="background1" w:themeFillShade="D9"/>
          </w:tcPr>
          <w:p w14:paraId="1ED5B719" w14:textId="00E9BA65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名称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7DE0D08" w14:textId="2321FBC7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CA6A24D" w14:textId="3CA0B0EC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FAD5F3B" w14:textId="2DC5FCC7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4994195A" w14:textId="77777777">
        <w:tc>
          <w:tcPr>
            <w:tcW w:w="1985" w:type="dxa"/>
            <w:shd w:val="clear" w:color="auto" w:fill="auto"/>
          </w:tcPr>
          <w:p w14:paraId="185C004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sync_start</w:t>
            </w:r>
          </w:p>
        </w:tc>
        <w:tc>
          <w:tcPr>
            <w:tcW w:w="1276" w:type="dxa"/>
            <w:shd w:val="clear" w:color="auto" w:fill="auto"/>
          </w:tcPr>
          <w:p w14:paraId="1C8414FD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string</w:t>
            </w:r>
          </w:p>
        </w:tc>
        <w:tc>
          <w:tcPr>
            <w:tcW w:w="1134" w:type="dxa"/>
            <w:shd w:val="clear" w:color="auto" w:fill="auto"/>
          </w:tcPr>
          <w:p w14:paraId="1225FC4A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3969" w:type="dxa"/>
            <w:shd w:val="clear" w:color="auto" w:fill="auto"/>
          </w:tcPr>
          <w:p w14:paraId="564C563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-</w:t>
            </w:r>
          </w:p>
        </w:tc>
      </w:tr>
    </w:tbl>
    <w:p w14:paraId="519D7353" w14:textId="77777777" w:rsidR="00004ED2" w:rsidRDefault="00004ED2">
      <w:pPr>
        <w:spacing w:line="240" w:lineRule="auto"/>
        <w:ind w:firstLine="420"/>
        <w:rPr>
          <w:szCs w:val="21"/>
          <w:lang w:eastAsia="zh-CN"/>
        </w:rPr>
      </w:pPr>
    </w:p>
    <w:p w14:paraId="205E2AFE" w14:textId="4F97B081" w:rsidR="00004ED2" w:rsidRDefault="007061F3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Json</w:t>
      </w:r>
      <w:r>
        <w:rPr>
          <w:rFonts w:asciiTheme="minorHAnsi" w:hAnsiTheme="minorHAnsi"/>
          <w:szCs w:val="21"/>
          <w:lang w:eastAsia="zh-CN"/>
        </w:rPr>
        <w:t>格式的示例：</w:t>
      </w:r>
    </w:p>
    <w:p w14:paraId="57A42511" w14:textId="77777777" w:rsidR="00004ED2" w:rsidRDefault="00072346">
      <w:pPr>
        <w:spacing w:line="240" w:lineRule="auto"/>
        <w:ind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{</w:t>
      </w:r>
    </w:p>
    <w:p w14:paraId="4F2EF25D" w14:textId="7428832B" w:rsidR="00004ED2" w:rsidRDefault="00072346">
      <w:pPr>
        <w:spacing w:line="240" w:lineRule="auto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</w:r>
      <w:r>
        <w:rPr>
          <w:rFonts w:asciiTheme="minorHAnsi" w:hAnsiTheme="minorHAnsi"/>
          <w:szCs w:val="21"/>
          <w:lang w:eastAsia="zh-CN"/>
        </w:rPr>
        <w:tab/>
        <w:t>“sync_start”</w:t>
      </w:r>
      <w:r w:rsidR="00354497">
        <w:rPr>
          <w:rFonts w:asciiTheme="minorHAnsi" w:hAnsiTheme="minorHAnsi"/>
          <w:szCs w:val="21"/>
          <w:lang w:eastAsia="zh-CN"/>
        </w:rPr>
        <w:t>：</w:t>
      </w:r>
      <w:r>
        <w:rPr>
          <w:rFonts w:asciiTheme="minorHAnsi" w:hAnsiTheme="minorHAnsi"/>
          <w:szCs w:val="21"/>
          <w:lang w:eastAsia="zh-CN"/>
        </w:rPr>
        <w:t>“</w:t>
      </w:r>
      <w:r>
        <w:rPr>
          <w:rFonts w:asciiTheme="minorHAnsi" w:hAnsiTheme="minorHAnsi"/>
          <w:szCs w:val="21"/>
        </w:rPr>
        <w:t>BEGIN ACT ALM</w:t>
      </w:r>
      <w:r>
        <w:rPr>
          <w:rFonts w:asciiTheme="minorHAnsi" w:hAnsiTheme="minorHAnsi"/>
          <w:szCs w:val="21"/>
          <w:lang w:eastAsia="zh-CN"/>
        </w:rPr>
        <w:t>”</w:t>
      </w:r>
    </w:p>
    <w:p w14:paraId="5714B6EC" w14:textId="77777777" w:rsidR="00004ED2" w:rsidRDefault="00072346">
      <w:pPr>
        <w:spacing w:line="240" w:lineRule="auto"/>
        <w:ind w:firstLine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}</w:t>
      </w:r>
    </w:p>
    <w:p w14:paraId="50BA4D1B" w14:textId="661539C3" w:rsidR="00004ED2" w:rsidRDefault="007061F3">
      <w:pPr>
        <w:pStyle w:val="5"/>
      </w:pPr>
      <w:r>
        <w:rPr>
          <w:rFonts w:hint="eastAsia"/>
          <w:lang w:eastAsia="zh-CN"/>
        </w:rPr>
        <w:lastRenderedPageBreak/>
        <w:t>告警同步消息的结束</w:t>
      </w:r>
    </w:p>
    <w:p w14:paraId="162CE8B1" w14:textId="2A5E7DA3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9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 w:rsidR="007061F3">
        <w:rPr>
          <w:rFonts w:asciiTheme="minorHAnsi" w:hAnsiTheme="minorHAnsi" w:hint="eastAsia"/>
          <w:lang w:val="en-US" w:eastAsia="zh-CN"/>
        </w:rPr>
        <w:t>告警同步消息的结束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1134"/>
        <w:gridCol w:w="3969"/>
      </w:tblGrid>
      <w:tr w:rsidR="007061F3" w14:paraId="38C8C1E4" w14:textId="77777777">
        <w:tc>
          <w:tcPr>
            <w:tcW w:w="1985" w:type="dxa"/>
            <w:shd w:val="clear" w:color="auto" w:fill="D9D9D9" w:themeFill="background1" w:themeFillShade="D9"/>
          </w:tcPr>
          <w:p w14:paraId="53E786A5" w14:textId="661751E4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名称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425588E" w14:textId="49779F09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7C34003" w14:textId="2B457FE8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87B99D0" w14:textId="12909D31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713DF4CA" w14:textId="77777777">
        <w:tc>
          <w:tcPr>
            <w:tcW w:w="1985" w:type="dxa"/>
            <w:shd w:val="clear" w:color="auto" w:fill="auto"/>
          </w:tcPr>
          <w:p w14:paraId="08C30F1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sync_end</w:t>
            </w:r>
          </w:p>
        </w:tc>
        <w:tc>
          <w:tcPr>
            <w:tcW w:w="1276" w:type="dxa"/>
            <w:shd w:val="clear" w:color="auto" w:fill="auto"/>
          </w:tcPr>
          <w:p w14:paraId="3E268EDE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string</w:t>
            </w:r>
          </w:p>
        </w:tc>
        <w:tc>
          <w:tcPr>
            <w:tcW w:w="1134" w:type="dxa"/>
            <w:shd w:val="clear" w:color="auto" w:fill="auto"/>
          </w:tcPr>
          <w:p w14:paraId="6843A64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3969" w:type="dxa"/>
            <w:shd w:val="clear" w:color="auto" w:fill="auto"/>
          </w:tcPr>
          <w:p w14:paraId="064DC9A8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-</w:t>
            </w:r>
          </w:p>
        </w:tc>
      </w:tr>
    </w:tbl>
    <w:p w14:paraId="70E4E383" w14:textId="77777777" w:rsidR="00004ED2" w:rsidRDefault="00004ED2">
      <w:pPr>
        <w:spacing w:line="240" w:lineRule="auto"/>
        <w:ind w:leftChars="200" w:left="420"/>
        <w:rPr>
          <w:szCs w:val="21"/>
          <w:lang w:eastAsia="zh-CN"/>
        </w:rPr>
      </w:pPr>
    </w:p>
    <w:p w14:paraId="17F91BCB" w14:textId="0B61A6C7" w:rsidR="00004ED2" w:rsidRDefault="007061F3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Json</w:t>
      </w:r>
      <w:r>
        <w:rPr>
          <w:rFonts w:asciiTheme="minorHAnsi" w:hAnsiTheme="minorHAnsi"/>
          <w:szCs w:val="21"/>
          <w:lang w:eastAsia="zh-CN"/>
        </w:rPr>
        <w:t>格式的示例：</w:t>
      </w:r>
    </w:p>
    <w:p w14:paraId="4AABF052" w14:textId="77777777" w:rsidR="00004ED2" w:rsidRDefault="00072346">
      <w:pPr>
        <w:spacing w:line="240" w:lineRule="auto"/>
        <w:ind w:leftChars="200" w:left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{</w:t>
      </w:r>
    </w:p>
    <w:p w14:paraId="412F4EC2" w14:textId="2A693C5A" w:rsidR="00004ED2" w:rsidRDefault="00072346">
      <w:pPr>
        <w:spacing w:line="240" w:lineRule="auto"/>
        <w:ind w:leftChars="200" w:left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ab/>
        <w:t>“sync_end”</w:t>
      </w:r>
      <w:r w:rsidR="00354497">
        <w:rPr>
          <w:rFonts w:asciiTheme="minorHAnsi" w:hAnsiTheme="minorHAnsi"/>
          <w:szCs w:val="21"/>
          <w:lang w:eastAsia="zh-CN"/>
        </w:rPr>
        <w:t>：</w:t>
      </w:r>
      <w:r>
        <w:rPr>
          <w:rFonts w:asciiTheme="minorHAnsi" w:hAnsiTheme="minorHAnsi"/>
          <w:szCs w:val="21"/>
          <w:lang w:eastAsia="zh-CN"/>
        </w:rPr>
        <w:t>“</w:t>
      </w:r>
      <w:r>
        <w:rPr>
          <w:rFonts w:asciiTheme="minorHAnsi" w:hAnsiTheme="minorHAnsi"/>
          <w:szCs w:val="21"/>
        </w:rPr>
        <w:t>END ACT ALM</w:t>
      </w:r>
      <w:r>
        <w:rPr>
          <w:rFonts w:asciiTheme="minorHAnsi" w:hAnsiTheme="minorHAnsi"/>
          <w:szCs w:val="21"/>
          <w:lang w:eastAsia="zh-CN"/>
        </w:rPr>
        <w:t>”</w:t>
      </w:r>
    </w:p>
    <w:p w14:paraId="4EED4191" w14:textId="77777777" w:rsidR="00004ED2" w:rsidRDefault="00072346">
      <w:pPr>
        <w:spacing w:line="240" w:lineRule="auto"/>
        <w:ind w:leftChars="200" w:left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}</w:t>
      </w:r>
    </w:p>
    <w:p w14:paraId="7EF93063" w14:textId="77777777" w:rsidR="00004ED2" w:rsidRDefault="00004ED2">
      <w:pPr>
        <w:rPr>
          <w:rFonts w:asciiTheme="minorHAnsi" w:hAnsiTheme="minorHAnsi"/>
          <w:szCs w:val="21"/>
          <w:lang w:eastAsia="zh-CN"/>
        </w:rPr>
      </w:pPr>
    </w:p>
    <w:p w14:paraId="38C24891" w14:textId="6F3E0C23" w:rsidR="00004ED2" w:rsidRDefault="003B6B34">
      <w:pPr>
        <w:pStyle w:val="5"/>
      </w:pPr>
      <w:bookmarkStart w:id="309" w:name="_Toc435090796"/>
      <w:bookmarkStart w:id="310" w:name="_Toc436037352"/>
      <w:bookmarkStart w:id="311" w:name="_Toc439670476"/>
      <w:r>
        <w:rPr>
          <w:rFonts w:hint="eastAsia"/>
        </w:rPr>
        <w:t>告警</w:t>
      </w:r>
      <w:r w:rsidR="007061F3" w:rsidRPr="007061F3">
        <w:rPr>
          <w:rFonts w:hint="eastAsia"/>
        </w:rPr>
        <w:t>同步的序列号错误消息</w:t>
      </w:r>
    </w:p>
    <w:p w14:paraId="1066AD3C" w14:textId="56045159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10</w:t>
      </w:r>
      <w:r w:rsidR="00BF391C">
        <w:rPr>
          <w:rFonts w:asciiTheme="minorHAnsi" w:hAnsiTheme="minorHAnsi"/>
          <w:lang w:val="en-US"/>
        </w:rPr>
        <w:fldChar w:fldCharType="end"/>
      </w:r>
      <w:r>
        <w:rPr>
          <w:rFonts w:asciiTheme="minorHAnsi" w:hAnsiTheme="minorHAnsi"/>
          <w:lang w:val="en-US"/>
        </w:rPr>
        <w:t xml:space="preserve"> </w:t>
      </w:r>
      <w:r w:rsidR="003B6B34">
        <w:rPr>
          <w:rFonts w:asciiTheme="minorHAnsi" w:hAnsiTheme="minorHAnsi" w:hint="eastAsia"/>
          <w:lang w:val="en-US"/>
        </w:rPr>
        <w:t>告警</w:t>
      </w:r>
      <w:r w:rsidR="007061F3" w:rsidRPr="007061F3">
        <w:rPr>
          <w:rFonts w:asciiTheme="minorHAnsi" w:hAnsiTheme="minorHAnsi" w:hint="eastAsia"/>
          <w:lang w:val="en-US"/>
        </w:rPr>
        <w:t>同步的序列号错误消息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1134"/>
        <w:gridCol w:w="3969"/>
      </w:tblGrid>
      <w:tr w:rsidR="007061F3" w14:paraId="73241A4B" w14:textId="77777777">
        <w:tc>
          <w:tcPr>
            <w:tcW w:w="1985" w:type="dxa"/>
            <w:shd w:val="clear" w:color="auto" w:fill="D9D9D9" w:themeFill="background1" w:themeFillShade="D9"/>
          </w:tcPr>
          <w:p w14:paraId="4E108002" w14:textId="45781B7B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名称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A0BA2D1" w14:textId="74031D06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B7220D0" w14:textId="050455E7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要求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461B330" w14:textId="121D9FFA" w:rsidR="007061F3" w:rsidRDefault="007061F3" w:rsidP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2C794BEE" w14:textId="77777777">
        <w:tc>
          <w:tcPr>
            <w:tcW w:w="1985" w:type="dxa"/>
            <w:shd w:val="clear" w:color="auto" w:fill="auto"/>
          </w:tcPr>
          <w:p w14:paraId="4B1191A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sync_error_seq</w:t>
            </w:r>
          </w:p>
        </w:tc>
        <w:tc>
          <w:tcPr>
            <w:tcW w:w="1276" w:type="dxa"/>
            <w:shd w:val="clear" w:color="auto" w:fill="auto"/>
          </w:tcPr>
          <w:p w14:paraId="7C0C93FE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long</w:t>
            </w:r>
          </w:p>
        </w:tc>
        <w:tc>
          <w:tcPr>
            <w:tcW w:w="1134" w:type="dxa"/>
            <w:shd w:val="clear" w:color="auto" w:fill="auto"/>
          </w:tcPr>
          <w:p w14:paraId="0996748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3969" w:type="dxa"/>
            <w:shd w:val="clear" w:color="auto" w:fill="auto"/>
          </w:tcPr>
          <w:p w14:paraId="6C023A09" w14:textId="51D4F8E8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在</w:t>
            </w:r>
            <w:r w:rsidRPr="007061F3">
              <w:rPr>
                <w:rFonts w:cs="Arial" w:hint="eastAsia"/>
                <w:szCs w:val="21"/>
                <w:lang w:eastAsia="zh-CN"/>
              </w:rPr>
              <w:t>OMC</w:t>
            </w:r>
            <w:r w:rsidRPr="007061F3">
              <w:rPr>
                <w:rFonts w:cs="Arial" w:hint="eastAsia"/>
                <w:szCs w:val="21"/>
                <w:lang w:eastAsia="zh-CN"/>
              </w:rPr>
              <w:t>侧，如果找不到</w:t>
            </w:r>
            <w:r w:rsidRPr="007061F3">
              <w:rPr>
                <w:rFonts w:cs="Arial" w:hint="eastAsia"/>
                <w:szCs w:val="21"/>
                <w:lang w:eastAsia="zh-CN"/>
              </w:rPr>
              <w:t>NMS</w:t>
            </w:r>
            <w:r w:rsidRPr="007061F3">
              <w:rPr>
                <w:rFonts w:cs="Arial" w:hint="eastAsia"/>
                <w:szCs w:val="21"/>
                <w:lang w:eastAsia="zh-CN"/>
              </w:rPr>
              <w:t>同步的序列号，则同步开始和结束之间的消息体，序列号为请求时间上的序列号。</w:t>
            </w:r>
          </w:p>
        </w:tc>
      </w:tr>
    </w:tbl>
    <w:p w14:paraId="4462A93A" w14:textId="77777777" w:rsidR="00004ED2" w:rsidRDefault="00004ED2">
      <w:pPr>
        <w:rPr>
          <w:lang w:eastAsia="zh-CN"/>
        </w:rPr>
      </w:pPr>
    </w:p>
    <w:p w14:paraId="1802DFA7" w14:textId="25B9BF3A" w:rsidR="00004ED2" w:rsidRDefault="007061F3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Json</w:t>
      </w:r>
      <w:r>
        <w:rPr>
          <w:rFonts w:asciiTheme="minorHAnsi" w:hAnsiTheme="minorHAnsi"/>
          <w:szCs w:val="21"/>
          <w:lang w:eastAsia="zh-CN"/>
        </w:rPr>
        <w:t>格式的示例：</w:t>
      </w:r>
    </w:p>
    <w:p w14:paraId="414ACB61" w14:textId="77777777" w:rsidR="00004ED2" w:rsidRDefault="00072346">
      <w:pPr>
        <w:spacing w:line="240" w:lineRule="auto"/>
        <w:ind w:leftChars="200" w:left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{</w:t>
      </w:r>
    </w:p>
    <w:p w14:paraId="6D692D8A" w14:textId="1E93913F" w:rsidR="00004ED2" w:rsidRDefault="00072346">
      <w:pPr>
        <w:spacing w:line="240" w:lineRule="auto"/>
        <w:ind w:leftChars="200" w:left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“sync_error_seq”</w:t>
      </w:r>
      <w:r w:rsidR="00354497">
        <w:rPr>
          <w:rFonts w:asciiTheme="minorHAnsi" w:hAnsiTheme="minorHAnsi"/>
          <w:szCs w:val="21"/>
          <w:lang w:eastAsia="zh-CN"/>
        </w:rPr>
        <w:t>：</w:t>
      </w:r>
      <w:r>
        <w:rPr>
          <w:rFonts w:asciiTheme="minorHAnsi" w:hAnsiTheme="minorHAnsi"/>
          <w:szCs w:val="21"/>
          <w:lang w:eastAsia="zh-CN"/>
        </w:rPr>
        <w:t>123456</w:t>
      </w:r>
    </w:p>
    <w:p w14:paraId="7704F726" w14:textId="77777777" w:rsidR="00004ED2" w:rsidRDefault="00072346">
      <w:pPr>
        <w:spacing w:line="240" w:lineRule="auto"/>
        <w:ind w:leftChars="200" w:left="42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}</w:t>
      </w:r>
    </w:p>
    <w:p w14:paraId="148A5BED" w14:textId="77777777" w:rsidR="00004ED2" w:rsidRDefault="00004ED2">
      <w:pPr>
        <w:rPr>
          <w:lang w:eastAsia="zh-CN"/>
        </w:rPr>
      </w:pPr>
    </w:p>
    <w:p w14:paraId="1AF554F6" w14:textId="0F9F895A" w:rsidR="00004ED2" w:rsidRDefault="007061F3">
      <w:pPr>
        <w:pStyle w:val="5"/>
      </w:pPr>
      <w:r>
        <w:rPr>
          <w:rFonts w:hint="eastAsia"/>
          <w:lang w:eastAsia="zh-CN"/>
        </w:rPr>
        <w:t>断开消息</w:t>
      </w:r>
    </w:p>
    <w:p w14:paraId="50C92E3E" w14:textId="661E0292" w:rsidR="00004ED2" w:rsidRDefault="007061F3">
      <w:r w:rsidRPr="007061F3">
        <w:rPr>
          <w:rFonts w:hint="eastAsia"/>
        </w:rPr>
        <w:t>当客户端想要断开</w:t>
      </w:r>
      <w:r w:rsidRPr="007061F3">
        <w:t>socket</w:t>
      </w:r>
      <w:r w:rsidRPr="007061F3">
        <w:rPr>
          <w:rFonts w:hint="eastAsia"/>
        </w:rPr>
        <w:t>连接时，客户端会向服务器发送断开连接消息，字段消息体为空，这意味着不存在消息体。</w:t>
      </w:r>
    </w:p>
    <w:bookmarkEnd w:id="309"/>
    <w:bookmarkEnd w:id="310"/>
    <w:bookmarkEnd w:id="311"/>
    <w:p w14:paraId="50FFE84C" w14:textId="7F870261" w:rsidR="00004ED2" w:rsidRDefault="007061F3">
      <w:pPr>
        <w:pStyle w:val="4"/>
        <w:tabs>
          <w:tab w:val="clear" w:pos="4267"/>
        </w:tabs>
      </w:pPr>
      <w:r>
        <w:rPr>
          <w:rFonts w:hint="eastAsia"/>
          <w:lang w:eastAsia="zh-CN"/>
        </w:rPr>
        <w:t>告警消息体</w:t>
      </w:r>
    </w:p>
    <w:p w14:paraId="047F9B68" w14:textId="1AFD4807" w:rsidR="00004ED2" w:rsidRDefault="003B6B34">
      <w:r>
        <w:rPr>
          <w:rFonts w:hint="eastAsia"/>
        </w:rPr>
        <w:t>告警</w:t>
      </w:r>
      <w:r w:rsidR="007061F3" w:rsidRPr="007061F3">
        <w:rPr>
          <w:rFonts w:hint="eastAsia"/>
        </w:rPr>
        <w:t>消息体的内容采用</w:t>
      </w:r>
      <w:r w:rsidR="007061F3" w:rsidRPr="007061F3">
        <w:rPr>
          <w:rFonts w:hint="eastAsia"/>
        </w:rPr>
        <w:t>json</w:t>
      </w:r>
      <w:r w:rsidR="007061F3" w:rsidRPr="007061F3">
        <w:rPr>
          <w:rFonts w:hint="eastAsia"/>
        </w:rPr>
        <w:t>格式，适用于同步</w:t>
      </w:r>
      <w:r>
        <w:rPr>
          <w:rFonts w:hint="eastAsia"/>
        </w:rPr>
        <w:t>告警</w:t>
      </w:r>
      <w:r w:rsidR="007061F3" w:rsidRPr="007061F3">
        <w:rPr>
          <w:rFonts w:hint="eastAsia"/>
        </w:rPr>
        <w:t>和实时</w:t>
      </w:r>
      <w:r>
        <w:rPr>
          <w:rFonts w:hint="eastAsia"/>
        </w:rPr>
        <w:t>告警</w:t>
      </w:r>
      <w:r w:rsidR="007061F3" w:rsidRPr="007061F3">
        <w:rPr>
          <w:rFonts w:hint="eastAsia"/>
        </w:rPr>
        <w:t>，包括</w:t>
      </w:r>
      <w:r w:rsidR="007061F3">
        <w:fldChar w:fldCharType="begin"/>
      </w:r>
      <w:r w:rsidR="007061F3">
        <w:instrText xml:space="preserve"> REF _Ref525838028 \h  \* MERGEFORMAT </w:instrText>
      </w:r>
      <w:r w:rsidR="007061F3">
        <w:fldChar w:fldCharType="separate"/>
      </w:r>
      <w:r w:rsidR="000730F4" w:rsidRPr="000730F4">
        <w:t>Table 4</w:t>
      </w:r>
      <w:r w:rsidR="000730F4" w:rsidRPr="000730F4">
        <w:noBreakHyphen/>
        <w:t>11</w:t>
      </w:r>
      <w:r w:rsidR="007061F3">
        <w:fldChar w:fldCharType="end"/>
      </w:r>
      <w:r w:rsidR="007061F3" w:rsidRPr="007061F3">
        <w:rPr>
          <w:rFonts w:hint="eastAsia"/>
        </w:rPr>
        <w:t>中的字段。</w:t>
      </w:r>
    </w:p>
    <w:p w14:paraId="2E79988F" w14:textId="42968D21" w:rsidR="00004ED2" w:rsidRDefault="00072346">
      <w:pPr>
        <w:pStyle w:val="a8"/>
        <w:keepNext/>
        <w:jc w:val="center"/>
        <w:rPr>
          <w:rFonts w:asciiTheme="minorHAnsi" w:hAnsiTheme="minorHAnsi"/>
          <w:lang w:val="en-US"/>
        </w:rPr>
      </w:pPr>
      <w:bookmarkStart w:id="312" w:name="_Ref525838028"/>
      <w:r>
        <w:rPr>
          <w:rFonts w:asciiTheme="minorHAnsi" w:hAnsiTheme="minorHAnsi"/>
          <w:lang w:val="en-US"/>
        </w:rPr>
        <w:t xml:space="preserve">Table </w:t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STYLEREF 1 \s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4</w:t>
      </w:r>
      <w:r w:rsidR="00BF391C">
        <w:rPr>
          <w:rFonts w:asciiTheme="minorHAnsi" w:hAnsiTheme="minorHAnsi"/>
          <w:lang w:val="en-US"/>
        </w:rPr>
        <w:fldChar w:fldCharType="end"/>
      </w:r>
      <w:r w:rsidR="00BF391C">
        <w:rPr>
          <w:rFonts w:asciiTheme="minorHAnsi" w:hAnsiTheme="minorHAnsi"/>
          <w:lang w:val="en-US"/>
        </w:rPr>
        <w:noBreakHyphen/>
      </w:r>
      <w:r w:rsidR="00BF391C">
        <w:rPr>
          <w:rFonts w:asciiTheme="minorHAnsi" w:hAnsiTheme="minorHAnsi"/>
          <w:lang w:val="en-US"/>
        </w:rPr>
        <w:fldChar w:fldCharType="begin"/>
      </w:r>
      <w:r w:rsidR="00BF391C">
        <w:rPr>
          <w:rFonts w:asciiTheme="minorHAnsi" w:hAnsiTheme="minorHAnsi"/>
          <w:lang w:val="en-US"/>
        </w:rPr>
        <w:instrText xml:space="preserve"> SEQ Table \* ARABIC \s 1 </w:instrText>
      </w:r>
      <w:r w:rsidR="00BF391C">
        <w:rPr>
          <w:rFonts w:asciiTheme="minorHAnsi" w:hAnsiTheme="minorHAnsi"/>
          <w:lang w:val="en-US"/>
        </w:rPr>
        <w:fldChar w:fldCharType="separate"/>
      </w:r>
      <w:r w:rsidR="000730F4">
        <w:rPr>
          <w:rFonts w:asciiTheme="minorHAnsi" w:hAnsiTheme="minorHAnsi"/>
          <w:noProof/>
          <w:lang w:val="en-US"/>
        </w:rPr>
        <w:t>11</w:t>
      </w:r>
      <w:r w:rsidR="00BF391C">
        <w:rPr>
          <w:rFonts w:asciiTheme="minorHAnsi" w:hAnsiTheme="minorHAnsi"/>
          <w:lang w:val="en-US"/>
        </w:rPr>
        <w:fldChar w:fldCharType="end"/>
      </w:r>
      <w:bookmarkEnd w:id="312"/>
      <w:r>
        <w:rPr>
          <w:rFonts w:asciiTheme="minorHAnsi" w:hAnsiTheme="minorHAnsi"/>
          <w:lang w:val="en-US"/>
        </w:rPr>
        <w:t xml:space="preserve"> </w:t>
      </w:r>
      <w:r w:rsidR="007061F3">
        <w:rPr>
          <w:rFonts w:asciiTheme="minorHAnsi" w:hAnsiTheme="minorHAnsi" w:hint="eastAsia"/>
          <w:lang w:val="en-US" w:eastAsia="zh-CN"/>
        </w:rPr>
        <w:t>告警消息体字段</w:t>
      </w:r>
    </w:p>
    <w:tbl>
      <w:tblPr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709"/>
        <w:gridCol w:w="1134"/>
        <w:gridCol w:w="1134"/>
        <w:gridCol w:w="3402"/>
      </w:tblGrid>
      <w:tr w:rsidR="00004ED2" w14:paraId="20058776" w14:textId="77777777" w:rsidTr="00354497">
        <w:trPr>
          <w:cantSplit/>
          <w:trHeight w:val="312"/>
          <w:tblHeader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DE6D22" w14:textId="5B79FBA7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字段名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0D7A42" w14:textId="57CB4717" w:rsidR="00004ED2" w:rsidRDefault="00354497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必选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1805B3" w14:textId="43290E36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数据类型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F880E" w14:textId="39AC40F3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最大长度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36DBC" w14:textId="548F6F8E" w:rsidR="00004ED2" w:rsidRDefault="007061F3">
            <w:pPr>
              <w:spacing w:line="240" w:lineRule="auto"/>
              <w:jc w:val="center"/>
              <w:rPr>
                <w:rFonts w:cs="Arial"/>
                <w:b/>
                <w:szCs w:val="21"/>
                <w:lang w:eastAsia="zh-CN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004ED2" w14:paraId="013DD1DC" w14:textId="77777777" w:rsidTr="00354497">
        <w:trPr>
          <w:cantSplit/>
          <w:trHeight w:val="312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2A7C42" w14:textId="77777777" w:rsidR="00004ED2" w:rsidRDefault="00004ED2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EDA0E7" w14:textId="77777777" w:rsidR="00004ED2" w:rsidRDefault="00004ED2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2AF36" w14:textId="77777777" w:rsidR="00004ED2" w:rsidRDefault="00004ED2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876AC" w14:textId="77777777" w:rsidR="00004ED2" w:rsidRDefault="00004ED2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D65F9" w14:textId="77777777" w:rsidR="00004ED2" w:rsidRDefault="00004ED2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</w:p>
        </w:tc>
      </w:tr>
      <w:tr w:rsidR="00004ED2" w14:paraId="0E111B46" w14:textId="77777777" w:rsidTr="00354497">
        <w:trPr>
          <w:cantSplit/>
          <w:trHeight w:val="31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949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alarmSequenceId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8B953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A760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B776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BE23E" w14:textId="1AEBD9A9" w:rsidR="007061F3" w:rsidRPr="007061F3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OMC</w:t>
            </w:r>
            <w:r w:rsidRPr="007061F3">
              <w:rPr>
                <w:rFonts w:cs="Arial" w:hint="eastAsia"/>
                <w:szCs w:val="21"/>
                <w:lang w:eastAsia="zh-CN"/>
              </w:rPr>
              <w:t>中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的序列标识，用于判断是否有丢失的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。</w:t>
            </w:r>
          </w:p>
          <w:p w14:paraId="1D034495" w14:textId="77777777" w:rsidR="007061F3" w:rsidRPr="007061F3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范围从</w:t>
            </w:r>
            <w:r w:rsidRPr="007061F3">
              <w:rPr>
                <w:rFonts w:cs="Arial" w:hint="eastAsia"/>
                <w:szCs w:val="21"/>
                <w:lang w:eastAsia="zh-CN"/>
              </w:rPr>
              <w:t>1</w:t>
            </w:r>
            <w:r w:rsidRPr="007061F3">
              <w:rPr>
                <w:rFonts w:cs="Arial" w:hint="eastAsia"/>
                <w:szCs w:val="21"/>
                <w:lang w:eastAsia="zh-CN"/>
              </w:rPr>
              <w:t>到</w:t>
            </w:r>
            <w:r w:rsidRPr="007061F3">
              <w:rPr>
                <w:rFonts w:cs="Arial" w:hint="eastAsia"/>
                <w:szCs w:val="21"/>
                <w:lang w:eastAsia="zh-CN"/>
              </w:rPr>
              <w:t>2^31-1</w:t>
            </w:r>
            <w:r w:rsidRPr="007061F3">
              <w:rPr>
                <w:rFonts w:cs="Arial" w:hint="eastAsia"/>
                <w:szCs w:val="21"/>
                <w:lang w:eastAsia="zh-CN"/>
              </w:rPr>
              <w:t>。</w:t>
            </w:r>
          </w:p>
          <w:p w14:paraId="611C19A8" w14:textId="216ADCBA" w:rsidR="00004ED2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如果超过最大值，请从</w:t>
            </w:r>
            <w:r w:rsidRPr="007061F3">
              <w:rPr>
                <w:rFonts w:cs="Arial" w:hint="eastAsia"/>
                <w:szCs w:val="21"/>
                <w:lang w:eastAsia="zh-CN"/>
              </w:rPr>
              <w:t>1</w:t>
            </w:r>
            <w:r w:rsidRPr="007061F3">
              <w:rPr>
                <w:rFonts w:cs="Arial" w:hint="eastAsia"/>
                <w:szCs w:val="21"/>
                <w:lang w:eastAsia="zh-CN"/>
              </w:rPr>
              <w:t>重新启动到数字。</w:t>
            </w:r>
          </w:p>
        </w:tc>
      </w:tr>
      <w:tr w:rsidR="00004ED2" w14:paraId="4858EFC9" w14:textId="77777777" w:rsidTr="00354497">
        <w:trPr>
          <w:cantSplit/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00CB8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lastRenderedPageBreak/>
              <w:t>alarmTitle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4C2D7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B37D5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DC0DC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255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0A6F34" w14:textId="559FF636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告警名称</w:t>
            </w:r>
          </w:p>
        </w:tc>
      </w:tr>
      <w:tr w:rsidR="00004ED2" w14:paraId="79B19AE5" w14:textId="77777777" w:rsidTr="00354497">
        <w:trPr>
          <w:cantSplit/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F3E05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alarmStatus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1454A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FBF4C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E99E4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68ED0C" w14:textId="5F5643B9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</w:t>
            </w:r>
            <w:r w:rsidR="00354497">
              <w:rPr>
                <w:rFonts w:cs="Arial"/>
                <w:szCs w:val="21"/>
                <w:lang w:eastAsia="zh-CN"/>
              </w:rPr>
              <w:t>：</w:t>
            </w:r>
            <w:r w:rsidR="007061F3">
              <w:rPr>
                <w:rFonts w:cs="Arial" w:hint="eastAsia"/>
                <w:szCs w:val="21"/>
                <w:lang w:eastAsia="zh-CN"/>
              </w:rPr>
              <w:t>激活告警</w:t>
            </w:r>
          </w:p>
          <w:p w14:paraId="475A9922" w14:textId="0639FB40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</w:t>
            </w:r>
            <w:r w:rsidR="00354497">
              <w:rPr>
                <w:rFonts w:cs="Arial"/>
                <w:szCs w:val="21"/>
                <w:lang w:eastAsia="zh-CN"/>
              </w:rPr>
              <w:t>：</w:t>
            </w:r>
            <w:r w:rsidR="007061F3">
              <w:rPr>
                <w:rFonts w:cs="Arial" w:hint="eastAsia"/>
                <w:szCs w:val="21"/>
                <w:lang w:eastAsia="zh-CN"/>
              </w:rPr>
              <w:t>清除告警</w:t>
            </w:r>
          </w:p>
        </w:tc>
      </w:tr>
      <w:tr w:rsidR="00004ED2" w14:paraId="0D684C06" w14:textId="77777777" w:rsidTr="00354497">
        <w:trPr>
          <w:cantSplit/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03276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alarmType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CA8AB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0F6CC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CC10A4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50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725F8" w14:textId="1ED0454F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厂家定制的告警类型</w:t>
            </w:r>
          </w:p>
        </w:tc>
      </w:tr>
      <w:tr w:rsidR="00004ED2" w14:paraId="33A94A29" w14:textId="77777777" w:rsidTr="00354497">
        <w:trPr>
          <w:cantSplit/>
          <w:trHeight w:val="9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94D1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origSeverity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FF73A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CC2DA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FF773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7EA736" w14:textId="67802600" w:rsidR="007061F3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1</w:t>
            </w:r>
            <w:r w:rsidRPr="007061F3">
              <w:rPr>
                <w:rFonts w:cs="Arial" w:hint="eastAsia"/>
                <w:szCs w:val="21"/>
                <w:lang w:eastAsia="zh-CN"/>
              </w:rPr>
              <w:t>：一级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（严重）</w:t>
            </w:r>
          </w:p>
          <w:p w14:paraId="00043824" w14:textId="12F5BB0B" w:rsidR="007061F3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2</w:t>
            </w:r>
            <w:r w:rsidRPr="007061F3">
              <w:rPr>
                <w:rFonts w:cs="Arial" w:hint="eastAsia"/>
                <w:szCs w:val="21"/>
                <w:lang w:eastAsia="zh-CN"/>
              </w:rPr>
              <w:t>：二级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（主要）</w:t>
            </w:r>
          </w:p>
          <w:p w14:paraId="0A935640" w14:textId="670DD326" w:rsidR="007061F3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3</w:t>
            </w:r>
            <w:r w:rsidRPr="007061F3">
              <w:rPr>
                <w:rFonts w:cs="Arial" w:hint="eastAsia"/>
                <w:szCs w:val="21"/>
                <w:lang w:eastAsia="zh-CN"/>
              </w:rPr>
              <w:t>：三级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（次要）</w:t>
            </w:r>
          </w:p>
          <w:p w14:paraId="580785EA" w14:textId="3F421D4D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4</w:t>
            </w:r>
            <w:r w:rsidRPr="007061F3">
              <w:rPr>
                <w:rFonts w:cs="Arial" w:hint="eastAsia"/>
                <w:szCs w:val="21"/>
                <w:lang w:eastAsia="zh-CN"/>
              </w:rPr>
              <w:t>：四级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（警告）</w:t>
            </w:r>
          </w:p>
        </w:tc>
      </w:tr>
      <w:tr w:rsidR="00004ED2" w14:paraId="2BF8EFD6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8ECCC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eventTime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3C060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07C59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Time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3334D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7EC92F" w14:textId="46560AE8" w:rsidR="00004ED2" w:rsidRDefault="003B6B34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产生时间或清除时间</w:t>
            </w:r>
          </w:p>
        </w:tc>
      </w:tr>
      <w:tr w:rsidR="00004ED2" w14:paraId="2F2F0C0B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159D77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alarmId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46A4F7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335D3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8AE2E3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2F0066" w14:textId="67F197A2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出厂设备的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序列号，与</w:t>
            </w:r>
            <w:r>
              <w:rPr>
                <w:rFonts w:cs="Arial" w:hint="eastAsia"/>
                <w:szCs w:val="21"/>
                <w:lang w:eastAsia="zh-CN"/>
              </w:rPr>
              <w:t>清除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一致</w:t>
            </w:r>
          </w:p>
        </w:tc>
      </w:tr>
      <w:tr w:rsidR="00004ED2" w14:paraId="0D079194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EDC44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specificProblemID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90DB06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2F443B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59571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6FB88B" w14:textId="4A31155A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厂家告警代码</w:t>
            </w:r>
          </w:p>
        </w:tc>
      </w:tr>
      <w:tr w:rsidR="00004ED2" w14:paraId="02D7EE05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688F83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specificProblem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569000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DF09C6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86A62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255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A0187A" w14:textId="2DDB06F2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产生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的原因</w:t>
            </w:r>
          </w:p>
        </w:tc>
      </w:tr>
      <w:tr w:rsidR="00004ED2" w14:paraId="3474BD6E" w14:textId="77777777" w:rsidTr="00354497">
        <w:trPr>
          <w:cantSplit/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D2E64C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neDn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D9B918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9EA323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E5524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1024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91479A" w14:textId="1E0FB5A5" w:rsidR="00004ED2" w:rsidRDefault="003B6B34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网元的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Dn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，例如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ENB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OMC</w:t>
            </w:r>
          </w:p>
        </w:tc>
      </w:tr>
      <w:tr w:rsidR="00004ED2" w14:paraId="201C3DA8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9400A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neName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EAACEA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F84C2D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8F128B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255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C7412D" w14:textId="4743693A" w:rsidR="00004ED2" w:rsidRDefault="003B6B34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</w:t>
            </w:r>
            <w:r w:rsidR="007061F3">
              <w:rPr>
                <w:rFonts w:cs="Arial" w:hint="eastAsia"/>
                <w:szCs w:val="21"/>
                <w:lang w:eastAsia="zh-CN"/>
              </w:rPr>
              <w:t>设备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名称</w:t>
            </w:r>
          </w:p>
        </w:tc>
      </w:tr>
      <w:tr w:rsidR="00004ED2" w14:paraId="767CABCA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76157E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neType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237D35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872C9B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C6DB5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D8CEA6" w14:textId="35D9F955" w:rsidR="00004ED2" w:rsidRDefault="003B6B34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网元的设备类型，例如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ENB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OMC</w:t>
            </w:r>
          </w:p>
        </w:tc>
      </w:tr>
      <w:tr w:rsidR="00004ED2" w14:paraId="41DDFC39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D75D6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objectDn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26ACA8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BA6F04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41B8F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1024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6153F0" w14:textId="3A1F0402" w:rsidR="00004ED2" w:rsidRDefault="003B6B34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对象的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Dn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，例如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CELL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RRU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ENB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ANT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OMC</w:t>
            </w:r>
          </w:p>
        </w:tc>
      </w:tr>
      <w:tr w:rsidR="00004ED2" w14:paraId="537F49C8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21EEF8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objectName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D99F3F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BF172C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E899F2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255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66C422" w14:textId="664BC4D0" w:rsidR="00004ED2" w:rsidRDefault="003B6B34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对象的名称</w:t>
            </w:r>
          </w:p>
        </w:tc>
      </w:tr>
      <w:tr w:rsidR="00004ED2" w14:paraId="7607A235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3E5A3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objectType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16F027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07E6A8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28706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6C1FAA" w14:textId="0219DE4C" w:rsidR="00004ED2" w:rsidRDefault="003B6B34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告警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对象的资源，例如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ENB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CELL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RRU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ANT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、</w:t>
            </w:r>
            <w:r w:rsidR="007061F3" w:rsidRPr="007061F3">
              <w:rPr>
                <w:rFonts w:cs="Arial" w:hint="eastAsia"/>
                <w:szCs w:val="21"/>
                <w:lang w:eastAsia="zh-CN"/>
              </w:rPr>
              <w:t>OMC</w:t>
            </w:r>
          </w:p>
        </w:tc>
      </w:tr>
      <w:tr w:rsidR="00004ED2" w14:paraId="129B3CA6" w14:textId="77777777" w:rsidTr="00354497">
        <w:trPr>
          <w:cantSplit/>
          <w:trHeight w:val="4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E6C936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locationInfo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C1DD22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4D23E3" w14:textId="77777777" w:rsidR="00004ED2" w:rsidRDefault="00072346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66A0B1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255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2F8F5A" w14:textId="4CE5F193" w:rsidR="00004ED2" w:rsidRDefault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例如</w:t>
            </w:r>
            <w:r>
              <w:rPr>
                <w:rFonts w:cs="Arial" w:hint="eastAsia"/>
                <w:szCs w:val="21"/>
                <w:lang w:eastAsia="zh-CN"/>
              </w:rPr>
              <w:t>机架</w:t>
            </w:r>
            <w:r w:rsidRPr="007061F3">
              <w:rPr>
                <w:rFonts w:cs="Arial" w:hint="eastAsia"/>
                <w:szCs w:val="21"/>
                <w:lang w:eastAsia="zh-CN"/>
              </w:rPr>
              <w:t>、插槽、板</w:t>
            </w:r>
          </w:p>
        </w:tc>
      </w:tr>
      <w:tr w:rsidR="00004ED2" w14:paraId="26F9B220" w14:textId="77777777" w:rsidTr="00354497">
        <w:trPr>
          <w:cantSplit/>
          <w:trHeight w:val="48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274AF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addInfo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34940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DD066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0C315" w14:textId="77777777" w:rsidR="00004ED2" w:rsidRDefault="00072346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2048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945FD" w14:textId="1D68BD34" w:rsidR="007061F3" w:rsidRPr="007061F3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多个名称</w:t>
            </w:r>
            <w:r w:rsidRPr="007061F3">
              <w:rPr>
                <w:rFonts w:cs="Arial" w:hint="eastAsia"/>
                <w:szCs w:val="21"/>
                <w:lang w:eastAsia="zh-CN"/>
              </w:rPr>
              <w:t>-</w:t>
            </w:r>
            <w:r w:rsidRPr="007061F3">
              <w:rPr>
                <w:rFonts w:cs="Arial" w:hint="eastAsia"/>
                <w:szCs w:val="21"/>
                <w:lang w:eastAsia="zh-CN"/>
              </w:rPr>
              <w:t>值对，用于自定义</w:t>
            </w:r>
            <w:r>
              <w:rPr>
                <w:rFonts w:cs="Arial" w:hint="eastAsia"/>
                <w:szCs w:val="21"/>
                <w:lang w:eastAsia="zh-CN"/>
              </w:rPr>
              <w:t>厂家</w:t>
            </w:r>
            <w:r w:rsidRPr="007061F3">
              <w:rPr>
                <w:rFonts w:cs="Arial" w:hint="eastAsia"/>
                <w:szCs w:val="21"/>
                <w:lang w:eastAsia="zh-CN"/>
              </w:rPr>
              <w:t>厂信息。</w:t>
            </w:r>
          </w:p>
          <w:p w14:paraId="78DEB4FA" w14:textId="77777777" w:rsidR="007061F3" w:rsidRPr="007061F3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在名称和值之间，用“；”分隔。</w:t>
            </w:r>
          </w:p>
          <w:p w14:paraId="12D1D242" w14:textId="77777777" w:rsidR="007061F3" w:rsidRPr="007061F3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在多个名称</w:t>
            </w:r>
            <w:r w:rsidRPr="007061F3">
              <w:rPr>
                <w:rFonts w:cs="Arial" w:hint="eastAsia"/>
                <w:szCs w:val="21"/>
                <w:lang w:eastAsia="zh-CN"/>
              </w:rPr>
              <w:t>-</w:t>
            </w:r>
            <w:r w:rsidRPr="007061F3">
              <w:rPr>
                <w:rFonts w:cs="Arial" w:hint="eastAsia"/>
                <w:szCs w:val="21"/>
                <w:lang w:eastAsia="zh-CN"/>
              </w:rPr>
              <w:t>值对之间，用“；”分隔。</w:t>
            </w:r>
          </w:p>
          <w:p w14:paraId="167BF623" w14:textId="77777777" w:rsidR="007061F3" w:rsidRPr="007061F3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该值不能包括“</w:t>
            </w:r>
            <w:r w:rsidRPr="007061F3">
              <w:rPr>
                <w:rFonts w:cs="Arial" w:hint="eastAsia"/>
                <w:szCs w:val="21"/>
                <w:lang w:eastAsia="zh-CN"/>
              </w:rPr>
              <w:t>=</w:t>
            </w:r>
            <w:r w:rsidRPr="007061F3">
              <w:rPr>
                <w:rFonts w:cs="Arial" w:hint="eastAsia"/>
                <w:szCs w:val="21"/>
                <w:lang w:eastAsia="zh-CN"/>
              </w:rPr>
              <w:t>”和“；”。</w:t>
            </w:r>
          </w:p>
          <w:p w14:paraId="309032CD" w14:textId="711D262B" w:rsidR="00004ED2" w:rsidRDefault="007061F3" w:rsidP="007061F3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 w:rsidRPr="007061F3">
              <w:rPr>
                <w:rFonts w:cs="Arial" w:hint="eastAsia"/>
                <w:szCs w:val="21"/>
                <w:lang w:eastAsia="zh-CN"/>
              </w:rPr>
              <w:t>对于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标准化通用模型中未涵盖的字段，可以在字段中填写。例如，在</w:t>
            </w:r>
            <w:r w:rsidR="003B6B34">
              <w:rPr>
                <w:rFonts w:cs="Arial" w:hint="eastAsia"/>
                <w:szCs w:val="21"/>
                <w:lang w:eastAsia="zh-CN"/>
              </w:rPr>
              <w:t>告警</w:t>
            </w:r>
            <w:r w:rsidRPr="007061F3">
              <w:rPr>
                <w:rFonts w:cs="Arial" w:hint="eastAsia"/>
                <w:szCs w:val="21"/>
                <w:lang w:eastAsia="zh-CN"/>
              </w:rPr>
              <w:t>标准化中协助解释字段。</w:t>
            </w:r>
          </w:p>
        </w:tc>
      </w:tr>
    </w:tbl>
    <w:p w14:paraId="54332C52" w14:textId="77777777" w:rsidR="00004ED2" w:rsidRDefault="00004ED2">
      <w:pPr>
        <w:pStyle w:val="aff9"/>
        <w:spacing w:line="360" w:lineRule="auto"/>
        <w:ind w:firstLineChars="0" w:firstLine="0"/>
        <w:rPr>
          <w:rFonts w:hAnsi="宋体"/>
          <w:szCs w:val="21"/>
        </w:rPr>
      </w:pPr>
    </w:p>
    <w:p w14:paraId="4A38368E" w14:textId="60F23385" w:rsidR="00004ED2" w:rsidRDefault="007061F3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Json</w:t>
      </w:r>
      <w:r>
        <w:rPr>
          <w:rFonts w:asciiTheme="minorHAnsi" w:hAnsiTheme="minorHAnsi"/>
          <w:szCs w:val="21"/>
          <w:lang w:eastAsia="zh-CN"/>
        </w:rPr>
        <w:t>格式的示例：</w:t>
      </w:r>
    </w:p>
    <w:p w14:paraId="6991CD96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{</w:t>
      </w:r>
    </w:p>
    <w:p w14:paraId="1988D1D4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“alarmSequenceId”:503,</w:t>
      </w:r>
    </w:p>
    <w:p w14:paraId="30E67FCB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“alarmTitle”:” eNodeB quit service”,</w:t>
      </w:r>
    </w:p>
    <w:p w14:paraId="15C1570E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“alarmStatus”:”1”,</w:t>
      </w:r>
    </w:p>
    <w:p w14:paraId="3535726D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lastRenderedPageBreak/>
        <w:t>“alarmType”:”qualityOfServiceAlarm”,</w:t>
      </w:r>
    </w:p>
    <w:p w14:paraId="5E739E3B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“origSeverity”:”1”,</w:t>
      </w:r>
    </w:p>
    <w:p w14:paraId="148A2716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“eventTime”:”2016-03-31 21:49:47”,</w:t>
      </w:r>
    </w:p>
    <w:p w14:paraId="130A2ED1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“alarmId”:”1459410574291”,</w:t>
      </w:r>
    </w:p>
    <w:p w14:paraId="08B2C7C5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“specificProblemID”:”198094833”,</w:t>
      </w:r>
    </w:p>
    <w:p w14:paraId="4DA67AC0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“specificProblem”:”</w:t>
      </w:r>
      <w:r>
        <w:rPr>
          <w:rFonts w:asciiTheme="minorHAnsi" w:hAnsiTheme="minorHAnsi" w:hint="eastAsia"/>
          <w:szCs w:val="21"/>
          <w:lang w:eastAsia="zh-CN"/>
        </w:rPr>
        <w:t xml:space="preserve"> no available S1 link, main </w:t>
      </w:r>
      <w:r>
        <w:rPr>
          <w:rFonts w:asciiTheme="minorHAnsi" w:hAnsiTheme="minorHAnsi"/>
          <w:szCs w:val="21"/>
          <w:lang w:eastAsia="zh-CN"/>
        </w:rPr>
        <w:t xml:space="preserve">control </w:t>
      </w:r>
      <w:r>
        <w:rPr>
          <w:rFonts w:asciiTheme="minorHAnsi" w:hAnsiTheme="minorHAnsi" w:hint="eastAsia"/>
          <w:szCs w:val="21"/>
          <w:lang w:eastAsia="zh-CN"/>
        </w:rPr>
        <w:t>board</w:t>
      </w:r>
      <w:r>
        <w:rPr>
          <w:rFonts w:asciiTheme="minorHAnsi" w:hAnsiTheme="minorHAnsi"/>
          <w:szCs w:val="21"/>
          <w:lang w:eastAsia="zh-CN"/>
        </w:rPr>
        <w:t xml:space="preserve"> or external reference clock”,</w:t>
      </w:r>
    </w:p>
    <w:p w14:paraId="06BFFBB5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“neDn”:”1300_</w:t>
      </w:r>
      <w:r>
        <w:rPr>
          <w:rFonts w:asciiTheme="minorHAnsi" w:hAnsiTheme="minorHAnsi" w:hint="eastAsia"/>
          <w:szCs w:val="21"/>
          <w:lang w:eastAsia="zh-CN"/>
        </w:rPr>
        <w:t>Baicells</w:t>
      </w:r>
      <w:r>
        <w:rPr>
          <w:rFonts w:asciiTheme="minorHAnsi" w:hAnsiTheme="minorHAnsi"/>
          <w:szCs w:val="21"/>
          <w:lang w:eastAsia="zh-CN"/>
        </w:rPr>
        <w:t>_ENB_537188 ”,</w:t>
      </w:r>
    </w:p>
    <w:p w14:paraId="0E280E12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“neName”:”</w:t>
      </w:r>
      <w:r>
        <w:rPr>
          <w:rFonts w:asciiTheme="minorHAnsi" w:hAnsiTheme="minorHAnsi" w:hint="eastAsia"/>
          <w:szCs w:val="21"/>
          <w:lang w:eastAsia="zh-CN"/>
        </w:rPr>
        <w:t>C</w:t>
      </w:r>
      <w:r>
        <w:rPr>
          <w:rFonts w:asciiTheme="minorHAnsi" w:hAnsiTheme="minorHAnsi"/>
          <w:szCs w:val="21"/>
          <w:lang w:eastAsia="zh-CN"/>
        </w:rPr>
        <w:t>hanshawuliuyuanZL-B8300474741PT(474741)”,</w:t>
      </w:r>
    </w:p>
    <w:p w14:paraId="31B08EAC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“neType”:”ENB”,</w:t>
      </w:r>
    </w:p>
    <w:p w14:paraId="5D5E36EC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“objectDn”:”1300_</w:t>
      </w:r>
      <w:r>
        <w:rPr>
          <w:rFonts w:asciiTheme="minorHAnsi" w:hAnsiTheme="minorHAnsi" w:hint="eastAsia"/>
          <w:szCs w:val="21"/>
          <w:lang w:eastAsia="zh-CN"/>
        </w:rPr>
        <w:t>Baicells</w:t>
      </w:r>
      <w:r>
        <w:rPr>
          <w:rFonts w:asciiTheme="minorHAnsi" w:hAnsiTheme="minorHAnsi"/>
          <w:szCs w:val="21"/>
          <w:lang w:eastAsia="zh-CN"/>
        </w:rPr>
        <w:t>_ENB_537188 ”,</w:t>
      </w:r>
    </w:p>
    <w:p w14:paraId="026DDECB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“objectName”:”</w:t>
      </w:r>
      <w:r>
        <w:rPr>
          <w:rFonts w:asciiTheme="minorHAnsi" w:hAnsiTheme="minorHAnsi" w:hint="eastAsia"/>
          <w:szCs w:val="21"/>
          <w:lang w:eastAsia="zh-CN"/>
        </w:rPr>
        <w:t xml:space="preserve"> C</w:t>
      </w:r>
      <w:r>
        <w:rPr>
          <w:rFonts w:asciiTheme="minorHAnsi" w:hAnsiTheme="minorHAnsi"/>
          <w:szCs w:val="21"/>
          <w:lang w:eastAsia="zh-CN"/>
        </w:rPr>
        <w:t>hanshawuliuyuanZL-B8300474741PT(474741)”,</w:t>
      </w:r>
    </w:p>
    <w:p w14:paraId="4C08CA2B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“objectType”:”EnbFunction”,</w:t>
      </w:r>
    </w:p>
    <w:p w14:paraId="0840A4D9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“locationInfo”:”sbn=7312@NodeMe=474741@Equipment=1@rack=1@shelf=1@board=1”,</w:t>
      </w:r>
    </w:p>
    <w:p w14:paraId="3300DF6A" w14:textId="77777777" w:rsidR="00004ED2" w:rsidRDefault="00072346">
      <w:pPr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“addInfo”:”Aid;23;probablecause;306;officeId;474741;officename;</w:t>
      </w:r>
      <w:r>
        <w:rPr>
          <w:rFonts w:asciiTheme="minorHAnsi" w:hAnsiTheme="minorHAnsi" w:hint="eastAsia"/>
          <w:szCs w:val="21"/>
          <w:lang w:eastAsia="zh-CN"/>
        </w:rPr>
        <w:t xml:space="preserve"> C</w:t>
      </w:r>
      <w:r>
        <w:rPr>
          <w:rFonts w:asciiTheme="minorHAnsi" w:hAnsiTheme="minorHAnsi"/>
          <w:szCs w:val="21"/>
          <w:lang w:eastAsia="zh-CN"/>
        </w:rPr>
        <w:t>hanshawuliuyuanZL-B8300474741PT;objectType;SDR;objectId;474741;objectName;</w:t>
      </w:r>
      <w:r>
        <w:rPr>
          <w:rFonts w:asciiTheme="minorHAnsi" w:hAnsiTheme="minorHAnsi" w:hint="eastAsia"/>
          <w:szCs w:val="21"/>
          <w:lang w:eastAsia="zh-CN"/>
        </w:rPr>
        <w:t>C</w:t>
      </w:r>
      <w:r>
        <w:rPr>
          <w:rFonts w:asciiTheme="minorHAnsi" w:hAnsiTheme="minorHAnsi"/>
          <w:szCs w:val="21"/>
          <w:lang w:eastAsia="zh-CN"/>
        </w:rPr>
        <w:t>hanshawuliuyuanZL-B8300474741PT;boardType;CCC;originadditionnaltext;board serial number&amp; 280629601073@ TDL eNBId&amp;474741”</w:t>
      </w:r>
    </w:p>
    <w:p w14:paraId="4387C365" w14:textId="77777777" w:rsidR="00004ED2" w:rsidRDefault="00072346">
      <w:pPr>
        <w:widowControl/>
        <w:suppressAutoHyphens w:val="0"/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t>}</w:t>
      </w:r>
      <w:bookmarkEnd w:id="198"/>
    </w:p>
    <w:p w14:paraId="4A5FC405" w14:textId="6E081A1A" w:rsidR="00004ED2" w:rsidRDefault="007061F3">
      <w:pPr>
        <w:pStyle w:val="1"/>
        <w:rPr>
          <w:lang w:eastAsia="zh-CN"/>
        </w:rPr>
      </w:pPr>
      <w:bookmarkStart w:id="313" w:name="_Toc163486609"/>
      <w:r>
        <w:rPr>
          <w:rFonts w:hint="eastAsia"/>
          <w:lang w:eastAsia="zh-CN"/>
        </w:rPr>
        <w:t>附录</w:t>
      </w:r>
      <w:bookmarkEnd w:id="313"/>
    </w:p>
    <w:p w14:paraId="56EFD4D9" w14:textId="4C30043D" w:rsidR="00004ED2" w:rsidRDefault="00072346">
      <w:pPr>
        <w:widowControl/>
        <w:numPr>
          <w:ilvl w:val="0"/>
          <w:numId w:val="17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 w:hint="eastAsia"/>
          <w:szCs w:val="21"/>
          <w:lang w:eastAsia="zh-CN"/>
        </w:rPr>
        <w:t xml:space="preserve">CM, </w:t>
      </w:r>
      <w:r w:rsidR="007061F3">
        <w:rPr>
          <w:rFonts w:asciiTheme="minorHAnsi" w:hAnsiTheme="minorHAnsi" w:hint="eastAsia"/>
          <w:szCs w:val="21"/>
          <w:lang w:eastAsia="zh-CN"/>
        </w:rPr>
        <w:t>库存样例文件</w:t>
      </w:r>
    </w:p>
    <w:p w14:paraId="49C56B4A" w14:textId="77777777" w:rsidR="00004ED2" w:rsidRDefault="00072346" w:rsidP="00354497">
      <w:pPr>
        <w:widowControl/>
        <w:numPr>
          <w:ilvl w:val="255"/>
          <w:numId w:val="0"/>
        </w:numPr>
        <w:suppressAutoHyphens w:val="0"/>
        <w:spacing w:before="60" w:after="60" w:line="240" w:lineRule="auto"/>
        <w:ind w:leftChars="400" w:left="84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object w:dxaOrig="1454" w:dyaOrig="1318" w14:anchorId="3DA77C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66pt" o:ole="">
            <v:imagedata r:id="rId14" o:title=""/>
          </v:shape>
          <o:OLEObject Type="Embed" ProgID="Excel.Sheet.8" ShapeID="_x0000_i1025" DrawAspect="Icon" ObjectID="_1774099401" r:id="rId15"/>
        </w:object>
      </w:r>
    </w:p>
    <w:p w14:paraId="35B1C349" w14:textId="2FEE8FA0" w:rsidR="00004ED2" w:rsidRDefault="00072346">
      <w:pPr>
        <w:widowControl/>
        <w:numPr>
          <w:ilvl w:val="0"/>
          <w:numId w:val="17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 w:hint="eastAsia"/>
          <w:szCs w:val="21"/>
          <w:lang w:eastAsia="zh-CN"/>
        </w:rPr>
        <w:t xml:space="preserve">CM, </w:t>
      </w:r>
      <w:r w:rsidR="007061F3" w:rsidRPr="007061F3">
        <w:rPr>
          <w:rFonts w:asciiTheme="minorHAnsi" w:hAnsiTheme="minorHAnsi" w:hint="eastAsia"/>
          <w:szCs w:val="21"/>
          <w:lang w:eastAsia="zh-CN"/>
        </w:rPr>
        <w:t>eNB</w:t>
      </w:r>
      <w:r w:rsidR="007061F3" w:rsidRPr="007061F3">
        <w:rPr>
          <w:rFonts w:asciiTheme="minorHAnsi" w:hAnsiTheme="minorHAnsi" w:hint="eastAsia"/>
          <w:szCs w:val="21"/>
          <w:lang w:eastAsia="zh-CN"/>
        </w:rPr>
        <w:t>资源的</w:t>
      </w:r>
      <w:r w:rsidR="007061F3">
        <w:rPr>
          <w:rFonts w:asciiTheme="minorHAnsi" w:hAnsiTheme="minorHAnsi" w:hint="eastAsia"/>
          <w:szCs w:val="21"/>
          <w:lang w:eastAsia="zh-CN"/>
        </w:rPr>
        <w:t>样例</w:t>
      </w:r>
      <w:r w:rsidR="007061F3" w:rsidRPr="007061F3">
        <w:rPr>
          <w:rFonts w:asciiTheme="minorHAnsi" w:hAnsiTheme="minorHAnsi" w:hint="eastAsia"/>
          <w:szCs w:val="21"/>
          <w:lang w:eastAsia="zh-CN"/>
        </w:rPr>
        <w:t>文件</w:t>
      </w:r>
    </w:p>
    <w:p w14:paraId="7F9D9358" w14:textId="5D623BF5" w:rsidR="00004ED2" w:rsidRDefault="00354497">
      <w:pPr>
        <w:widowControl/>
        <w:numPr>
          <w:ilvl w:val="1"/>
          <w:numId w:val="17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 w:hint="eastAsia"/>
          <w:szCs w:val="21"/>
          <w:lang w:eastAsia="zh-CN"/>
        </w:rPr>
        <w:t>XML</w:t>
      </w:r>
      <w:r>
        <w:rPr>
          <w:rFonts w:asciiTheme="minorHAnsi" w:hAnsiTheme="minorHAnsi" w:hint="eastAsia"/>
          <w:szCs w:val="21"/>
          <w:lang w:eastAsia="zh-CN"/>
        </w:rPr>
        <w:t>格式的</w:t>
      </w:r>
      <w:r w:rsidR="00072346">
        <w:rPr>
          <w:rFonts w:asciiTheme="minorHAnsi" w:hAnsiTheme="minorHAnsi" w:hint="eastAsia"/>
          <w:szCs w:val="21"/>
          <w:lang w:eastAsia="zh-CN"/>
        </w:rPr>
        <w:t>CM</w:t>
      </w:r>
      <w:r>
        <w:rPr>
          <w:rFonts w:asciiTheme="minorHAnsi" w:hAnsiTheme="minorHAnsi" w:hint="eastAsia"/>
          <w:szCs w:val="21"/>
          <w:lang w:eastAsia="zh-CN"/>
        </w:rPr>
        <w:t>文件</w:t>
      </w:r>
    </w:p>
    <w:bookmarkStart w:id="314" w:name="_Hlk162543733"/>
    <w:p w14:paraId="4C3A26B2" w14:textId="091EB1B8" w:rsidR="00004ED2" w:rsidRDefault="00072346" w:rsidP="00354497">
      <w:pPr>
        <w:widowControl/>
        <w:numPr>
          <w:ilvl w:val="255"/>
          <w:numId w:val="0"/>
        </w:numPr>
        <w:suppressAutoHyphens w:val="0"/>
        <w:spacing w:before="60" w:after="60" w:line="240" w:lineRule="auto"/>
        <w:ind w:leftChars="400" w:left="84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object w:dxaOrig="1454" w:dyaOrig="1318" w14:anchorId="5D55240B">
          <v:shape id="_x0000_i1026" type="#_x0000_t75" style="width:72.75pt;height:66pt" o:ole="">
            <v:imagedata r:id="rId16" o:title=""/>
          </v:shape>
          <o:OLEObject Type="Embed" ProgID="Package" ShapeID="_x0000_i1026" DrawAspect="Icon" ObjectID="_1774099402" r:id="rId17"/>
        </w:object>
      </w:r>
      <w:r w:rsidR="00354497">
        <w:rPr>
          <w:rFonts w:asciiTheme="minorHAnsi" w:hAnsiTheme="minorHAnsi"/>
          <w:szCs w:val="21"/>
          <w:lang w:eastAsia="zh-CN"/>
        </w:rPr>
        <w:t xml:space="preserve"> </w:t>
      </w:r>
      <w:r>
        <w:rPr>
          <w:rFonts w:asciiTheme="minorHAnsi" w:hAnsiTheme="minorHAnsi"/>
          <w:szCs w:val="21"/>
          <w:lang w:eastAsia="zh-CN"/>
        </w:rPr>
        <w:object w:dxaOrig="1454" w:dyaOrig="1318" w14:anchorId="2654A093">
          <v:shape id="_x0000_i1027" type="#_x0000_t75" style="width:72.75pt;height:66pt" o:ole="">
            <v:imagedata r:id="rId18" o:title=""/>
          </v:shape>
          <o:OLEObject Type="Embed" ProgID="Package" ShapeID="_x0000_i1027" DrawAspect="Icon" ObjectID="_1774099403" r:id="rId19"/>
        </w:object>
      </w:r>
      <w:r w:rsidR="00354497">
        <w:rPr>
          <w:rFonts w:asciiTheme="minorHAnsi" w:hAnsiTheme="minorHAnsi"/>
          <w:szCs w:val="21"/>
          <w:lang w:eastAsia="zh-CN"/>
        </w:rPr>
        <w:t xml:space="preserve"> </w:t>
      </w:r>
      <w:r>
        <w:rPr>
          <w:rFonts w:asciiTheme="minorHAnsi" w:hAnsiTheme="minorHAnsi"/>
          <w:szCs w:val="21"/>
          <w:lang w:eastAsia="zh-CN"/>
        </w:rPr>
        <w:object w:dxaOrig="1454" w:dyaOrig="1318" w14:anchorId="17A0F46E">
          <v:shape id="_x0000_i1028" type="#_x0000_t75" style="width:72.75pt;height:66pt" o:ole="">
            <v:imagedata r:id="rId20" o:title=""/>
          </v:shape>
          <o:OLEObject Type="Embed" ProgID="Package" ShapeID="_x0000_i1028" DrawAspect="Icon" ObjectID="_1774099404" r:id="rId21"/>
        </w:object>
      </w:r>
      <w:r w:rsidR="00354497">
        <w:rPr>
          <w:rFonts w:asciiTheme="minorHAnsi" w:hAnsiTheme="minorHAnsi"/>
          <w:szCs w:val="21"/>
          <w:lang w:eastAsia="zh-CN"/>
        </w:rPr>
        <w:t xml:space="preserve"> </w:t>
      </w:r>
      <w:r>
        <w:rPr>
          <w:rFonts w:asciiTheme="minorHAnsi" w:hAnsiTheme="minorHAnsi"/>
          <w:szCs w:val="21"/>
          <w:lang w:eastAsia="zh-CN"/>
        </w:rPr>
        <w:object w:dxaOrig="1454" w:dyaOrig="1318" w14:anchorId="14CDEF50">
          <v:shape id="_x0000_i1029" type="#_x0000_t75" style="width:72.75pt;height:66pt" o:ole="">
            <v:imagedata r:id="rId22" o:title=""/>
          </v:shape>
          <o:OLEObject Type="Embed" ProgID="Package" ShapeID="_x0000_i1029" DrawAspect="Icon" ObjectID="_1774099405" r:id="rId23"/>
        </w:object>
      </w:r>
    </w:p>
    <w:bookmarkEnd w:id="314"/>
    <w:p w14:paraId="6DEB57DF" w14:textId="5845B0B0" w:rsidR="00004ED2" w:rsidRDefault="007061F3">
      <w:pPr>
        <w:widowControl/>
        <w:numPr>
          <w:ilvl w:val="1"/>
          <w:numId w:val="17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 w:rsidRPr="007061F3">
        <w:rPr>
          <w:rFonts w:asciiTheme="minorHAnsi" w:hAnsiTheme="minorHAnsi" w:hint="eastAsia"/>
          <w:szCs w:val="21"/>
          <w:lang w:eastAsia="zh-CN"/>
        </w:rPr>
        <w:t>Csv</w:t>
      </w:r>
      <w:r w:rsidRPr="007061F3">
        <w:rPr>
          <w:rFonts w:asciiTheme="minorHAnsi" w:hAnsiTheme="minorHAnsi" w:hint="eastAsia"/>
          <w:szCs w:val="21"/>
          <w:lang w:eastAsia="zh-CN"/>
        </w:rPr>
        <w:t>格式的</w:t>
      </w:r>
      <w:r w:rsidRPr="007061F3">
        <w:rPr>
          <w:rFonts w:asciiTheme="minorHAnsi" w:hAnsiTheme="minorHAnsi" w:hint="eastAsia"/>
          <w:szCs w:val="21"/>
          <w:lang w:eastAsia="zh-CN"/>
        </w:rPr>
        <w:t>CM</w:t>
      </w:r>
      <w:r w:rsidRPr="007061F3">
        <w:rPr>
          <w:rFonts w:asciiTheme="minorHAnsi" w:hAnsiTheme="minorHAnsi" w:hint="eastAsia"/>
          <w:szCs w:val="21"/>
          <w:lang w:eastAsia="zh-CN"/>
        </w:rPr>
        <w:t>文件</w:t>
      </w:r>
    </w:p>
    <w:p w14:paraId="0DA35862" w14:textId="7D34FAAF" w:rsidR="00004ED2" w:rsidRDefault="00072346" w:rsidP="00354497">
      <w:pPr>
        <w:widowControl/>
        <w:numPr>
          <w:ilvl w:val="255"/>
          <w:numId w:val="0"/>
        </w:numPr>
        <w:suppressAutoHyphens w:val="0"/>
        <w:spacing w:before="60" w:after="60" w:line="240" w:lineRule="auto"/>
        <w:ind w:leftChars="400" w:left="84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object w:dxaOrig="1454" w:dyaOrig="1318" w14:anchorId="3B629140">
          <v:shape id="_x0000_i1030" type="#_x0000_t75" style="width:72.75pt;height:66pt" o:ole="">
            <v:imagedata r:id="rId24" o:title=""/>
          </v:shape>
          <o:OLEObject Type="Embed" ProgID="Package" ShapeID="_x0000_i1030" DrawAspect="Icon" ObjectID="_1774099406" r:id="rId25"/>
        </w:object>
      </w:r>
      <w:r w:rsidR="00354497">
        <w:rPr>
          <w:rFonts w:asciiTheme="minorHAnsi" w:hAnsiTheme="minorHAnsi"/>
          <w:szCs w:val="21"/>
          <w:lang w:eastAsia="zh-CN"/>
        </w:rPr>
        <w:t xml:space="preserve"> </w:t>
      </w:r>
      <w:r>
        <w:rPr>
          <w:rFonts w:asciiTheme="minorHAnsi" w:hAnsiTheme="minorHAnsi"/>
          <w:szCs w:val="21"/>
          <w:lang w:eastAsia="zh-CN"/>
        </w:rPr>
        <w:object w:dxaOrig="1454" w:dyaOrig="1318" w14:anchorId="4F6B1F23">
          <v:shape id="_x0000_i1031" type="#_x0000_t75" style="width:72.75pt;height:66pt" o:ole="">
            <v:imagedata r:id="rId26" o:title=""/>
          </v:shape>
          <o:OLEObject Type="Embed" ProgID="Package" ShapeID="_x0000_i1031" DrawAspect="Icon" ObjectID="_1774099407" r:id="rId27"/>
        </w:object>
      </w:r>
      <w:r w:rsidR="00354497">
        <w:rPr>
          <w:rFonts w:asciiTheme="minorHAnsi" w:hAnsiTheme="minorHAnsi"/>
          <w:szCs w:val="21"/>
          <w:lang w:eastAsia="zh-CN"/>
        </w:rPr>
        <w:t xml:space="preserve"> </w:t>
      </w:r>
      <w:r>
        <w:rPr>
          <w:rFonts w:asciiTheme="minorHAnsi" w:hAnsiTheme="minorHAnsi"/>
          <w:szCs w:val="21"/>
          <w:lang w:eastAsia="zh-CN"/>
        </w:rPr>
        <w:object w:dxaOrig="1454" w:dyaOrig="1318" w14:anchorId="5B966837">
          <v:shape id="_x0000_i1032" type="#_x0000_t75" style="width:72.75pt;height:66pt" o:ole="">
            <v:imagedata r:id="rId28" o:title=""/>
          </v:shape>
          <o:OLEObject Type="Embed" ProgID="Package" ShapeID="_x0000_i1032" DrawAspect="Icon" ObjectID="_1774099408" r:id="rId29"/>
        </w:object>
      </w:r>
      <w:r w:rsidR="00354497">
        <w:rPr>
          <w:rFonts w:asciiTheme="minorHAnsi" w:hAnsiTheme="minorHAnsi"/>
          <w:szCs w:val="21"/>
          <w:lang w:eastAsia="zh-CN"/>
        </w:rPr>
        <w:t xml:space="preserve"> </w:t>
      </w:r>
      <w:r>
        <w:rPr>
          <w:rFonts w:asciiTheme="minorHAnsi" w:hAnsiTheme="minorHAnsi"/>
          <w:szCs w:val="21"/>
          <w:lang w:eastAsia="zh-CN"/>
        </w:rPr>
        <w:object w:dxaOrig="1454" w:dyaOrig="1318" w14:anchorId="3428F267">
          <v:shape id="_x0000_i1033" type="#_x0000_t75" style="width:72.75pt;height:66pt" o:ole="">
            <v:imagedata r:id="rId30" o:title=""/>
          </v:shape>
          <o:OLEObject Type="Embed" ProgID="Package" ShapeID="_x0000_i1033" DrawAspect="Icon" ObjectID="_1774099409" r:id="rId31"/>
        </w:object>
      </w:r>
    </w:p>
    <w:p w14:paraId="4E826950" w14:textId="254B4192" w:rsidR="00004ED2" w:rsidRDefault="00072346">
      <w:pPr>
        <w:widowControl/>
        <w:numPr>
          <w:ilvl w:val="0"/>
          <w:numId w:val="17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 w:hint="eastAsia"/>
          <w:szCs w:val="21"/>
          <w:lang w:eastAsia="zh-CN"/>
        </w:rPr>
        <w:lastRenderedPageBreak/>
        <w:t xml:space="preserve">PM, </w:t>
      </w:r>
      <w:r w:rsidR="007061F3" w:rsidRPr="007061F3">
        <w:rPr>
          <w:rFonts w:asciiTheme="minorHAnsi" w:hAnsiTheme="minorHAnsi" w:hint="eastAsia"/>
          <w:szCs w:val="21"/>
          <w:lang w:eastAsia="zh-CN"/>
        </w:rPr>
        <w:t>eNB</w:t>
      </w:r>
      <w:r w:rsidR="007061F3" w:rsidRPr="007061F3">
        <w:rPr>
          <w:rFonts w:asciiTheme="minorHAnsi" w:hAnsiTheme="minorHAnsi" w:hint="eastAsia"/>
          <w:szCs w:val="21"/>
          <w:lang w:eastAsia="zh-CN"/>
        </w:rPr>
        <w:t>性能</w:t>
      </w:r>
      <w:r w:rsidR="007061F3">
        <w:rPr>
          <w:rFonts w:asciiTheme="minorHAnsi" w:hAnsiTheme="minorHAnsi" w:hint="eastAsia"/>
          <w:szCs w:val="21"/>
          <w:lang w:eastAsia="zh-CN"/>
        </w:rPr>
        <w:t>样例</w:t>
      </w:r>
      <w:r w:rsidR="007061F3" w:rsidRPr="007061F3">
        <w:rPr>
          <w:rFonts w:asciiTheme="minorHAnsi" w:hAnsiTheme="minorHAnsi" w:hint="eastAsia"/>
          <w:szCs w:val="21"/>
          <w:lang w:eastAsia="zh-CN"/>
        </w:rPr>
        <w:t>文件</w:t>
      </w:r>
    </w:p>
    <w:p w14:paraId="7C0F075D" w14:textId="77777777" w:rsidR="00004ED2" w:rsidRDefault="00072346" w:rsidP="00354497">
      <w:pPr>
        <w:widowControl/>
        <w:numPr>
          <w:ilvl w:val="255"/>
          <w:numId w:val="0"/>
        </w:numPr>
        <w:suppressAutoHyphens w:val="0"/>
        <w:spacing w:before="60" w:after="60" w:line="240" w:lineRule="auto"/>
        <w:ind w:leftChars="400" w:left="84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object w:dxaOrig="1454" w:dyaOrig="1318" w14:anchorId="21E82CE4">
          <v:shape id="_x0000_i1034" type="#_x0000_t75" style="width:72.75pt;height:66pt" o:ole="">
            <v:imagedata r:id="rId32" o:title=""/>
          </v:shape>
          <o:OLEObject Type="Embed" ProgID="Package" ShapeID="_x0000_i1034" DrawAspect="Icon" ObjectID="_1774099410" r:id="rId33"/>
        </w:object>
      </w:r>
    </w:p>
    <w:p w14:paraId="679A6ACD" w14:textId="6E07E9E5" w:rsidR="00004ED2" w:rsidRDefault="00072346">
      <w:pPr>
        <w:widowControl/>
        <w:numPr>
          <w:ilvl w:val="0"/>
          <w:numId w:val="17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 w:hint="eastAsia"/>
          <w:szCs w:val="21"/>
          <w:lang w:eastAsia="zh-CN"/>
        </w:rPr>
        <w:t>PM, eGW</w:t>
      </w:r>
      <w:r w:rsidR="007061F3">
        <w:rPr>
          <w:rFonts w:asciiTheme="minorHAnsi" w:hAnsiTheme="minorHAnsi" w:hint="eastAsia"/>
          <w:szCs w:val="21"/>
          <w:lang w:eastAsia="zh-CN"/>
        </w:rPr>
        <w:t>性能样例文件</w:t>
      </w:r>
    </w:p>
    <w:p w14:paraId="2A002998" w14:textId="77777777" w:rsidR="00004ED2" w:rsidRDefault="00072346" w:rsidP="00354497">
      <w:pPr>
        <w:widowControl/>
        <w:numPr>
          <w:ilvl w:val="255"/>
          <w:numId w:val="0"/>
        </w:numPr>
        <w:suppressAutoHyphens w:val="0"/>
        <w:spacing w:before="60" w:after="60" w:line="240" w:lineRule="auto"/>
        <w:ind w:leftChars="400" w:left="84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object w:dxaOrig="1454" w:dyaOrig="1318" w14:anchorId="630EE7A4">
          <v:shape id="_x0000_i1035" type="#_x0000_t75" style="width:72.75pt;height:66pt" o:ole="">
            <v:imagedata r:id="rId34" o:title=""/>
          </v:shape>
          <o:OLEObject Type="Embed" ProgID="Package" ShapeID="_x0000_i1035" DrawAspect="Icon" ObjectID="_1774099411" r:id="rId35"/>
        </w:object>
      </w:r>
    </w:p>
    <w:p w14:paraId="63486E01" w14:textId="77777777" w:rsidR="00004ED2" w:rsidRDefault="00072346">
      <w:pPr>
        <w:widowControl/>
        <w:numPr>
          <w:ilvl w:val="0"/>
          <w:numId w:val="17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 w:hint="eastAsia"/>
          <w:szCs w:val="21"/>
          <w:lang w:eastAsia="zh-CN"/>
        </w:rPr>
        <w:t>FM, SNMP MIB</w:t>
      </w:r>
    </w:p>
    <w:p w14:paraId="6CB108A2" w14:textId="77777777" w:rsidR="00004ED2" w:rsidRDefault="00072346" w:rsidP="00354497">
      <w:pPr>
        <w:widowControl/>
        <w:numPr>
          <w:ilvl w:val="255"/>
          <w:numId w:val="0"/>
        </w:numPr>
        <w:suppressAutoHyphens w:val="0"/>
        <w:spacing w:before="60" w:after="60" w:line="240" w:lineRule="auto"/>
        <w:ind w:leftChars="400" w:left="840"/>
        <w:rPr>
          <w:rFonts w:asciiTheme="minorHAnsi" w:hAnsiTheme="minorHAnsi"/>
          <w:szCs w:val="21"/>
          <w:lang w:eastAsia="zh-CN"/>
        </w:rPr>
      </w:pPr>
      <w:r>
        <w:rPr>
          <w:rFonts w:asciiTheme="minorHAnsi" w:hAnsiTheme="minorHAnsi"/>
          <w:szCs w:val="21"/>
          <w:lang w:eastAsia="zh-CN"/>
        </w:rPr>
        <w:object w:dxaOrig="1454" w:dyaOrig="1318" w14:anchorId="4DD95CFD">
          <v:shape id="_x0000_i1036" type="#_x0000_t75" style="width:72.75pt;height:66pt" o:ole="">
            <v:imagedata r:id="rId36" o:title=""/>
          </v:shape>
          <o:OLEObject Type="Embed" ProgID="Package" ShapeID="_x0000_i1036" DrawAspect="Icon" ObjectID="_1774099412" r:id="rId37"/>
        </w:object>
      </w:r>
    </w:p>
    <w:p w14:paraId="5EA51ABF" w14:textId="77777777" w:rsidR="00004ED2" w:rsidRDefault="00004ED2">
      <w:pPr>
        <w:widowControl/>
        <w:suppressAutoHyphens w:val="0"/>
        <w:spacing w:before="60" w:after="60" w:line="240" w:lineRule="auto"/>
        <w:ind w:left="360"/>
        <w:rPr>
          <w:rFonts w:asciiTheme="minorHAnsi" w:hAnsiTheme="minorHAnsi"/>
          <w:szCs w:val="21"/>
          <w:lang w:eastAsia="zh-CN"/>
        </w:rPr>
      </w:pPr>
    </w:p>
    <w:p w14:paraId="7F0000CD" w14:textId="77777777" w:rsidR="00004ED2" w:rsidRDefault="00072346">
      <w:pPr>
        <w:widowControl/>
        <w:suppressAutoHyphens w:val="0"/>
        <w:spacing w:line="240" w:lineRule="auto"/>
        <w:rPr>
          <w:b/>
          <w:kern w:val="1"/>
          <w:sz w:val="30"/>
          <w:lang w:eastAsia="zh-CN"/>
        </w:rPr>
      </w:pPr>
      <w:r>
        <w:rPr>
          <w:lang w:eastAsia="zh-CN"/>
        </w:rPr>
        <w:br w:type="page"/>
      </w:r>
    </w:p>
    <w:sectPr w:rsidR="00004ED2">
      <w:headerReference w:type="default" r:id="rId38"/>
      <w:pgSz w:w="11906" w:h="16838"/>
      <w:pgMar w:top="1440" w:right="1800" w:bottom="1440" w:left="1800" w:header="96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945D3" w14:textId="77777777" w:rsidR="006C507C" w:rsidRDefault="006C507C">
      <w:pPr>
        <w:spacing w:line="240" w:lineRule="auto"/>
      </w:pPr>
      <w:r>
        <w:separator/>
      </w:r>
    </w:p>
  </w:endnote>
  <w:endnote w:type="continuationSeparator" w:id="0">
    <w:p w14:paraId="06743508" w14:textId="77777777" w:rsidR="006C507C" w:rsidRDefault="006C50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Palatino Linotype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98407B" w14:textId="77777777" w:rsidR="006C507C" w:rsidRDefault="006C507C">
      <w:r>
        <w:separator/>
      </w:r>
    </w:p>
  </w:footnote>
  <w:footnote w:type="continuationSeparator" w:id="0">
    <w:p w14:paraId="2A0EF660" w14:textId="77777777" w:rsidR="006C507C" w:rsidRDefault="006C5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48CE9A" w14:textId="77777777" w:rsidR="00004ED2" w:rsidRDefault="00072346">
    <w:pPr>
      <w:pStyle w:val="af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5C22E2C" wp14:editId="0571F480">
              <wp:simplePos x="0" y="0"/>
              <wp:positionH relativeFrom="column">
                <wp:posOffset>0</wp:posOffset>
              </wp:positionH>
              <wp:positionV relativeFrom="paragraph">
                <wp:posOffset>314325</wp:posOffset>
              </wp:positionV>
              <wp:extent cx="5303520" cy="0"/>
              <wp:effectExtent l="0" t="0" r="0" b="0"/>
              <wp:wrapNone/>
              <wp:docPr id="20" name="直接连接符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352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461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5AF4FB" id="直接连接符 20" o:spid="_x0000_s1026" style="position:absolute;left:0;text-align:lef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4.75pt" to="417.6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" strokecolor="#ff4614" strokeweight="1pt"/>
          </w:pict>
        </mc:Fallback>
      </mc:AlternateContent>
    </w:r>
    <w:r>
      <w:rPr>
        <w:noProof/>
      </w:rPr>
      <w:drawing>
        <wp:inline distT="0" distB="0" distL="0" distR="0" wp14:anchorId="7FBD93E9" wp14:editId="26E04170">
          <wp:extent cx="1017270" cy="297180"/>
          <wp:effectExtent l="0" t="0" r="0" b="7620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442"/>
                  <a:stretch>
                    <a:fillRect/>
                  </a:stretch>
                </pic:blipFill>
                <pic:spPr>
                  <a:xfrm>
                    <a:off x="0" y="0"/>
                    <a:ext cx="1018034" cy="29729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22F61" w14:textId="77777777" w:rsidR="00004ED2" w:rsidRDefault="00072346">
    <w:pPr>
      <w:pStyle w:val="af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43B3FD5" wp14:editId="700C6F32">
              <wp:simplePos x="0" y="0"/>
              <wp:positionH relativeFrom="column">
                <wp:posOffset>-19050</wp:posOffset>
              </wp:positionH>
              <wp:positionV relativeFrom="paragraph">
                <wp:posOffset>323215</wp:posOffset>
              </wp:positionV>
              <wp:extent cx="5303520" cy="0"/>
              <wp:effectExtent l="0" t="0" r="0" b="0"/>
              <wp:wrapNone/>
              <wp:docPr id="10" name="直接连接符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352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461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A4361C" id="直接连接符 10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5.45pt" to="416.1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" strokecolor="#ff4614" strokeweight="1pt"/>
          </w:pict>
        </mc:Fallback>
      </mc:AlternateContent>
    </w:r>
    <w:r>
      <w:rPr>
        <w:noProof/>
      </w:rPr>
      <w:drawing>
        <wp:inline distT="0" distB="0" distL="0" distR="0" wp14:anchorId="2812C06F" wp14:editId="726D321F">
          <wp:extent cx="1017270" cy="297180"/>
          <wp:effectExtent l="0" t="0" r="0" b="7620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442"/>
                  <a:stretch>
                    <a:fillRect/>
                  </a:stretch>
                </pic:blipFill>
                <pic:spPr>
                  <a:xfrm>
                    <a:off x="0" y="0"/>
                    <a:ext cx="1018034" cy="29729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."/>
      <w:lvlJc w:val="left"/>
      <w:pPr>
        <w:tabs>
          <w:tab w:val="left" w:pos="718"/>
        </w:tabs>
        <w:ind w:left="718" w:hanging="576"/>
      </w:pPr>
    </w:lvl>
    <w:lvl w:ilvl="2">
      <w:start w:val="1"/>
      <w:numFmt w:val="decimal"/>
      <w:pStyle w:val="3"/>
      <w:lvlText w:val="%1.%2.%3.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."/>
      <w:lvlJc w:val="left"/>
      <w:pPr>
        <w:tabs>
          <w:tab w:val="left" w:pos="4267"/>
        </w:tabs>
        <w:ind w:left="864" w:hanging="864"/>
      </w:pPr>
    </w:lvl>
    <w:lvl w:ilvl="4">
      <w:start w:val="1"/>
      <w:numFmt w:val="decimal"/>
      <w:pStyle w:val="5"/>
      <w:lvlText w:val="%1.%2.%3.%4.%5."/>
      <w:lvlJc w:val="left"/>
      <w:pPr>
        <w:tabs>
          <w:tab w:val="left" w:pos="1008"/>
        </w:tabs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.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.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pStyle w:val="Numberedlist2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108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080" w:hanging="360"/>
      </w:pPr>
    </w:lvl>
    <w:lvl w:ilvl="3">
      <w:start w:val="1"/>
      <w:numFmt w:val="decimal"/>
      <w:suff w:val="nothing"/>
      <w:lvlText w:val="%1.%2.%3.%4."/>
      <w:lvlJc w:val="left"/>
      <w:pPr>
        <w:tabs>
          <w:tab w:val="left" w:pos="0"/>
        </w:tabs>
        <w:ind w:left="2268" w:hanging="1134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2" w15:restartNumberingAfterBreak="0">
    <w:nsid w:val="092E6BA7"/>
    <w:multiLevelType w:val="hybridMultilevel"/>
    <w:tmpl w:val="40C06016"/>
    <w:lvl w:ilvl="0" w:tplc="A6DA9AAE">
      <w:start w:val="1"/>
      <w:numFmt w:val="decimal"/>
      <w:lvlText w:val="%1."/>
      <w:lvlJc w:val="left"/>
      <w:pPr>
        <w:ind w:left="440" w:hanging="44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396DBF"/>
    <w:multiLevelType w:val="multilevel"/>
    <w:tmpl w:val="0A396DBF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A6619A0"/>
    <w:multiLevelType w:val="multilevel"/>
    <w:tmpl w:val="0A6619A0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B15A5E"/>
    <w:multiLevelType w:val="multilevel"/>
    <w:tmpl w:val="0EB15A5E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E5EB86"/>
    <w:multiLevelType w:val="multilevel"/>
    <w:tmpl w:val="0EE5EB8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1807DA9"/>
    <w:multiLevelType w:val="multilevel"/>
    <w:tmpl w:val="11807DA9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00446D"/>
    <w:multiLevelType w:val="multilevel"/>
    <w:tmpl w:val="2400446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062E97"/>
    <w:multiLevelType w:val="hybridMultilevel"/>
    <w:tmpl w:val="073CE90E"/>
    <w:lvl w:ilvl="0" w:tplc="73B2D6D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F396905"/>
    <w:multiLevelType w:val="multilevel"/>
    <w:tmpl w:val="2F396905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D82E12"/>
    <w:multiLevelType w:val="multilevel"/>
    <w:tmpl w:val="33D82E12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2D330F"/>
    <w:multiLevelType w:val="multilevel"/>
    <w:tmpl w:val="352D330F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5293D9"/>
    <w:multiLevelType w:val="singleLevel"/>
    <w:tmpl w:val="3D5293D9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44C50F90"/>
    <w:multiLevelType w:val="multilevel"/>
    <w:tmpl w:val="44C50F90"/>
    <w:lvl w:ilvl="0">
      <w:start w:val="1"/>
      <w:numFmt w:val="lowerLetter"/>
      <w:pStyle w:val="a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0"/>
      <w:lvlText w:val="%2)"/>
      <w:lvlJc w:val="left"/>
      <w:pPr>
        <w:tabs>
          <w:tab w:val="left" w:pos="1260"/>
        </w:tabs>
        <w:ind w:left="1259" w:hanging="419"/>
      </w:pPr>
    </w:lvl>
    <w:lvl w:ilvl="2">
      <w:start w:val="1"/>
      <w:numFmt w:val="decimal"/>
      <w:pStyle w:val="a1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</w:lvl>
  </w:abstractNum>
  <w:abstractNum w:abstractNumId="15" w15:restartNumberingAfterBreak="0">
    <w:nsid w:val="4F274033"/>
    <w:multiLevelType w:val="multilevel"/>
    <w:tmpl w:val="4F274033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23B76FD"/>
    <w:multiLevelType w:val="hybridMultilevel"/>
    <w:tmpl w:val="510A82BC"/>
    <w:lvl w:ilvl="0" w:tplc="73B2D6D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4BB5F29"/>
    <w:multiLevelType w:val="multilevel"/>
    <w:tmpl w:val="54BB5F29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D40A09"/>
    <w:multiLevelType w:val="hybridMultilevel"/>
    <w:tmpl w:val="46A0E1B2"/>
    <w:lvl w:ilvl="0" w:tplc="B5EA6970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CD52A77"/>
    <w:multiLevelType w:val="multilevel"/>
    <w:tmpl w:val="5CD52A77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C859BB"/>
    <w:multiLevelType w:val="hybridMultilevel"/>
    <w:tmpl w:val="40C06016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2114ED4"/>
    <w:multiLevelType w:val="multilevel"/>
    <w:tmpl w:val="72114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430" w:hanging="720"/>
      </w:pPr>
      <w:rPr>
        <w:lang w:eastAsia="zh-CN"/>
      </w:rPr>
    </w:lvl>
    <w:lvl w:ilvl="3">
      <w:start w:val="1"/>
      <w:numFmt w:val="decimal"/>
      <w:pStyle w:val="90"/>
      <w:lvlText w:val="%1.%2.%3.%4"/>
      <w:lvlJc w:val="left"/>
      <w:pPr>
        <w:ind w:left="1715" w:hanging="864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eastAsia="楷体_GB2312" w:hAnsi="Arial"/>
        <w:b w:val="0"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1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A0903BB"/>
    <w:multiLevelType w:val="multilevel"/>
    <w:tmpl w:val="7A0903BB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E251F8E"/>
    <w:multiLevelType w:val="multilevel"/>
    <w:tmpl w:val="7E251F8E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568988">
    <w:abstractNumId w:val="0"/>
  </w:num>
  <w:num w:numId="2" w16cid:durableId="966543007">
    <w:abstractNumId w:val="21"/>
  </w:num>
  <w:num w:numId="3" w16cid:durableId="120467392">
    <w:abstractNumId w:val="1"/>
  </w:num>
  <w:num w:numId="4" w16cid:durableId="10846446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9751918">
    <w:abstractNumId w:val="15"/>
  </w:num>
  <w:num w:numId="6" w16cid:durableId="399131391">
    <w:abstractNumId w:val="22"/>
  </w:num>
  <w:num w:numId="7" w16cid:durableId="1608928061">
    <w:abstractNumId w:val="3"/>
  </w:num>
  <w:num w:numId="8" w16cid:durableId="808592613">
    <w:abstractNumId w:val="5"/>
  </w:num>
  <w:num w:numId="9" w16cid:durableId="444931442">
    <w:abstractNumId w:val="23"/>
  </w:num>
  <w:num w:numId="10" w16cid:durableId="1445078076">
    <w:abstractNumId w:val="7"/>
  </w:num>
  <w:num w:numId="11" w16cid:durableId="695473136">
    <w:abstractNumId w:val="4"/>
  </w:num>
  <w:num w:numId="12" w16cid:durableId="1707413879">
    <w:abstractNumId w:val="12"/>
  </w:num>
  <w:num w:numId="13" w16cid:durableId="2133205120">
    <w:abstractNumId w:val="11"/>
  </w:num>
  <w:num w:numId="14" w16cid:durableId="529799471">
    <w:abstractNumId w:val="10"/>
  </w:num>
  <w:num w:numId="15" w16cid:durableId="1174297954">
    <w:abstractNumId w:val="19"/>
  </w:num>
  <w:num w:numId="16" w16cid:durableId="1789470924">
    <w:abstractNumId w:val="17"/>
  </w:num>
  <w:num w:numId="17" w16cid:durableId="1962154224">
    <w:abstractNumId w:val="8"/>
  </w:num>
  <w:num w:numId="18" w16cid:durableId="799539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20254412">
    <w:abstractNumId w:val="6"/>
  </w:num>
  <w:num w:numId="20" w16cid:durableId="1537308180">
    <w:abstractNumId w:val="13"/>
  </w:num>
  <w:num w:numId="21" w16cid:durableId="1590848242">
    <w:abstractNumId w:val="2"/>
  </w:num>
  <w:num w:numId="22" w16cid:durableId="390077594">
    <w:abstractNumId w:val="20"/>
  </w:num>
  <w:num w:numId="23" w16cid:durableId="704675240">
    <w:abstractNumId w:val="16"/>
  </w:num>
  <w:num w:numId="24" w16cid:durableId="2034383688">
    <w:abstractNumId w:val="9"/>
  </w:num>
  <w:num w:numId="25" w16cid:durableId="4868694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Q5MDA2YjVlZTkxNWQ2ODJlMjM5OWY0MWU4NGZhOGUifQ=="/>
  </w:docVars>
  <w:rsids>
    <w:rsidRoot w:val="00FB39C2"/>
    <w:rsid w:val="00001CB9"/>
    <w:rsid w:val="00001DFC"/>
    <w:rsid w:val="000025F3"/>
    <w:rsid w:val="00002AEF"/>
    <w:rsid w:val="00003F23"/>
    <w:rsid w:val="00004ED2"/>
    <w:rsid w:val="0000620C"/>
    <w:rsid w:val="000068BF"/>
    <w:rsid w:val="000106EC"/>
    <w:rsid w:val="00010A6D"/>
    <w:rsid w:val="00011B4A"/>
    <w:rsid w:val="00011BFC"/>
    <w:rsid w:val="00012F67"/>
    <w:rsid w:val="0001362D"/>
    <w:rsid w:val="00013A9B"/>
    <w:rsid w:val="000148E2"/>
    <w:rsid w:val="00014D1D"/>
    <w:rsid w:val="00014D57"/>
    <w:rsid w:val="00014E7B"/>
    <w:rsid w:val="0001541D"/>
    <w:rsid w:val="000155C4"/>
    <w:rsid w:val="00015BE5"/>
    <w:rsid w:val="00016070"/>
    <w:rsid w:val="00016EBB"/>
    <w:rsid w:val="000173D2"/>
    <w:rsid w:val="00020B62"/>
    <w:rsid w:val="00022113"/>
    <w:rsid w:val="00022743"/>
    <w:rsid w:val="00022988"/>
    <w:rsid w:val="000232F8"/>
    <w:rsid w:val="000234D9"/>
    <w:rsid w:val="00023B2F"/>
    <w:rsid w:val="00023ECB"/>
    <w:rsid w:val="00024D6C"/>
    <w:rsid w:val="00024D88"/>
    <w:rsid w:val="0002531E"/>
    <w:rsid w:val="00025E72"/>
    <w:rsid w:val="0002734A"/>
    <w:rsid w:val="000276A2"/>
    <w:rsid w:val="00027BD6"/>
    <w:rsid w:val="00027ED4"/>
    <w:rsid w:val="000314A9"/>
    <w:rsid w:val="000325DA"/>
    <w:rsid w:val="00033976"/>
    <w:rsid w:val="00033AA0"/>
    <w:rsid w:val="00034E72"/>
    <w:rsid w:val="000355BD"/>
    <w:rsid w:val="00036BA4"/>
    <w:rsid w:val="0003702D"/>
    <w:rsid w:val="00037D7A"/>
    <w:rsid w:val="00040DA4"/>
    <w:rsid w:val="00040E87"/>
    <w:rsid w:val="00041B9C"/>
    <w:rsid w:val="000420A9"/>
    <w:rsid w:val="0004211C"/>
    <w:rsid w:val="00042176"/>
    <w:rsid w:val="000430CA"/>
    <w:rsid w:val="000437D7"/>
    <w:rsid w:val="000439FF"/>
    <w:rsid w:val="00043D23"/>
    <w:rsid w:val="000449A7"/>
    <w:rsid w:val="0004541A"/>
    <w:rsid w:val="00045E41"/>
    <w:rsid w:val="0004614C"/>
    <w:rsid w:val="00047B4D"/>
    <w:rsid w:val="00047B80"/>
    <w:rsid w:val="00047E2F"/>
    <w:rsid w:val="00050B88"/>
    <w:rsid w:val="000511D1"/>
    <w:rsid w:val="000512CF"/>
    <w:rsid w:val="00053BB8"/>
    <w:rsid w:val="00053D78"/>
    <w:rsid w:val="00054231"/>
    <w:rsid w:val="000549ED"/>
    <w:rsid w:val="00055626"/>
    <w:rsid w:val="00055C08"/>
    <w:rsid w:val="00056B93"/>
    <w:rsid w:val="00056B9D"/>
    <w:rsid w:val="00060769"/>
    <w:rsid w:val="00062DC9"/>
    <w:rsid w:val="000631AB"/>
    <w:rsid w:val="000704B5"/>
    <w:rsid w:val="00071510"/>
    <w:rsid w:val="00072346"/>
    <w:rsid w:val="00072801"/>
    <w:rsid w:val="00072D0F"/>
    <w:rsid w:val="000730F4"/>
    <w:rsid w:val="000739D6"/>
    <w:rsid w:val="00074926"/>
    <w:rsid w:val="00075E34"/>
    <w:rsid w:val="00076EBD"/>
    <w:rsid w:val="00080EB9"/>
    <w:rsid w:val="0008192C"/>
    <w:rsid w:val="00081E6D"/>
    <w:rsid w:val="0008227C"/>
    <w:rsid w:val="00082A33"/>
    <w:rsid w:val="00083152"/>
    <w:rsid w:val="00083321"/>
    <w:rsid w:val="00084C7B"/>
    <w:rsid w:val="000851C5"/>
    <w:rsid w:val="000860D7"/>
    <w:rsid w:val="0009006C"/>
    <w:rsid w:val="000920CE"/>
    <w:rsid w:val="00093602"/>
    <w:rsid w:val="000950C3"/>
    <w:rsid w:val="00095811"/>
    <w:rsid w:val="00095F90"/>
    <w:rsid w:val="00097B91"/>
    <w:rsid w:val="00097E8F"/>
    <w:rsid w:val="000A0927"/>
    <w:rsid w:val="000A2192"/>
    <w:rsid w:val="000A321A"/>
    <w:rsid w:val="000A3CE0"/>
    <w:rsid w:val="000A41AC"/>
    <w:rsid w:val="000A4912"/>
    <w:rsid w:val="000A63BF"/>
    <w:rsid w:val="000A731C"/>
    <w:rsid w:val="000A7602"/>
    <w:rsid w:val="000B0ED5"/>
    <w:rsid w:val="000B1180"/>
    <w:rsid w:val="000B1A72"/>
    <w:rsid w:val="000B232B"/>
    <w:rsid w:val="000B3322"/>
    <w:rsid w:val="000B3325"/>
    <w:rsid w:val="000B4389"/>
    <w:rsid w:val="000B45AD"/>
    <w:rsid w:val="000B4C16"/>
    <w:rsid w:val="000B4E8F"/>
    <w:rsid w:val="000B5E0B"/>
    <w:rsid w:val="000B6BE6"/>
    <w:rsid w:val="000B7EE2"/>
    <w:rsid w:val="000B7FF1"/>
    <w:rsid w:val="000C056A"/>
    <w:rsid w:val="000C06C3"/>
    <w:rsid w:val="000C1551"/>
    <w:rsid w:val="000C1CF2"/>
    <w:rsid w:val="000C2A97"/>
    <w:rsid w:val="000C2E3E"/>
    <w:rsid w:val="000C32D7"/>
    <w:rsid w:val="000C5269"/>
    <w:rsid w:val="000C64B7"/>
    <w:rsid w:val="000C73B5"/>
    <w:rsid w:val="000C7736"/>
    <w:rsid w:val="000C79D9"/>
    <w:rsid w:val="000C7DD6"/>
    <w:rsid w:val="000C7E68"/>
    <w:rsid w:val="000D058F"/>
    <w:rsid w:val="000D0B0F"/>
    <w:rsid w:val="000D14E5"/>
    <w:rsid w:val="000D261F"/>
    <w:rsid w:val="000D2AE4"/>
    <w:rsid w:val="000D3EFB"/>
    <w:rsid w:val="000D4188"/>
    <w:rsid w:val="000D49CA"/>
    <w:rsid w:val="000D591D"/>
    <w:rsid w:val="000D5D60"/>
    <w:rsid w:val="000D6616"/>
    <w:rsid w:val="000D6878"/>
    <w:rsid w:val="000D72FA"/>
    <w:rsid w:val="000E03F1"/>
    <w:rsid w:val="000E3BEA"/>
    <w:rsid w:val="000E46E7"/>
    <w:rsid w:val="000E49C3"/>
    <w:rsid w:val="000E4B8D"/>
    <w:rsid w:val="000E4E48"/>
    <w:rsid w:val="000E501F"/>
    <w:rsid w:val="000E7678"/>
    <w:rsid w:val="000F11AE"/>
    <w:rsid w:val="000F1663"/>
    <w:rsid w:val="000F1A4B"/>
    <w:rsid w:val="000F4536"/>
    <w:rsid w:val="000F517A"/>
    <w:rsid w:val="000F5BEF"/>
    <w:rsid w:val="000F6909"/>
    <w:rsid w:val="00100ABC"/>
    <w:rsid w:val="00100DA2"/>
    <w:rsid w:val="00100EF1"/>
    <w:rsid w:val="001026B1"/>
    <w:rsid w:val="001038EA"/>
    <w:rsid w:val="00105E15"/>
    <w:rsid w:val="00106354"/>
    <w:rsid w:val="00107171"/>
    <w:rsid w:val="00110056"/>
    <w:rsid w:val="001105E3"/>
    <w:rsid w:val="00110FBE"/>
    <w:rsid w:val="00111ED3"/>
    <w:rsid w:val="0011393E"/>
    <w:rsid w:val="00113AD1"/>
    <w:rsid w:val="00113E34"/>
    <w:rsid w:val="001142EF"/>
    <w:rsid w:val="00115096"/>
    <w:rsid w:val="00115A50"/>
    <w:rsid w:val="00115B74"/>
    <w:rsid w:val="00115FD6"/>
    <w:rsid w:val="00117D7B"/>
    <w:rsid w:val="00117EA5"/>
    <w:rsid w:val="00120942"/>
    <w:rsid w:val="001214DE"/>
    <w:rsid w:val="001215A5"/>
    <w:rsid w:val="00122D65"/>
    <w:rsid w:val="001231BB"/>
    <w:rsid w:val="001233CB"/>
    <w:rsid w:val="00124E1B"/>
    <w:rsid w:val="00126FD3"/>
    <w:rsid w:val="001305E1"/>
    <w:rsid w:val="00130D68"/>
    <w:rsid w:val="00131584"/>
    <w:rsid w:val="00131D0A"/>
    <w:rsid w:val="00131D7A"/>
    <w:rsid w:val="001324AF"/>
    <w:rsid w:val="001328C0"/>
    <w:rsid w:val="001343AA"/>
    <w:rsid w:val="0013502B"/>
    <w:rsid w:val="00135F95"/>
    <w:rsid w:val="001364EC"/>
    <w:rsid w:val="001366C5"/>
    <w:rsid w:val="00140427"/>
    <w:rsid w:val="001405B1"/>
    <w:rsid w:val="001416FD"/>
    <w:rsid w:val="001421B5"/>
    <w:rsid w:val="001422BE"/>
    <w:rsid w:val="00142FAD"/>
    <w:rsid w:val="00144A55"/>
    <w:rsid w:val="001453CC"/>
    <w:rsid w:val="001456B1"/>
    <w:rsid w:val="00147C8A"/>
    <w:rsid w:val="00147DE7"/>
    <w:rsid w:val="001508D6"/>
    <w:rsid w:val="00150952"/>
    <w:rsid w:val="00150BAD"/>
    <w:rsid w:val="00152B1F"/>
    <w:rsid w:val="001532FC"/>
    <w:rsid w:val="00153A95"/>
    <w:rsid w:val="001556D4"/>
    <w:rsid w:val="001567A0"/>
    <w:rsid w:val="001604B0"/>
    <w:rsid w:val="001605E6"/>
    <w:rsid w:val="001608BC"/>
    <w:rsid w:val="001610E3"/>
    <w:rsid w:val="00161208"/>
    <w:rsid w:val="001616D1"/>
    <w:rsid w:val="0016187D"/>
    <w:rsid w:val="00162976"/>
    <w:rsid w:val="0016397A"/>
    <w:rsid w:val="0016454B"/>
    <w:rsid w:val="00165103"/>
    <w:rsid w:val="0016585B"/>
    <w:rsid w:val="00165A3A"/>
    <w:rsid w:val="00165F1E"/>
    <w:rsid w:val="00166FC1"/>
    <w:rsid w:val="00170B3C"/>
    <w:rsid w:val="00171E8E"/>
    <w:rsid w:val="00172CB9"/>
    <w:rsid w:val="00173A08"/>
    <w:rsid w:val="00173F2D"/>
    <w:rsid w:val="001743F4"/>
    <w:rsid w:val="00174935"/>
    <w:rsid w:val="00174A33"/>
    <w:rsid w:val="00174C6A"/>
    <w:rsid w:val="0017613B"/>
    <w:rsid w:val="00176B9A"/>
    <w:rsid w:val="00176CB2"/>
    <w:rsid w:val="001770AD"/>
    <w:rsid w:val="001771BC"/>
    <w:rsid w:val="00177232"/>
    <w:rsid w:val="0017793B"/>
    <w:rsid w:val="001802BC"/>
    <w:rsid w:val="00180600"/>
    <w:rsid w:val="0018155D"/>
    <w:rsid w:val="00181E6D"/>
    <w:rsid w:val="001834AA"/>
    <w:rsid w:val="00184B0D"/>
    <w:rsid w:val="001858B7"/>
    <w:rsid w:val="001861D4"/>
    <w:rsid w:val="00187F8F"/>
    <w:rsid w:val="00190858"/>
    <w:rsid w:val="00190C74"/>
    <w:rsid w:val="001918B4"/>
    <w:rsid w:val="0019272F"/>
    <w:rsid w:val="001935CF"/>
    <w:rsid w:val="001938CD"/>
    <w:rsid w:val="001942AA"/>
    <w:rsid w:val="0019449A"/>
    <w:rsid w:val="001963C1"/>
    <w:rsid w:val="00196CE6"/>
    <w:rsid w:val="00197787"/>
    <w:rsid w:val="001A1F93"/>
    <w:rsid w:val="001A26D0"/>
    <w:rsid w:val="001A4604"/>
    <w:rsid w:val="001A4921"/>
    <w:rsid w:val="001A4984"/>
    <w:rsid w:val="001A595A"/>
    <w:rsid w:val="001A646C"/>
    <w:rsid w:val="001A7498"/>
    <w:rsid w:val="001A7CB5"/>
    <w:rsid w:val="001A7E7D"/>
    <w:rsid w:val="001B0A56"/>
    <w:rsid w:val="001B0CD8"/>
    <w:rsid w:val="001B2BE5"/>
    <w:rsid w:val="001B2BFE"/>
    <w:rsid w:val="001B2DEF"/>
    <w:rsid w:val="001B3803"/>
    <w:rsid w:val="001B399B"/>
    <w:rsid w:val="001B43C7"/>
    <w:rsid w:val="001B4687"/>
    <w:rsid w:val="001B47A5"/>
    <w:rsid w:val="001B5430"/>
    <w:rsid w:val="001B5899"/>
    <w:rsid w:val="001B6237"/>
    <w:rsid w:val="001B6A07"/>
    <w:rsid w:val="001B6A0E"/>
    <w:rsid w:val="001B6E75"/>
    <w:rsid w:val="001B7B42"/>
    <w:rsid w:val="001B7D4E"/>
    <w:rsid w:val="001C04EB"/>
    <w:rsid w:val="001C111D"/>
    <w:rsid w:val="001C161B"/>
    <w:rsid w:val="001C1872"/>
    <w:rsid w:val="001C1DD6"/>
    <w:rsid w:val="001C1E9A"/>
    <w:rsid w:val="001C21D5"/>
    <w:rsid w:val="001C3093"/>
    <w:rsid w:val="001C3354"/>
    <w:rsid w:val="001C38D3"/>
    <w:rsid w:val="001C40C5"/>
    <w:rsid w:val="001C5B8B"/>
    <w:rsid w:val="001C7002"/>
    <w:rsid w:val="001C74C5"/>
    <w:rsid w:val="001C7D9C"/>
    <w:rsid w:val="001D0762"/>
    <w:rsid w:val="001D174B"/>
    <w:rsid w:val="001D18E5"/>
    <w:rsid w:val="001D252A"/>
    <w:rsid w:val="001D3291"/>
    <w:rsid w:val="001D3795"/>
    <w:rsid w:val="001D3CDE"/>
    <w:rsid w:val="001D48FD"/>
    <w:rsid w:val="001D52AE"/>
    <w:rsid w:val="001D732A"/>
    <w:rsid w:val="001D77AC"/>
    <w:rsid w:val="001D79A8"/>
    <w:rsid w:val="001D7BB1"/>
    <w:rsid w:val="001E059A"/>
    <w:rsid w:val="001E0A38"/>
    <w:rsid w:val="001E1B66"/>
    <w:rsid w:val="001E1B7E"/>
    <w:rsid w:val="001E1BDF"/>
    <w:rsid w:val="001E2A4F"/>
    <w:rsid w:val="001E4882"/>
    <w:rsid w:val="001E4B62"/>
    <w:rsid w:val="001E6075"/>
    <w:rsid w:val="001E6D95"/>
    <w:rsid w:val="001E73C4"/>
    <w:rsid w:val="001E7448"/>
    <w:rsid w:val="001E7562"/>
    <w:rsid w:val="001E787B"/>
    <w:rsid w:val="001E7B0C"/>
    <w:rsid w:val="001F004C"/>
    <w:rsid w:val="001F040A"/>
    <w:rsid w:val="001F24DD"/>
    <w:rsid w:val="001F2C67"/>
    <w:rsid w:val="001F3080"/>
    <w:rsid w:val="001F3376"/>
    <w:rsid w:val="001F3596"/>
    <w:rsid w:val="001F3A4F"/>
    <w:rsid w:val="001F4498"/>
    <w:rsid w:val="001F46DB"/>
    <w:rsid w:val="001F4C68"/>
    <w:rsid w:val="001F5583"/>
    <w:rsid w:val="001F5AA2"/>
    <w:rsid w:val="001F72B3"/>
    <w:rsid w:val="001F7B35"/>
    <w:rsid w:val="001F7FC7"/>
    <w:rsid w:val="00202729"/>
    <w:rsid w:val="002028DF"/>
    <w:rsid w:val="0020392D"/>
    <w:rsid w:val="002049DA"/>
    <w:rsid w:val="0020638F"/>
    <w:rsid w:val="00206F26"/>
    <w:rsid w:val="0020729A"/>
    <w:rsid w:val="00207B53"/>
    <w:rsid w:val="002101A8"/>
    <w:rsid w:val="002110A3"/>
    <w:rsid w:val="002157E5"/>
    <w:rsid w:val="00215989"/>
    <w:rsid w:val="002159C6"/>
    <w:rsid w:val="00215F93"/>
    <w:rsid w:val="002178F4"/>
    <w:rsid w:val="002205B4"/>
    <w:rsid w:val="00221327"/>
    <w:rsid w:val="0022251C"/>
    <w:rsid w:val="00222696"/>
    <w:rsid w:val="00222C48"/>
    <w:rsid w:val="002240A2"/>
    <w:rsid w:val="00226195"/>
    <w:rsid w:val="00230E21"/>
    <w:rsid w:val="0023156C"/>
    <w:rsid w:val="00231CA0"/>
    <w:rsid w:val="0023311C"/>
    <w:rsid w:val="00233D02"/>
    <w:rsid w:val="00234AA7"/>
    <w:rsid w:val="00234FF9"/>
    <w:rsid w:val="00235C02"/>
    <w:rsid w:val="00235F35"/>
    <w:rsid w:val="00236511"/>
    <w:rsid w:val="00236ABF"/>
    <w:rsid w:val="002371ED"/>
    <w:rsid w:val="002378A2"/>
    <w:rsid w:val="00237E2E"/>
    <w:rsid w:val="002400BE"/>
    <w:rsid w:val="0024042D"/>
    <w:rsid w:val="00241414"/>
    <w:rsid w:val="00241C5D"/>
    <w:rsid w:val="002422C9"/>
    <w:rsid w:val="00242AA0"/>
    <w:rsid w:val="002439A9"/>
    <w:rsid w:val="00243A9F"/>
    <w:rsid w:val="00243E1F"/>
    <w:rsid w:val="00244055"/>
    <w:rsid w:val="0024499C"/>
    <w:rsid w:val="00245B89"/>
    <w:rsid w:val="002464CD"/>
    <w:rsid w:val="00246582"/>
    <w:rsid w:val="00246C3B"/>
    <w:rsid w:val="002474B0"/>
    <w:rsid w:val="00250309"/>
    <w:rsid w:val="00250CF0"/>
    <w:rsid w:val="002514D1"/>
    <w:rsid w:val="00252326"/>
    <w:rsid w:val="0025488D"/>
    <w:rsid w:val="00254976"/>
    <w:rsid w:val="00254E5A"/>
    <w:rsid w:val="00256151"/>
    <w:rsid w:val="002565C0"/>
    <w:rsid w:val="0025715E"/>
    <w:rsid w:val="002575AE"/>
    <w:rsid w:val="0026178C"/>
    <w:rsid w:val="00262081"/>
    <w:rsid w:val="00263364"/>
    <w:rsid w:val="00263DAC"/>
    <w:rsid w:val="0026419A"/>
    <w:rsid w:val="0026517A"/>
    <w:rsid w:val="00265DD8"/>
    <w:rsid w:val="00266771"/>
    <w:rsid w:val="00266D6E"/>
    <w:rsid w:val="00267AFB"/>
    <w:rsid w:val="002704AB"/>
    <w:rsid w:val="00270BEE"/>
    <w:rsid w:val="00270C65"/>
    <w:rsid w:val="00271E65"/>
    <w:rsid w:val="0027226C"/>
    <w:rsid w:val="002725D2"/>
    <w:rsid w:val="00273C00"/>
    <w:rsid w:val="002760A0"/>
    <w:rsid w:val="002763E2"/>
    <w:rsid w:val="00276708"/>
    <w:rsid w:val="00276F48"/>
    <w:rsid w:val="002772A0"/>
    <w:rsid w:val="00277AD1"/>
    <w:rsid w:val="00280B36"/>
    <w:rsid w:val="00281048"/>
    <w:rsid w:val="00281BE0"/>
    <w:rsid w:val="00282EC2"/>
    <w:rsid w:val="00283029"/>
    <w:rsid w:val="00283D54"/>
    <w:rsid w:val="002844ED"/>
    <w:rsid w:val="00284ADC"/>
    <w:rsid w:val="00285C07"/>
    <w:rsid w:val="00286D61"/>
    <w:rsid w:val="00287623"/>
    <w:rsid w:val="00287800"/>
    <w:rsid w:val="002900C3"/>
    <w:rsid w:val="002908B3"/>
    <w:rsid w:val="00291E94"/>
    <w:rsid w:val="00292F8D"/>
    <w:rsid w:val="0029327D"/>
    <w:rsid w:val="00293465"/>
    <w:rsid w:val="002941DB"/>
    <w:rsid w:val="00294BF7"/>
    <w:rsid w:val="00296531"/>
    <w:rsid w:val="002A0207"/>
    <w:rsid w:val="002A0DDA"/>
    <w:rsid w:val="002A15F1"/>
    <w:rsid w:val="002A1C7F"/>
    <w:rsid w:val="002A37D2"/>
    <w:rsid w:val="002A3D13"/>
    <w:rsid w:val="002A425A"/>
    <w:rsid w:val="002A4723"/>
    <w:rsid w:val="002A5546"/>
    <w:rsid w:val="002A5BE4"/>
    <w:rsid w:val="002A5D09"/>
    <w:rsid w:val="002A69DC"/>
    <w:rsid w:val="002A7522"/>
    <w:rsid w:val="002A7F40"/>
    <w:rsid w:val="002B0677"/>
    <w:rsid w:val="002B0A36"/>
    <w:rsid w:val="002B1112"/>
    <w:rsid w:val="002B241D"/>
    <w:rsid w:val="002B3D76"/>
    <w:rsid w:val="002B42B8"/>
    <w:rsid w:val="002B6228"/>
    <w:rsid w:val="002B6741"/>
    <w:rsid w:val="002B6F32"/>
    <w:rsid w:val="002B72F3"/>
    <w:rsid w:val="002B7DC1"/>
    <w:rsid w:val="002B7F13"/>
    <w:rsid w:val="002C05DD"/>
    <w:rsid w:val="002C095E"/>
    <w:rsid w:val="002C2650"/>
    <w:rsid w:val="002C3E0B"/>
    <w:rsid w:val="002C3EB9"/>
    <w:rsid w:val="002C4041"/>
    <w:rsid w:val="002C42EA"/>
    <w:rsid w:val="002C49AB"/>
    <w:rsid w:val="002C4FF6"/>
    <w:rsid w:val="002C5132"/>
    <w:rsid w:val="002C546C"/>
    <w:rsid w:val="002C55C1"/>
    <w:rsid w:val="002C6FCB"/>
    <w:rsid w:val="002D1E3A"/>
    <w:rsid w:val="002D2523"/>
    <w:rsid w:val="002D2C13"/>
    <w:rsid w:val="002D3C9C"/>
    <w:rsid w:val="002D538E"/>
    <w:rsid w:val="002D571F"/>
    <w:rsid w:val="002D5D9D"/>
    <w:rsid w:val="002D5FBD"/>
    <w:rsid w:val="002D7C17"/>
    <w:rsid w:val="002E04E5"/>
    <w:rsid w:val="002E053C"/>
    <w:rsid w:val="002E0695"/>
    <w:rsid w:val="002E1121"/>
    <w:rsid w:val="002E2344"/>
    <w:rsid w:val="002E23EC"/>
    <w:rsid w:val="002E2EDC"/>
    <w:rsid w:val="002E3534"/>
    <w:rsid w:val="002E4C8E"/>
    <w:rsid w:val="002E616B"/>
    <w:rsid w:val="002E69C9"/>
    <w:rsid w:val="002E71DF"/>
    <w:rsid w:val="002E722E"/>
    <w:rsid w:val="002F0D77"/>
    <w:rsid w:val="002F0DC1"/>
    <w:rsid w:val="002F1450"/>
    <w:rsid w:val="002F1C79"/>
    <w:rsid w:val="002F2A06"/>
    <w:rsid w:val="002F2A53"/>
    <w:rsid w:val="002F3039"/>
    <w:rsid w:val="002F32F8"/>
    <w:rsid w:val="002F3618"/>
    <w:rsid w:val="002F3B6C"/>
    <w:rsid w:val="002F4946"/>
    <w:rsid w:val="002F5FE3"/>
    <w:rsid w:val="002F60D5"/>
    <w:rsid w:val="00300D10"/>
    <w:rsid w:val="00301BFB"/>
    <w:rsid w:val="00301D60"/>
    <w:rsid w:val="003023B8"/>
    <w:rsid w:val="00303C3B"/>
    <w:rsid w:val="00303EAD"/>
    <w:rsid w:val="003043AB"/>
    <w:rsid w:val="003062F4"/>
    <w:rsid w:val="00306608"/>
    <w:rsid w:val="00306910"/>
    <w:rsid w:val="00310666"/>
    <w:rsid w:val="0031194F"/>
    <w:rsid w:val="00312A11"/>
    <w:rsid w:val="00313033"/>
    <w:rsid w:val="00315213"/>
    <w:rsid w:val="00316534"/>
    <w:rsid w:val="0031726C"/>
    <w:rsid w:val="003211BD"/>
    <w:rsid w:val="003216B2"/>
    <w:rsid w:val="00321DE7"/>
    <w:rsid w:val="00322F3A"/>
    <w:rsid w:val="0032315D"/>
    <w:rsid w:val="00323FA2"/>
    <w:rsid w:val="00324EF7"/>
    <w:rsid w:val="00325671"/>
    <w:rsid w:val="003259E6"/>
    <w:rsid w:val="00326BE6"/>
    <w:rsid w:val="00326E30"/>
    <w:rsid w:val="00327080"/>
    <w:rsid w:val="0032714B"/>
    <w:rsid w:val="00327255"/>
    <w:rsid w:val="003273C9"/>
    <w:rsid w:val="003276E6"/>
    <w:rsid w:val="00327973"/>
    <w:rsid w:val="00330E72"/>
    <w:rsid w:val="00331810"/>
    <w:rsid w:val="00332C4B"/>
    <w:rsid w:val="0033330E"/>
    <w:rsid w:val="0033377A"/>
    <w:rsid w:val="003354C4"/>
    <w:rsid w:val="003361EA"/>
    <w:rsid w:val="00336545"/>
    <w:rsid w:val="00336B96"/>
    <w:rsid w:val="00336CE7"/>
    <w:rsid w:val="0033718C"/>
    <w:rsid w:val="00342F47"/>
    <w:rsid w:val="00343121"/>
    <w:rsid w:val="00343A72"/>
    <w:rsid w:val="00344526"/>
    <w:rsid w:val="0034488A"/>
    <w:rsid w:val="00345407"/>
    <w:rsid w:val="003454E7"/>
    <w:rsid w:val="00345549"/>
    <w:rsid w:val="00345D1D"/>
    <w:rsid w:val="00345DD8"/>
    <w:rsid w:val="0034616A"/>
    <w:rsid w:val="0034627E"/>
    <w:rsid w:val="003502A6"/>
    <w:rsid w:val="00350A87"/>
    <w:rsid w:val="00350B64"/>
    <w:rsid w:val="00350C4C"/>
    <w:rsid w:val="00351ED0"/>
    <w:rsid w:val="003521FD"/>
    <w:rsid w:val="003531C3"/>
    <w:rsid w:val="0035387D"/>
    <w:rsid w:val="003539A5"/>
    <w:rsid w:val="00353E56"/>
    <w:rsid w:val="00354497"/>
    <w:rsid w:val="00354F63"/>
    <w:rsid w:val="003551FD"/>
    <w:rsid w:val="00355D12"/>
    <w:rsid w:val="00357141"/>
    <w:rsid w:val="00357CF4"/>
    <w:rsid w:val="003606B7"/>
    <w:rsid w:val="003608BE"/>
    <w:rsid w:val="003610DD"/>
    <w:rsid w:val="00361136"/>
    <w:rsid w:val="0036175A"/>
    <w:rsid w:val="003622F3"/>
    <w:rsid w:val="00362455"/>
    <w:rsid w:val="00362EF0"/>
    <w:rsid w:val="00363844"/>
    <w:rsid w:val="00365240"/>
    <w:rsid w:val="00365C64"/>
    <w:rsid w:val="00366561"/>
    <w:rsid w:val="00366AFA"/>
    <w:rsid w:val="00366DBF"/>
    <w:rsid w:val="0037158C"/>
    <w:rsid w:val="00371CFF"/>
    <w:rsid w:val="00372A87"/>
    <w:rsid w:val="003743A6"/>
    <w:rsid w:val="0037453C"/>
    <w:rsid w:val="0037550D"/>
    <w:rsid w:val="00375DFD"/>
    <w:rsid w:val="00376568"/>
    <w:rsid w:val="003765CA"/>
    <w:rsid w:val="00376E2D"/>
    <w:rsid w:val="00376E61"/>
    <w:rsid w:val="003774FE"/>
    <w:rsid w:val="00377CEC"/>
    <w:rsid w:val="003803AB"/>
    <w:rsid w:val="0038195C"/>
    <w:rsid w:val="00382A3F"/>
    <w:rsid w:val="00382C6C"/>
    <w:rsid w:val="003831BC"/>
    <w:rsid w:val="003835EF"/>
    <w:rsid w:val="00384E6E"/>
    <w:rsid w:val="00385B8B"/>
    <w:rsid w:val="00386163"/>
    <w:rsid w:val="0038633B"/>
    <w:rsid w:val="00386687"/>
    <w:rsid w:val="003867ED"/>
    <w:rsid w:val="0038701E"/>
    <w:rsid w:val="00387063"/>
    <w:rsid w:val="00387854"/>
    <w:rsid w:val="00387B10"/>
    <w:rsid w:val="00387BD7"/>
    <w:rsid w:val="003904CA"/>
    <w:rsid w:val="00390EDD"/>
    <w:rsid w:val="0039110F"/>
    <w:rsid w:val="003921C6"/>
    <w:rsid w:val="0039257B"/>
    <w:rsid w:val="00392A70"/>
    <w:rsid w:val="00395AB5"/>
    <w:rsid w:val="003972D1"/>
    <w:rsid w:val="003973F5"/>
    <w:rsid w:val="003A0972"/>
    <w:rsid w:val="003A0DE3"/>
    <w:rsid w:val="003A1CD5"/>
    <w:rsid w:val="003A1F82"/>
    <w:rsid w:val="003A1FF8"/>
    <w:rsid w:val="003A25E5"/>
    <w:rsid w:val="003A3228"/>
    <w:rsid w:val="003A3FC8"/>
    <w:rsid w:val="003A40A7"/>
    <w:rsid w:val="003A459E"/>
    <w:rsid w:val="003A4F8B"/>
    <w:rsid w:val="003A53A9"/>
    <w:rsid w:val="003A6AD2"/>
    <w:rsid w:val="003A78D4"/>
    <w:rsid w:val="003A7CF0"/>
    <w:rsid w:val="003A7E81"/>
    <w:rsid w:val="003B1AA7"/>
    <w:rsid w:val="003B1F7F"/>
    <w:rsid w:val="003B2653"/>
    <w:rsid w:val="003B357B"/>
    <w:rsid w:val="003B381E"/>
    <w:rsid w:val="003B3B8F"/>
    <w:rsid w:val="003B3FA6"/>
    <w:rsid w:val="003B4019"/>
    <w:rsid w:val="003B43C8"/>
    <w:rsid w:val="003B5C83"/>
    <w:rsid w:val="003B6201"/>
    <w:rsid w:val="003B62D9"/>
    <w:rsid w:val="003B670C"/>
    <w:rsid w:val="003B6B34"/>
    <w:rsid w:val="003B6B50"/>
    <w:rsid w:val="003B711F"/>
    <w:rsid w:val="003B7649"/>
    <w:rsid w:val="003C1D03"/>
    <w:rsid w:val="003C3392"/>
    <w:rsid w:val="003C3769"/>
    <w:rsid w:val="003C38BE"/>
    <w:rsid w:val="003C4A77"/>
    <w:rsid w:val="003C4AF4"/>
    <w:rsid w:val="003C5493"/>
    <w:rsid w:val="003C5E88"/>
    <w:rsid w:val="003C62F8"/>
    <w:rsid w:val="003C671B"/>
    <w:rsid w:val="003C7CC2"/>
    <w:rsid w:val="003C7E18"/>
    <w:rsid w:val="003C7EE1"/>
    <w:rsid w:val="003D0760"/>
    <w:rsid w:val="003D0EAE"/>
    <w:rsid w:val="003D12D7"/>
    <w:rsid w:val="003D147D"/>
    <w:rsid w:val="003D28BC"/>
    <w:rsid w:val="003D2F31"/>
    <w:rsid w:val="003D3B6C"/>
    <w:rsid w:val="003D3CEF"/>
    <w:rsid w:val="003D72A1"/>
    <w:rsid w:val="003D737B"/>
    <w:rsid w:val="003E04EC"/>
    <w:rsid w:val="003E0C1A"/>
    <w:rsid w:val="003E0FE5"/>
    <w:rsid w:val="003E10AF"/>
    <w:rsid w:val="003E11CC"/>
    <w:rsid w:val="003E386E"/>
    <w:rsid w:val="003E42F7"/>
    <w:rsid w:val="003E4319"/>
    <w:rsid w:val="003E4FA1"/>
    <w:rsid w:val="003E563F"/>
    <w:rsid w:val="003E60F6"/>
    <w:rsid w:val="003F0824"/>
    <w:rsid w:val="003F193E"/>
    <w:rsid w:val="003F25C2"/>
    <w:rsid w:val="003F3C7D"/>
    <w:rsid w:val="003F3F57"/>
    <w:rsid w:val="003F40BC"/>
    <w:rsid w:val="003F5868"/>
    <w:rsid w:val="003F6412"/>
    <w:rsid w:val="003F7386"/>
    <w:rsid w:val="003F7D15"/>
    <w:rsid w:val="00400504"/>
    <w:rsid w:val="0040050D"/>
    <w:rsid w:val="0040088C"/>
    <w:rsid w:val="0040095C"/>
    <w:rsid w:val="004016A0"/>
    <w:rsid w:val="00401C53"/>
    <w:rsid w:val="00403112"/>
    <w:rsid w:val="00403FC4"/>
    <w:rsid w:val="00405269"/>
    <w:rsid w:val="00405E06"/>
    <w:rsid w:val="0040619B"/>
    <w:rsid w:val="00407277"/>
    <w:rsid w:val="0040745C"/>
    <w:rsid w:val="004075C1"/>
    <w:rsid w:val="004102E5"/>
    <w:rsid w:val="004125C9"/>
    <w:rsid w:val="00412C73"/>
    <w:rsid w:val="004148BA"/>
    <w:rsid w:val="004150CE"/>
    <w:rsid w:val="00415672"/>
    <w:rsid w:val="00420BCF"/>
    <w:rsid w:val="00420CFF"/>
    <w:rsid w:val="00421660"/>
    <w:rsid w:val="00422231"/>
    <w:rsid w:val="00422440"/>
    <w:rsid w:val="00423313"/>
    <w:rsid w:val="00423987"/>
    <w:rsid w:val="00424205"/>
    <w:rsid w:val="00424A76"/>
    <w:rsid w:val="0042536D"/>
    <w:rsid w:val="004259C5"/>
    <w:rsid w:val="00425AD4"/>
    <w:rsid w:val="00425C2B"/>
    <w:rsid w:val="00425CCA"/>
    <w:rsid w:val="0042611A"/>
    <w:rsid w:val="004263C5"/>
    <w:rsid w:val="004263C7"/>
    <w:rsid w:val="004269F7"/>
    <w:rsid w:val="00426C33"/>
    <w:rsid w:val="00430DA3"/>
    <w:rsid w:val="00431AF3"/>
    <w:rsid w:val="0043225D"/>
    <w:rsid w:val="0043229A"/>
    <w:rsid w:val="004324ED"/>
    <w:rsid w:val="0043391C"/>
    <w:rsid w:val="00433B00"/>
    <w:rsid w:val="004379BD"/>
    <w:rsid w:val="0044007D"/>
    <w:rsid w:val="00440598"/>
    <w:rsid w:val="00440871"/>
    <w:rsid w:val="00440923"/>
    <w:rsid w:val="00441693"/>
    <w:rsid w:val="00441DBD"/>
    <w:rsid w:val="00441E10"/>
    <w:rsid w:val="00441EFB"/>
    <w:rsid w:val="00443566"/>
    <w:rsid w:val="0044383E"/>
    <w:rsid w:val="00444155"/>
    <w:rsid w:val="004447C4"/>
    <w:rsid w:val="00444A5C"/>
    <w:rsid w:val="004457EE"/>
    <w:rsid w:val="0044645E"/>
    <w:rsid w:val="00450F90"/>
    <w:rsid w:val="00451BC2"/>
    <w:rsid w:val="00454191"/>
    <w:rsid w:val="004545F6"/>
    <w:rsid w:val="00454B88"/>
    <w:rsid w:val="0045605A"/>
    <w:rsid w:val="00456F65"/>
    <w:rsid w:val="00457019"/>
    <w:rsid w:val="004571CD"/>
    <w:rsid w:val="00460A44"/>
    <w:rsid w:val="00462886"/>
    <w:rsid w:val="004630EA"/>
    <w:rsid w:val="004641E0"/>
    <w:rsid w:val="00464D30"/>
    <w:rsid w:val="00465750"/>
    <w:rsid w:val="00465B42"/>
    <w:rsid w:val="00465C8C"/>
    <w:rsid w:val="00465E0C"/>
    <w:rsid w:val="00465E78"/>
    <w:rsid w:val="00466088"/>
    <w:rsid w:val="00470355"/>
    <w:rsid w:val="0047097D"/>
    <w:rsid w:val="00472284"/>
    <w:rsid w:val="0047360E"/>
    <w:rsid w:val="00475A53"/>
    <w:rsid w:val="0047668C"/>
    <w:rsid w:val="00477E62"/>
    <w:rsid w:val="00480162"/>
    <w:rsid w:val="00480854"/>
    <w:rsid w:val="00480B7A"/>
    <w:rsid w:val="004820C9"/>
    <w:rsid w:val="00482307"/>
    <w:rsid w:val="004835A6"/>
    <w:rsid w:val="00483CA3"/>
    <w:rsid w:val="00483D2D"/>
    <w:rsid w:val="00484270"/>
    <w:rsid w:val="004873B5"/>
    <w:rsid w:val="00487588"/>
    <w:rsid w:val="00490F7C"/>
    <w:rsid w:val="004910AB"/>
    <w:rsid w:val="004920B0"/>
    <w:rsid w:val="004920EA"/>
    <w:rsid w:val="004924DF"/>
    <w:rsid w:val="00494191"/>
    <w:rsid w:val="00494295"/>
    <w:rsid w:val="00494832"/>
    <w:rsid w:val="00495564"/>
    <w:rsid w:val="00495654"/>
    <w:rsid w:val="00495EA9"/>
    <w:rsid w:val="00495F34"/>
    <w:rsid w:val="004963EE"/>
    <w:rsid w:val="004970F0"/>
    <w:rsid w:val="00497729"/>
    <w:rsid w:val="004979AC"/>
    <w:rsid w:val="00497B4D"/>
    <w:rsid w:val="00497DC6"/>
    <w:rsid w:val="004A0DEC"/>
    <w:rsid w:val="004A129A"/>
    <w:rsid w:val="004A1706"/>
    <w:rsid w:val="004A17C8"/>
    <w:rsid w:val="004A190F"/>
    <w:rsid w:val="004A1A3F"/>
    <w:rsid w:val="004A1F07"/>
    <w:rsid w:val="004A278B"/>
    <w:rsid w:val="004A3A66"/>
    <w:rsid w:val="004A47E2"/>
    <w:rsid w:val="004A4C8B"/>
    <w:rsid w:val="004A4FA2"/>
    <w:rsid w:val="004A615D"/>
    <w:rsid w:val="004A6236"/>
    <w:rsid w:val="004A625B"/>
    <w:rsid w:val="004A6C13"/>
    <w:rsid w:val="004A7780"/>
    <w:rsid w:val="004A7A7E"/>
    <w:rsid w:val="004A7D71"/>
    <w:rsid w:val="004A7DA6"/>
    <w:rsid w:val="004B078D"/>
    <w:rsid w:val="004B0BED"/>
    <w:rsid w:val="004B12B5"/>
    <w:rsid w:val="004B22BD"/>
    <w:rsid w:val="004B26CC"/>
    <w:rsid w:val="004B42FD"/>
    <w:rsid w:val="004B46E1"/>
    <w:rsid w:val="004B7115"/>
    <w:rsid w:val="004C014D"/>
    <w:rsid w:val="004C18FF"/>
    <w:rsid w:val="004C2144"/>
    <w:rsid w:val="004C2A0E"/>
    <w:rsid w:val="004C2CA6"/>
    <w:rsid w:val="004C2F64"/>
    <w:rsid w:val="004C39A8"/>
    <w:rsid w:val="004C3B74"/>
    <w:rsid w:val="004C3EF7"/>
    <w:rsid w:val="004C45F4"/>
    <w:rsid w:val="004C4771"/>
    <w:rsid w:val="004C616C"/>
    <w:rsid w:val="004C65C5"/>
    <w:rsid w:val="004C67E3"/>
    <w:rsid w:val="004C6F80"/>
    <w:rsid w:val="004C7025"/>
    <w:rsid w:val="004C7156"/>
    <w:rsid w:val="004C732E"/>
    <w:rsid w:val="004D0C47"/>
    <w:rsid w:val="004D16A5"/>
    <w:rsid w:val="004D1F1E"/>
    <w:rsid w:val="004D23BA"/>
    <w:rsid w:val="004D2601"/>
    <w:rsid w:val="004D318A"/>
    <w:rsid w:val="004D3545"/>
    <w:rsid w:val="004D3670"/>
    <w:rsid w:val="004D3A8A"/>
    <w:rsid w:val="004D5740"/>
    <w:rsid w:val="004D61DE"/>
    <w:rsid w:val="004D7916"/>
    <w:rsid w:val="004D7DA2"/>
    <w:rsid w:val="004E02EC"/>
    <w:rsid w:val="004E06F8"/>
    <w:rsid w:val="004E0815"/>
    <w:rsid w:val="004E1F1B"/>
    <w:rsid w:val="004E20E3"/>
    <w:rsid w:val="004E2B78"/>
    <w:rsid w:val="004E327E"/>
    <w:rsid w:val="004E3DA1"/>
    <w:rsid w:val="004E5205"/>
    <w:rsid w:val="004E5432"/>
    <w:rsid w:val="004E5B6C"/>
    <w:rsid w:val="004E5C2D"/>
    <w:rsid w:val="004E6023"/>
    <w:rsid w:val="004E6072"/>
    <w:rsid w:val="004E60A4"/>
    <w:rsid w:val="004E66F9"/>
    <w:rsid w:val="004E7599"/>
    <w:rsid w:val="004F0424"/>
    <w:rsid w:val="004F08B2"/>
    <w:rsid w:val="004F2F8B"/>
    <w:rsid w:val="004F3A98"/>
    <w:rsid w:val="004F4FB4"/>
    <w:rsid w:val="004F4FD4"/>
    <w:rsid w:val="004F55CD"/>
    <w:rsid w:val="004F610B"/>
    <w:rsid w:val="004F6118"/>
    <w:rsid w:val="004F6958"/>
    <w:rsid w:val="004F6AC3"/>
    <w:rsid w:val="004F70ED"/>
    <w:rsid w:val="004F748A"/>
    <w:rsid w:val="00500403"/>
    <w:rsid w:val="0050068B"/>
    <w:rsid w:val="005007B6"/>
    <w:rsid w:val="005034EF"/>
    <w:rsid w:val="00503879"/>
    <w:rsid w:val="005043B9"/>
    <w:rsid w:val="00504542"/>
    <w:rsid w:val="00506339"/>
    <w:rsid w:val="005069BE"/>
    <w:rsid w:val="00506CE7"/>
    <w:rsid w:val="00507501"/>
    <w:rsid w:val="005117FA"/>
    <w:rsid w:val="005126F7"/>
    <w:rsid w:val="00512E81"/>
    <w:rsid w:val="005136E9"/>
    <w:rsid w:val="00513802"/>
    <w:rsid w:val="0051417D"/>
    <w:rsid w:val="00514B47"/>
    <w:rsid w:val="0051638A"/>
    <w:rsid w:val="00516520"/>
    <w:rsid w:val="005167E2"/>
    <w:rsid w:val="00516A8B"/>
    <w:rsid w:val="00517C11"/>
    <w:rsid w:val="005201EB"/>
    <w:rsid w:val="00523741"/>
    <w:rsid w:val="00523B9E"/>
    <w:rsid w:val="00523C34"/>
    <w:rsid w:val="00524379"/>
    <w:rsid w:val="00524484"/>
    <w:rsid w:val="005245BC"/>
    <w:rsid w:val="0052473F"/>
    <w:rsid w:val="00524A06"/>
    <w:rsid w:val="00525791"/>
    <w:rsid w:val="005259B9"/>
    <w:rsid w:val="00525F6C"/>
    <w:rsid w:val="005260A7"/>
    <w:rsid w:val="0052682B"/>
    <w:rsid w:val="00527D04"/>
    <w:rsid w:val="00530BEB"/>
    <w:rsid w:val="005319BB"/>
    <w:rsid w:val="00533C4A"/>
    <w:rsid w:val="005353AE"/>
    <w:rsid w:val="005356C8"/>
    <w:rsid w:val="00536044"/>
    <w:rsid w:val="0053743A"/>
    <w:rsid w:val="0053747C"/>
    <w:rsid w:val="005379C8"/>
    <w:rsid w:val="00537FAD"/>
    <w:rsid w:val="00540967"/>
    <w:rsid w:val="00541082"/>
    <w:rsid w:val="005429A9"/>
    <w:rsid w:val="00542F2C"/>
    <w:rsid w:val="00545BEA"/>
    <w:rsid w:val="00546C11"/>
    <w:rsid w:val="00547E3D"/>
    <w:rsid w:val="00550A12"/>
    <w:rsid w:val="005541CD"/>
    <w:rsid w:val="00554C4B"/>
    <w:rsid w:val="005555B7"/>
    <w:rsid w:val="00555617"/>
    <w:rsid w:val="00555952"/>
    <w:rsid w:val="00555C88"/>
    <w:rsid w:val="00556F00"/>
    <w:rsid w:val="00557563"/>
    <w:rsid w:val="00557870"/>
    <w:rsid w:val="00560312"/>
    <w:rsid w:val="00560E21"/>
    <w:rsid w:val="0056180E"/>
    <w:rsid w:val="005619A6"/>
    <w:rsid w:val="00561CC0"/>
    <w:rsid w:val="00562DF6"/>
    <w:rsid w:val="00563E7B"/>
    <w:rsid w:val="00564B49"/>
    <w:rsid w:val="00564B4E"/>
    <w:rsid w:val="0056773C"/>
    <w:rsid w:val="005702D7"/>
    <w:rsid w:val="00571133"/>
    <w:rsid w:val="00571F5F"/>
    <w:rsid w:val="00576421"/>
    <w:rsid w:val="005769C5"/>
    <w:rsid w:val="00577082"/>
    <w:rsid w:val="00577E45"/>
    <w:rsid w:val="00580F9A"/>
    <w:rsid w:val="00581D9E"/>
    <w:rsid w:val="0058269F"/>
    <w:rsid w:val="00582C09"/>
    <w:rsid w:val="00582C3D"/>
    <w:rsid w:val="00582E20"/>
    <w:rsid w:val="00583BB5"/>
    <w:rsid w:val="00584AF9"/>
    <w:rsid w:val="00585C1B"/>
    <w:rsid w:val="00585C95"/>
    <w:rsid w:val="005873D7"/>
    <w:rsid w:val="005925F3"/>
    <w:rsid w:val="00592749"/>
    <w:rsid w:val="005932D7"/>
    <w:rsid w:val="0059367A"/>
    <w:rsid w:val="00593CD8"/>
    <w:rsid w:val="00594557"/>
    <w:rsid w:val="0059463C"/>
    <w:rsid w:val="00595017"/>
    <w:rsid w:val="00595FCF"/>
    <w:rsid w:val="005960EB"/>
    <w:rsid w:val="0059634B"/>
    <w:rsid w:val="00596F6F"/>
    <w:rsid w:val="005A098B"/>
    <w:rsid w:val="005A0DF5"/>
    <w:rsid w:val="005A1632"/>
    <w:rsid w:val="005A164D"/>
    <w:rsid w:val="005A171E"/>
    <w:rsid w:val="005A2113"/>
    <w:rsid w:val="005A25F6"/>
    <w:rsid w:val="005A28D3"/>
    <w:rsid w:val="005A3195"/>
    <w:rsid w:val="005A3C7E"/>
    <w:rsid w:val="005A3CD3"/>
    <w:rsid w:val="005A41F8"/>
    <w:rsid w:val="005A46B6"/>
    <w:rsid w:val="005A5057"/>
    <w:rsid w:val="005A5967"/>
    <w:rsid w:val="005A62C5"/>
    <w:rsid w:val="005A664A"/>
    <w:rsid w:val="005A7C61"/>
    <w:rsid w:val="005A7E5C"/>
    <w:rsid w:val="005B0498"/>
    <w:rsid w:val="005B0ABB"/>
    <w:rsid w:val="005B103B"/>
    <w:rsid w:val="005B16DA"/>
    <w:rsid w:val="005B20C2"/>
    <w:rsid w:val="005B2C83"/>
    <w:rsid w:val="005B3C50"/>
    <w:rsid w:val="005B3F5E"/>
    <w:rsid w:val="005B4CA2"/>
    <w:rsid w:val="005B5662"/>
    <w:rsid w:val="005B5909"/>
    <w:rsid w:val="005B69D9"/>
    <w:rsid w:val="005B6CD3"/>
    <w:rsid w:val="005B717D"/>
    <w:rsid w:val="005B76C0"/>
    <w:rsid w:val="005C035F"/>
    <w:rsid w:val="005C0473"/>
    <w:rsid w:val="005C1030"/>
    <w:rsid w:val="005C1343"/>
    <w:rsid w:val="005C1B58"/>
    <w:rsid w:val="005C252E"/>
    <w:rsid w:val="005C353A"/>
    <w:rsid w:val="005C4035"/>
    <w:rsid w:val="005C5FA2"/>
    <w:rsid w:val="005C7A18"/>
    <w:rsid w:val="005C7FE8"/>
    <w:rsid w:val="005D10FC"/>
    <w:rsid w:val="005D20BD"/>
    <w:rsid w:val="005D2FA0"/>
    <w:rsid w:val="005D2FB6"/>
    <w:rsid w:val="005D2FFA"/>
    <w:rsid w:val="005D305B"/>
    <w:rsid w:val="005D3EA9"/>
    <w:rsid w:val="005D4861"/>
    <w:rsid w:val="005D4FC5"/>
    <w:rsid w:val="005D55F7"/>
    <w:rsid w:val="005D5677"/>
    <w:rsid w:val="005D5714"/>
    <w:rsid w:val="005D5723"/>
    <w:rsid w:val="005D652D"/>
    <w:rsid w:val="005D7670"/>
    <w:rsid w:val="005D7884"/>
    <w:rsid w:val="005D78B5"/>
    <w:rsid w:val="005E03FB"/>
    <w:rsid w:val="005E0E15"/>
    <w:rsid w:val="005E1295"/>
    <w:rsid w:val="005E1353"/>
    <w:rsid w:val="005E171E"/>
    <w:rsid w:val="005E17BF"/>
    <w:rsid w:val="005E18FD"/>
    <w:rsid w:val="005E21A1"/>
    <w:rsid w:val="005E3033"/>
    <w:rsid w:val="005E314F"/>
    <w:rsid w:val="005E3B60"/>
    <w:rsid w:val="005E419C"/>
    <w:rsid w:val="005E48C4"/>
    <w:rsid w:val="005E5281"/>
    <w:rsid w:val="005E5B66"/>
    <w:rsid w:val="005E5DF2"/>
    <w:rsid w:val="005E6309"/>
    <w:rsid w:val="005E6B36"/>
    <w:rsid w:val="005E6D86"/>
    <w:rsid w:val="005F158F"/>
    <w:rsid w:val="005F22C4"/>
    <w:rsid w:val="005F3557"/>
    <w:rsid w:val="005F424C"/>
    <w:rsid w:val="005F57B3"/>
    <w:rsid w:val="005F5AE3"/>
    <w:rsid w:val="005F6977"/>
    <w:rsid w:val="005F6E7E"/>
    <w:rsid w:val="005F718C"/>
    <w:rsid w:val="005F7368"/>
    <w:rsid w:val="005F7F38"/>
    <w:rsid w:val="006010CD"/>
    <w:rsid w:val="0060286A"/>
    <w:rsid w:val="006028BA"/>
    <w:rsid w:val="00602BFC"/>
    <w:rsid w:val="00602E84"/>
    <w:rsid w:val="00602F28"/>
    <w:rsid w:val="0060505F"/>
    <w:rsid w:val="00605571"/>
    <w:rsid w:val="006063A6"/>
    <w:rsid w:val="006076CD"/>
    <w:rsid w:val="0061132C"/>
    <w:rsid w:val="006119DC"/>
    <w:rsid w:val="00611D02"/>
    <w:rsid w:val="00611F37"/>
    <w:rsid w:val="00611FA4"/>
    <w:rsid w:val="006125BB"/>
    <w:rsid w:val="00612E60"/>
    <w:rsid w:val="00613254"/>
    <w:rsid w:val="00613DAC"/>
    <w:rsid w:val="00615743"/>
    <w:rsid w:val="00615B5C"/>
    <w:rsid w:val="006201A5"/>
    <w:rsid w:val="006202E7"/>
    <w:rsid w:val="00620D8D"/>
    <w:rsid w:val="00621514"/>
    <w:rsid w:val="00621A3F"/>
    <w:rsid w:val="00621C1E"/>
    <w:rsid w:val="0062237B"/>
    <w:rsid w:val="00622767"/>
    <w:rsid w:val="00623D9B"/>
    <w:rsid w:val="006244D3"/>
    <w:rsid w:val="006248AD"/>
    <w:rsid w:val="00625007"/>
    <w:rsid w:val="006254BE"/>
    <w:rsid w:val="0062610B"/>
    <w:rsid w:val="00627C9B"/>
    <w:rsid w:val="00627F53"/>
    <w:rsid w:val="00630476"/>
    <w:rsid w:val="0063051E"/>
    <w:rsid w:val="00630785"/>
    <w:rsid w:val="0063120E"/>
    <w:rsid w:val="00631A75"/>
    <w:rsid w:val="00631F1A"/>
    <w:rsid w:val="00632A24"/>
    <w:rsid w:val="00633571"/>
    <w:rsid w:val="006343EB"/>
    <w:rsid w:val="00634944"/>
    <w:rsid w:val="006361E5"/>
    <w:rsid w:val="006371FF"/>
    <w:rsid w:val="00637BBD"/>
    <w:rsid w:val="00637F4A"/>
    <w:rsid w:val="00637FC5"/>
    <w:rsid w:val="006400A4"/>
    <w:rsid w:val="0064022C"/>
    <w:rsid w:val="00641DC0"/>
    <w:rsid w:val="00641E67"/>
    <w:rsid w:val="006429BC"/>
    <w:rsid w:val="0064379D"/>
    <w:rsid w:val="00644485"/>
    <w:rsid w:val="00646842"/>
    <w:rsid w:val="00650366"/>
    <w:rsid w:val="00650C84"/>
    <w:rsid w:val="00650D2E"/>
    <w:rsid w:val="00652110"/>
    <w:rsid w:val="0065227E"/>
    <w:rsid w:val="00653613"/>
    <w:rsid w:val="00653AA3"/>
    <w:rsid w:val="00653E49"/>
    <w:rsid w:val="00654628"/>
    <w:rsid w:val="00654FC1"/>
    <w:rsid w:val="00655B97"/>
    <w:rsid w:val="006563E1"/>
    <w:rsid w:val="006577AE"/>
    <w:rsid w:val="006578F5"/>
    <w:rsid w:val="006600A2"/>
    <w:rsid w:val="006613A5"/>
    <w:rsid w:val="0066252C"/>
    <w:rsid w:val="006630A6"/>
    <w:rsid w:val="006632FD"/>
    <w:rsid w:val="00663655"/>
    <w:rsid w:val="0066434D"/>
    <w:rsid w:val="00664917"/>
    <w:rsid w:val="006649D7"/>
    <w:rsid w:val="00664B31"/>
    <w:rsid w:val="00665298"/>
    <w:rsid w:val="006654E5"/>
    <w:rsid w:val="006670D2"/>
    <w:rsid w:val="00667988"/>
    <w:rsid w:val="006703F6"/>
    <w:rsid w:val="00670CD5"/>
    <w:rsid w:val="006711CE"/>
    <w:rsid w:val="00671A49"/>
    <w:rsid w:val="00671BCE"/>
    <w:rsid w:val="00673270"/>
    <w:rsid w:val="0067386D"/>
    <w:rsid w:val="00673BCD"/>
    <w:rsid w:val="006740CE"/>
    <w:rsid w:val="006741EE"/>
    <w:rsid w:val="0067479E"/>
    <w:rsid w:val="0067491E"/>
    <w:rsid w:val="00675DA8"/>
    <w:rsid w:val="00676087"/>
    <w:rsid w:val="00676200"/>
    <w:rsid w:val="00676240"/>
    <w:rsid w:val="00676A15"/>
    <w:rsid w:val="00676E3A"/>
    <w:rsid w:val="00677701"/>
    <w:rsid w:val="00680839"/>
    <w:rsid w:val="0068161B"/>
    <w:rsid w:val="006820FA"/>
    <w:rsid w:val="0068253E"/>
    <w:rsid w:val="006835FD"/>
    <w:rsid w:val="00683990"/>
    <w:rsid w:val="00684099"/>
    <w:rsid w:val="00684C29"/>
    <w:rsid w:val="00684CBB"/>
    <w:rsid w:val="00685B22"/>
    <w:rsid w:val="006868EB"/>
    <w:rsid w:val="00686FED"/>
    <w:rsid w:val="00690502"/>
    <w:rsid w:val="00691D40"/>
    <w:rsid w:val="00692CF9"/>
    <w:rsid w:val="006930FB"/>
    <w:rsid w:val="00694193"/>
    <w:rsid w:val="006941CC"/>
    <w:rsid w:val="006943F1"/>
    <w:rsid w:val="00695558"/>
    <w:rsid w:val="00697B44"/>
    <w:rsid w:val="006A0C48"/>
    <w:rsid w:val="006A0F9F"/>
    <w:rsid w:val="006A10E1"/>
    <w:rsid w:val="006A15D7"/>
    <w:rsid w:val="006A3077"/>
    <w:rsid w:val="006A370F"/>
    <w:rsid w:val="006A399A"/>
    <w:rsid w:val="006A3C53"/>
    <w:rsid w:val="006A4060"/>
    <w:rsid w:val="006A4D1D"/>
    <w:rsid w:val="006A57A4"/>
    <w:rsid w:val="006A5AD2"/>
    <w:rsid w:val="006A75BA"/>
    <w:rsid w:val="006A7879"/>
    <w:rsid w:val="006A78A0"/>
    <w:rsid w:val="006A7FCB"/>
    <w:rsid w:val="006B016C"/>
    <w:rsid w:val="006B0385"/>
    <w:rsid w:val="006B0622"/>
    <w:rsid w:val="006B100B"/>
    <w:rsid w:val="006B1301"/>
    <w:rsid w:val="006B1798"/>
    <w:rsid w:val="006B25A4"/>
    <w:rsid w:val="006B299E"/>
    <w:rsid w:val="006B2A08"/>
    <w:rsid w:val="006B3CE2"/>
    <w:rsid w:val="006B3F32"/>
    <w:rsid w:val="006B4D49"/>
    <w:rsid w:val="006B51AE"/>
    <w:rsid w:val="006B5439"/>
    <w:rsid w:val="006B55FC"/>
    <w:rsid w:val="006B56C9"/>
    <w:rsid w:val="006B5B44"/>
    <w:rsid w:val="006B5FEE"/>
    <w:rsid w:val="006B64E3"/>
    <w:rsid w:val="006B6B08"/>
    <w:rsid w:val="006B7645"/>
    <w:rsid w:val="006B79AF"/>
    <w:rsid w:val="006C0E54"/>
    <w:rsid w:val="006C1112"/>
    <w:rsid w:val="006C13BC"/>
    <w:rsid w:val="006C23E9"/>
    <w:rsid w:val="006C37AB"/>
    <w:rsid w:val="006C3DB5"/>
    <w:rsid w:val="006C46AA"/>
    <w:rsid w:val="006C49A2"/>
    <w:rsid w:val="006C4A21"/>
    <w:rsid w:val="006C507C"/>
    <w:rsid w:val="006C622B"/>
    <w:rsid w:val="006C62E9"/>
    <w:rsid w:val="006C65FF"/>
    <w:rsid w:val="006C661A"/>
    <w:rsid w:val="006C6D55"/>
    <w:rsid w:val="006C71AE"/>
    <w:rsid w:val="006C7401"/>
    <w:rsid w:val="006C7EC9"/>
    <w:rsid w:val="006D05A2"/>
    <w:rsid w:val="006D2943"/>
    <w:rsid w:val="006D3128"/>
    <w:rsid w:val="006D34C7"/>
    <w:rsid w:val="006D3F67"/>
    <w:rsid w:val="006D4199"/>
    <w:rsid w:val="006D43EE"/>
    <w:rsid w:val="006D4A08"/>
    <w:rsid w:val="006D515F"/>
    <w:rsid w:val="006D518A"/>
    <w:rsid w:val="006D551E"/>
    <w:rsid w:val="006D5BE2"/>
    <w:rsid w:val="006D60FB"/>
    <w:rsid w:val="006D6C52"/>
    <w:rsid w:val="006D7D56"/>
    <w:rsid w:val="006E1200"/>
    <w:rsid w:val="006E23AF"/>
    <w:rsid w:val="006E246B"/>
    <w:rsid w:val="006E2B66"/>
    <w:rsid w:val="006E324B"/>
    <w:rsid w:val="006E3AF3"/>
    <w:rsid w:val="006E449C"/>
    <w:rsid w:val="006E4686"/>
    <w:rsid w:val="006E476F"/>
    <w:rsid w:val="006E4D79"/>
    <w:rsid w:val="006E4EE6"/>
    <w:rsid w:val="006E5C62"/>
    <w:rsid w:val="006E7AC7"/>
    <w:rsid w:val="006F04AA"/>
    <w:rsid w:val="006F04F8"/>
    <w:rsid w:val="006F1666"/>
    <w:rsid w:val="006F23BC"/>
    <w:rsid w:val="006F2A46"/>
    <w:rsid w:val="006F3129"/>
    <w:rsid w:val="006F3FB6"/>
    <w:rsid w:val="006F4F80"/>
    <w:rsid w:val="006F53AE"/>
    <w:rsid w:val="006F5C92"/>
    <w:rsid w:val="006F70FD"/>
    <w:rsid w:val="00700135"/>
    <w:rsid w:val="0070022D"/>
    <w:rsid w:val="0070051A"/>
    <w:rsid w:val="0070098D"/>
    <w:rsid w:val="0070141C"/>
    <w:rsid w:val="00701C82"/>
    <w:rsid w:val="00701D0D"/>
    <w:rsid w:val="00703A8B"/>
    <w:rsid w:val="0070419B"/>
    <w:rsid w:val="007041F4"/>
    <w:rsid w:val="007042A2"/>
    <w:rsid w:val="007044CD"/>
    <w:rsid w:val="00704714"/>
    <w:rsid w:val="0070556F"/>
    <w:rsid w:val="007057CC"/>
    <w:rsid w:val="007058E8"/>
    <w:rsid w:val="007061F3"/>
    <w:rsid w:val="00706743"/>
    <w:rsid w:val="0070792F"/>
    <w:rsid w:val="00710F96"/>
    <w:rsid w:val="0071385C"/>
    <w:rsid w:val="00713DDF"/>
    <w:rsid w:val="00713F94"/>
    <w:rsid w:val="00714054"/>
    <w:rsid w:val="00715FE1"/>
    <w:rsid w:val="00716287"/>
    <w:rsid w:val="00716583"/>
    <w:rsid w:val="0071684C"/>
    <w:rsid w:val="00716C57"/>
    <w:rsid w:val="00717393"/>
    <w:rsid w:val="00720376"/>
    <w:rsid w:val="0072057C"/>
    <w:rsid w:val="007206E7"/>
    <w:rsid w:val="00720D96"/>
    <w:rsid w:val="00722074"/>
    <w:rsid w:val="00723399"/>
    <w:rsid w:val="00725F48"/>
    <w:rsid w:val="00726391"/>
    <w:rsid w:val="00726DD2"/>
    <w:rsid w:val="00726E96"/>
    <w:rsid w:val="00727FEE"/>
    <w:rsid w:val="0073030B"/>
    <w:rsid w:val="00730668"/>
    <w:rsid w:val="00730906"/>
    <w:rsid w:val="00730FFB"/>
    <w:rsid w:val="00731211"/>
    <w:rsid w:val="0073191B"/>
    <w:rsid w:val="00731B78"/>
    <w:rsid w:val="00731BE8"/>
    <w:rsid w:val="00731FCC"/>
    <w:rsid w:val="00732F38"/>
    <w:rsid w:val="00732FC1"/>
    <w:rsid w:val="007340F2"/>
    <w:rsid w:val="007347C8"/>
    <w:rsid w:val="007350A8"/>
    <w:rsid w:val="00735225"/>
    <w:rsid w:val="00735368"/>
    <w:rsid w:val="00735985"/>
    <w:rsid w:val="00736FC4"/>
    <w:rsid w:val="0073718B"/>
    <w:rsid w:val="00737D9B"/>
    <w:rsid w:val="00740BC2"/>
    <w:rsid w:val="00740C07"/>
    <w:rsid w:val="00740E40"/>
    <w:rsid w:val="00741277"/>
    <w:rsid w:val="00742E59"/>
    <w:rsid w:val="007433FB"/>
    <w:rsid w:val="00744385"/>
    <w:rsid w:val="007443EA"/>
    <w:rsid w:val="007474ED"/>
    <w:rsid w:val="00747B88"/>
    <w:rsid w:val="0075058A"/>
    <w:rsid w:val="007506FA"/>
    <w:rsid w:val="007529B0"/>
    <w:rsid w:val="00752A2B"/>
    <w:rsid w:val="00752FDB"/>
    <w:rsid w:val="00754411"/>
    <w:rsid w:val="0075445F"/>
    <w:rsid w:val="007545CD"/>
    <w:rsid w:val="00754C1E"/>
    <w:rsid w:val="00756176"/>
    <w:rsid w:val="00757C6F"/>
    <w:rsid w:val="007609AE"/>
    <w:rsid w:val="00762022"/>
    <w:rsid w:val="007640ED"/>
    <w:rsid w:val="00764793"/>
    <w:rsid w:val="00765202"/>
    <w:rsid w:val="0076529F"/>
    <w:rsid w:val="007654AE"/>
    <w:rsid w:val="0076751C"/>
    <w:rsid w:val="007713E2"/>
    <w:rsid w:val="00771795"/>
    <w:rsid w:val="00772849"/>
    <w:rsid w:val="0077286A"/>
    <w:rsid w:val="007730AC"/>
    <w:rsid w:val="00774386"/>
    <w:rsid w:val="0077627A"/>
    <w:rsid w:val="00776A75"/>
    <w:rsid w:val="00777EA0"/>
    <w:rsid w:val="00780D04"/>
    <w:rsid w:val="00781103"/>
    <w:rsid w:val="007818CF"/>
    <w:rsid w:val="00781A86"/>
    <w:rsid w:val="00781C09"/>
    <w:rsid w:val="00781DB8"/>
    <w:rsid w:val="00781DE5"/>
    <w:rsid w:val="00781E06"/>
    <w:rsid w:val="00783042"/>
    <w:rsid w:val="007835C1"/>
    <w:rsid w:val="00783F3C"/>
    <w:rsid w:val="0078408B"/>
    <w:rsid w:val="007840A7"/>
    <w:rsid w:val="007846FD"/>
    <w:rsid w:val="00784AD8"/>
    <w:rsid w:val="007850A8"/>
    <w:rsid w:val="007854F8"/>
    <w:rsid w:val="00787743"/>
    <w:rsid w:val="0078786D"/>
    <w:rsid w:val="00787D8E"/>
    <w:rsid w:val="00787E73"/>
    <w:rsid w:val="0079002A"/>
    <w:rsid w:val="00790472"/>
    <w:rsid w:val="0079185A"/>
    <w:rsid w:val="00791FC2"/>
    <w:rsid w:val="00792843"/>
    <w:rsid w:val="00792B7D"/>
    <w:rsid w:val="00792BBA"/>
    <w:rsid w:val="0079372A"/>
    <w:rsid w:val="00793FF6"/>
    <w:rsid w:val="0079408C"/>
    <w:rsid w:val="007941C8"/>
    <w:rsid w:val="00794593"/>
    <w:rsid w:val="0079474F"/>
    <w:rsid w:val="00794ABD"/>
    <w:rsid w:val="00794D0F"/>
    <w:rsid w:val="00796BB6"/>
    <w:rsid w:val="00796E23"/>
    <w:rsid w:val="0079720F"/>
    <w:rsid w:val="0079729B"/>
    <w:rsid w:val="00797A30"/>
    <w:rsid w:val="007A075B"/>
    <w:rsid w:val="007A0AE1"/>
    <w:rsid w:val="007A20B7"/>
    <w:rsid w:val="007A3653"/>
    <w:rsid w:val="007A3A75"/>
    <w:rsid w:val="007A401E"/>
    <w:rsid w:val="007A70F5"/>
    <w:rsid w:val="007B11AA"/>
    <w:rsid w:val="007B1A29"/>
    <w:rsid w:val="007B1E67"/>
    <w:rsid w:val="007B3444"/>
    <w:rsid w:val="007B39AA"/>
    <w:rsid w:val="007B4BB9"/>
    <w:rsid w:val="007B5DED"/>
    <w:rsid w:val="007B6443"/>
    <w:rsid w:val="007B7023"/>
    <w:rsid w:val="007C0112"/>
    <w:rsid w:val="007C03E1"/>
    <w:rsid w:val="007C0F49"/>
    <w:rsid w:val="007C1570"/>
    <w:rsid w:val="007C1744"/>
    <w:rsid w:val="007C24AA"/>
    <w:rsid w:val="007C2C42"/>
    <w:rsid w:val="007C3BBE"/>
    <w:rsid w:val="007C488E"/>
    <w:rsid w:val="007C4DF3"/>
    <w:rsid w:val="007C611F"/>
    <w:rsid w:val="007C672F"/>
    <w:rsid w:val="007C68C0"/>
    <w:rsid w:val="007C73E9"/>
    <w:rsid w:val="007D057A"/>
    <w:rsid w:val="007D072A"/>
    <w:rsid w:val="007D090B"/>
    <w:rsid w:val="007D0D61"/>
    <w:rsid w:val="007D0F2B"/>
    <w:rsid w:val="007D2C33"/>
    <w:rsid w:val="007D4D81"/>
    <w:rsid w:val="007D5E7B"/>
    <w:rsid w:val="007D6BB0"/>
    <w:rsid w:val="007D7388"/>
    <w:rsid w:val="007D7C79"/>
    <w:rsid w:val="007E07F5"/>
    <w:rsid w:val="007E15F2"/>
    <w:rsid w:val="007E3191"/>
    <w:rsid w:val="007E4766"/>
    <w:rsid w:val="007E4885"/>
    <w:rsid w:val="007E4AC8"/>
    <w:rsid w:val="007E5AF9"/>
    <w:rsid w:val="007E5C2A"/>
    <w:rsid w:val="007E5C91"/>
    <w:rsid w:val="007E6438"/>
    <w:rsid w:val="007E645D"/>
    <w:rsid w:val="007E699B"/>
    <w:rsid w:val="007E6F4B"/>
    <w:rsid w:val="007E7646"/>
    <w:rsid w:val="007E7AA1"/>
    <w:rsid w:val="007E7DA5"/>
    <w:rsid w:val="007F1002"/>
    <w:rsid w:val="007F18B1"/>
    <w:rsid w:val="007F2578"/>
    <w:rsid w:val="007F27BE"/>
    <w:rsid w:val="007F2ED9"/>
    <w:rsid w:val="007F3130"/>
    <w:rsid w:val="007F329E"/>
    <w:rsid w:val="007F5793"/>
    <w:rsid w:val="007F57A8"/>
    <w:rsid w:val="007F5B16"/>
    <w:rsid w:val="007F5C64"/>
    <w:rsid w:val="007F6079"/>
    <w:rsid w:val="007F637A"/>
    <w:rsid w:val="007F68EB"/>
    <w:rsid w:val="0080154B"/>
    <w:rsid w:val="008017D5"/>
    <w:rsid w:val="00801F76"/>
    <w:rsid w:val="00802299"/>
    <w:rsid w:val="00802D01"/>
    <w:rsid w:val="00803106"/>
    <w:rsid w:val="00803B41"/>
    <w:rsid w:val="008053BA"/>
    <w:rsid w:val="00805957"/>
    <w:rsid w:val="0080714F"/>
    <w:rsid w:val="008073A7"/>
    <w:rsid w:val="00807FF9"/>
    <w:rsid w:val="008106CD"/>
    <w:rsid w:val="00811B50"/>
    <w:rsid w:val="00812D82"/>
    <w:rsid w:val="0081316D"/>
    <w:rsid w:val="0081328F"/>
    <w:rsid w:val="00813D98"/>
    <w:rsid w:val="00814F93"/>
    <w:rsid w:val="0081695C"/>
    <w:rsid w:val="00816A3D"/>
    <w:rsid w:val="00816DB2"/>
    <w:rsid w:val="008202A1"/>
    <w:rsid w:val="00820868"/>
    <w:rsid w:val="00820BE5"/>
    <w:rsid w:val="008219DD"/>
    <w:rsid w:val="00823276"/>
    <w:rsid w:val="00824094"/>
    <w:rsid w:val="0082450E"/>
    <w:rsid w:val="008258AC"/>
    <w:rsid w:val="00827D2F"/>
    <w:rsid w:val="008302E8"/>
    <w:rsid w:val="00830632"/>
    <w:rsid w:val="00830DEA"/>
    <w:rsid w:val="00832A46"/>
    <w:rsid w:val="00832E7E"/>
    <w:rsid w:val="00833504"/>
    <w:rsid w:val="00833D2B"/>
    <w:rsid w:val="00833DA9"/>
    <w:rsid w:val="008341A3"/>
    <w:rsid w:val="008344BF"/>
    <w:rsid w:val="00834E67"/>
    <w:rsid w:val="008358E1"/>
    <w:rsid w:val="00835BE5"/>
    <w:rsid w:val="00836137"/>
    <w:rsid w:val="00836505"/>
    <w:rsid w:val="00836768"/>
    <w:rsid w:val="008371F5"/>
    <w:rsid w:val="00837589"/>
    <w:rsid w:val="008415F0"/>
    <w:rsid w:val="00841843"/>
    <w:rsid w:val="00842CE3"/>
    <w:rsid w:val="00842D50"/>
    <w:rsid w:val="008430B9"/>
    <w:rsid w:val="0084404A"/>
    <w:rsid w:val="00846D1F"/>
    <w:rsid w:val="0084714B"/>
    <w:rsid w:val="00847179"/>
    <w:rsid w:val="00847335"/>
    <w:rsid w:val="00847E1F"/>
    <w:rsid w:val="00847E84"/>
    <w:rsid w:val="00852590"/>
    <w:rsid w:val="00853C42"/>
    <w:rsid w:val="00853D4B"/>
    <w:rsid w:val="00856690"/>
    <w:rsid w:val="00856BC6"/>
    <w:rsid w:val="00860064"/>
    <w:rsid w:val="00860F51"/>
    <w:rsid w:val="0086112F"/>
    <w:rsid w:val="00861A1A"/>
    <w:rsid w:val="0086217D"/>
    <w:rsid w:val="0086247E"/>
    <w:rsid w:val="00862884"/>
    <w:rsid w:val="00862CF2"/>
    <w:rsid w:val="008635DA"/>
    <w:rsid w:val="008637EC"/>
    <w:rsid w:val="00863DE4"/>
    <w:rsid w:val="00864AAB"/>
    <w:rsid w:val="00865660"/>
    <w:rsid w:val="0086593D"/>
    <w:rsid w:val="00865A14"/>
    <w:rsid w:val="00865B06"/>
    <w:rsid w:val="00866F1C"/>
    <w:rsid w:val="008678DC"/>
    <w:rsid w:val="00867C8A"/>
    <w:rsid w:val="008714D4"/>
    <w:rsid w:val="008714D6"/>
    <w:rsid w:val="00872215"/>
    <w:rsid w:val="00873725"/>
    <w:rsid w:val="00873B00"/>
    <w:rsid w:val="008749D5"/>
    <w:rsid w:val="00875209"/>
    <w:rsid w:val="00875826"/>
    <w:rsid w:val="00875AC4"/>
    <w:rsid w:val="00875E8D"/>
    <w:rsid w:val="0087673C"/>
    <w:rsid w:val="00876A43"/>
    <w:rsid w:val="008777C0"/>
    <w:rsid w:val="00877A1F"/>
    <w:rsid w:val="00880C1B"/>
    <w:rsid w:val="00881945"/>
    <w:rsid w:val="00881DBB"/>
    <w:rsid w:val="00881E11"/>
    <w:rsid w:val="0088454D"/>
    <w:rsid w:val="0088479C"/>
    <w:rsid w:val="00884F78"/>
    <w:rsid w:val="0088536B"/>
    <w:rsid w:val="00885616"/>
    <w:rsid w:val="00885D64"/>
    <w:rsid w:val="0088604A"/>
    <w:rsid w:val="008860DA"/>
    <w:rsid w:val="00890BCA"/>
    <w:rsid w:val="00890CB3"/>
    <w:rsid w:val="00891A74"/>
    <w:rsid w:val="00893E2A"/>
    <w:rsid w:val="00893EDC"/>
    <w:rsid w:val="00894358"/>
    <w:rsid w:val="00895E07"/>
    <w:rsid w:val="00896F9F"/>
    <w:rsid w:val="0089757B"/>
    <w:rsid w:val="00897CD7"/>
    <w:rsid w:val="00897F87"/>
    <w:rsid w:val="008A04DC"/>
    <w:rsid w:val="008A13CB"/>
    <w:rsid w:val="008A3001"/>
    <w:rsid w:val="008A3023"/>
    <w:rsid w:val="008A3163"/>
    <w:rsid w:val="008A3230"/>
    <w:rsid w:val="008A55C7"/>
    <w:rsid w:val="008A5BFE"/>
    <w:rsid w:val="008A5EC9"/>
    <w:rsid w:val="008A5FB3"/>
    <w:rsid w:val="008A74D0"/>
    <w:rsid w:val="008A758A"/>
    <w:rsid w:val="008A7EDB"/>
    <w:rsid w:val="008B0F72"/>
    <w:rsid w:val="008B1408"/>
    <w:rsid w:val="008B1DF4"/>
    <w:rsid w:val="008B25A0"/>
    <w:rsid w:val="008B3968"/>
    <w:rsid w:val="008B3B68"/>
    <w:rsid w:val="008B40E1"/>
    <w:rsid w:val="008B5C7E"/>
    <w:rsid w:val="008B6D83"/>
    <w:rsid w:val="008B6FBF"/>
    <w:rsid w:val="008B788E"/>
    <w:rsid w:val="008B7F1A"/>
    <w:rsid w:val="008C039C"/>
    <w:rsid w:val="008C0AD0"/>
    <w:rsid w:val="008C15CD"/>
    <w:rsid w:val="008C19D6"/>
    <w:rsid w:val="008C1E1C"/>
    <w:rsid w:val="008C2F09"/>
    <w:rsid w:val="008C37A0"/>
    <w:rsid w:val="008C4E17"/>
    <w:rsid w:val="008C541C"/>
    <w:rsid w:val="008C5CD7"/>
    <w:rsid w:val="008C5D48"/>
    <w:rsid w:val="008C5DC7"/>
    <w:rsid w:val="008C6337"/>
    <w:rsid w:val="008C6458"/>
    <w:rsid w:val="008C6E9A"/>
    <w:rsid w:val="008C75D5"/>
    <w:rsid w:val="008C77C3"/>
    <w:rsid w:val="008D0C29"/>
    <w:rsid w:val="008D12DF"/>
    <w:rsid w:val="008D1A43"/>
    <w:rsid w:val="008D25C2"/>
    <w:rsid w:val="008D28E6"/>
    <w:rsid w:val="008D2B5E"/>
    <w:rsid w:val="008D4081"/>
    <w:rsid w:val="008D4906"/>
    <w:rsid w:val="008D4987"/>
    <w:rsid w:val="008D50B9"/>
    <w:rsid w:val="008D77C6"/>
    <w:rsid w:val="008D7A48"/>
    <w:rsid w:val="008E13B7"/>
    <w:rsid w:val="008E2A41"/>
    <w:rsid w:val="008E40DC"/>
    <w:rsid w:val="008E48AF"/>
    <w:rsid w:val="008E59B5"/>
    <w:rsid w:val="008E6A90"/>
    <w:rsid w:val="008E7680"/>
    <w:rsid w:val="008E7932"/>
    <w:rsid w:val="008E7C83"/>
    <w:rsid w:val="008F00A8"/>
    <w:rsid w:val="008F0CB9"/>
    <w:rsid w:val="008F1398"/>
    <w:rsid w:val="008F1BA8"/>
    <w:rsid w:val="008F2BA0"/>
    <w:rsid w:val="008F31CD"/>
    <w:rsid w:val="008F405E"/>
    <w:rsid w:val="008F410A"/>
    <w:rsid w:val="008F4332"/>
    <w:rsid w:val="008F6376"/>
    <w:rsid w:val="008F66DF"/>
    <w:rsid w:val="008F67DF"/>
    <w:rsid w:val="008F69FB"/>
    <w:rsid w:val="008F7D6D"/>
    <w:rsid w:val="008F7EB4"/>
    <w:rsid w:val="009002F8"/>
    <w:rsid w:val="009009D0"/>
    <w:rsid w:val="009012C1"/>
    <w:rsid w:val="009015B2"/>
    <w:rsid w:val="0090170B"/>
    <w:rsid w:val="00901856"/>
    <w:rsid w:val="00903BC8"/>
    <w:rsid w:val="00904468"/>
    <w:rsid w:val="00905181"/>
    <w:rsid w:val="00906FA7"/>
    <w:rsid w:val="00907609"/>
    <w:rsid w:val="00911316"/>
    <w:rsid w:val="00913FD3"/>
    <w:rsid w:val="009143B7"/>
    <w:rsid w:val="00914796"/>
    <w:rsid w:val="00915451"/>
    <w:rsid w:val="0091556C"/>
    <w:rsid w:val="00916484"/>
    <w:rsid w:val="009165FB"/>
    <w:rsid w:val="00917CB8"/>
    <w:rsid w:val="00917F90"/>
    <w:rsid w:val="00920749"/>
    <w:rsid w:val="009220A7"/>
    <w:rsid w:val="009223E0"/>
    <w:rsid w:val="00922935"/>
    <w:rsid w:val="00923FCE"/>
    <w:rsid w:val="00924BA3"/>
    <w:rsid w:val="009262AC"/>
    <w:rsid w:val="00926F22"/>
    <w:rsid w:val="0092787C"/>
    <w:rsid w:val="00927E73"/>
    <w:rsid w:val="009314EE"/>
    <w:rsid w:val="00931D66"/>
    <w:rsid w:val="00933B22"/>
    <w:rsid w:val="00933D89"/>
    <w:rsid w:val="00934351"/>
    <w:rsid w:val="00934946"/>
    <w:rsid w:val="00934ED1"/>
    <w:rsid w:val="009355F2"/>
    <w:rsid w:val="00935C48"/>
    <w:rsid w:val="009363E5"/>
    <w:rsid w:val="009425DC"/>
    <w:rsid w:val="00943035"/>
    <w:rsid w:val="0094451C"/>
    <w:rsid w:val="009445A1"/>
    <w:rsid w:val="00944B8B"/>
    <w:rsid w:val="00944C31"/>
    <w:rsid w:val="009463E6"/>
    <w:rsid w:val="00946438"/>
    <w:rsid w:val="00946DE5"/>
    <w:rsid w:val="00946EE8"/>
    <w:rsid w:val="0094741F"/>
    <w:rsid w:val="00947AE1"/>
    <w:rsid w:val="009503BD"/>
    <w:rsid w:val="00950C3B"/>
    <w:rsid w:val="009514BC"/>
    <w:rsid w:val="009516AB"/>
    <w:rsid w:val="009522AB"/>
    <w:rsid w:val="00952F75"/>
    <w:rsid w:val="009541E0"/>
    <w:rsid w:val="00955E08"/>
    <w:rsid w:val="009560AF"/>
    <w:rsid w:val="009567AE"/>
    <w:rsid w:val="0095721F"/>
    <w:rsid w:val="00957D4E"/>
    <w:rsid w:val="009611AD"/>
    <w:rsid w:val="009611E3"/>
    <w:rsid w:val="0096196C"/>
    <w:rsid w:val="00963115"/>
    <w:rsid w:val="00964B78"/>
    <w:rsid w:val="00967154"/>
    <w:rsid w:val="009674A0"/>
    <w:rsid w:val="00967AAC"/>
    <w:rsid w:val="009709B1"/>
    <w:rsid w:val="009711E7"/>
    <w:rsid w:val="00973306"/>
    <w:rsid w:val="0097379D"/>
    <w:rsid w:val="009740FC"/>
    <w:rsid w:val="00974138"/>
    <w:rsid w:val="00974696"/>
    <w:rsid w:val="00974785"/>
    <w:rsid w:val="009756C6"/>
    <w:rsid w:val="00975ABE"/>
    <w:rsid w:val="00977417"/>
    <w:rsid w:val="009777C5"/>
    <w:rsid w:val="0098208F"/>
    <w:rsid w:val="00982C26"/>
    <w:rsid w:val="00982C46"/>
    <w:rsid w:val="00982F7E"/>
    <w:rsid w:val="009834E1"/>
    <w:rsid w:val="00983814"/>
    <w:rsid w:val="00985B0B"/>
    <w:rsid w:val="00985B5A"/>
    <w:rsid w:val="00986492"/>
    <w:rsid w:val="009901DE"/>
    <w:rsid w:val="009921E1"/>
    <w:rsid w:val="009926A4"/>
    <w:rsid w:val="009927BD"/>
    <w:rsid w:val="00992B6F"/>
    <w:rsid w:val="00992D2B"/>
    <w:rsid w:val="009930E3"/>
    <w:rsid w:val="00994C4B"/>
    <w:rsid w:val="00994F42"/>
    <w:rsid w:val="00995201"/>
    <w:rsid w:val="0099532A"/>
    <w:rsid w:val="00996175"/>
    <w:rsid w:val="0099686C"/>
    <w:rsid w:val="009A0DB8"/>
    <w:rsid w:val="009A1756"/>
    <w:rsid w:val="009A1D22"/>
    <w:rsid w:val="009A3791"/>
    <w:rsid w:val="009A79F8"/>
    <w:rsid w:val="009A7E6C"/>
    <w:rsid w:val="009B04A2"/>
    <w:rsid w:val="009B075E"/>
    <w:rsid w:val="009B191B"/>
    <w:rsid w:val="009B1EF3"/>
    <w:rsid w:val="009B27EB"/>
    <w:rsid w:val="009B2BC9"/>
    <w:rsid w:val="009B2D3A"/>
    <w:rsid w:val="009B2E2C"/>
    <w:rsid w:val="009B30A5"/>
    <w:rsid w:val="009B399E"/>
    <w:rsid w:val="009B3D08"/>
    <w:rsid w:val="009B49BA"/>
    <w:rsid w:val="009B55EE"/>
    <w:rsid w:val="009B570D"/>
    <w:rsid w:val="009B6303"/>
    <w:rsid w:val="009B69D4"/>
    <w:rsid w:val="009B70AC"/>
    <w:rsid w:val="009B73C9"/>
    <w:rsid w:val="009C0CE3"/>
    <w:rsid w:val="009C26D1"/>
    <w:rsid w:val="009C3071"/>
    <w:rsid w:val="009C3AFC"/>
    <w:rsid w:val="009C3ED3"/>
    <w:rsid w:val="009C4274"/>
    <w:rsid w:val="009D03E9"/>
    <w:rsid w:val="009D04DE"/>
    <w:rsid w:val="009D0F3F"/>
    <w:rsid w:val="009D20AC"/>
    <w:rsid w:val="009D22B3"/>
    <w:rsid w:val="009D2E9E"/>
    <w:rsid w:val="009D3104"/>
    <w:rsid w:val="009D3ED9"/>
    <w:rsid w:val="009D404A"/>
    <w:rsid w:val="009D4C58"/>
    <w:rsid w:val="009D554A"/>
    <w:rsid w:val="009D6602"/>
    <w:rsid w:val="009E028B"/>
    <w:rsid w:val="009E134D"/>
    <w:rsid w:val="009E1A1A"/>
    <w:rsid w:val="009E256B"/>
    <w:rsid w:val="009E269C"/>
    <w:rsid w:val="009E3951"/>
    <w:rsid w:val="009E46BE"/>
    <w:rsid w:val="009E5833"/>
    <w:rsid w:val="009E5EC8"/>
    <w:rsid w:val="009E600E"/>
    <w:rsid w:val="009E6296"/>
    <w:rsid w:val="009E6A9D"/>
    <w:rsid w:val="009E6F1D"/>
    <w:rsid w:val="009E70C4"/>
    <w:rsid w:val="009E793F"/>
    <w:rsid w:val="009E7C10"/>
    <w:rsid w:val="009E7DDD"/>
    <w:rsid w:val="009F052A"/>
    <w:rsid w:val="009F109C"/>
    <w:rsid w:val="009F25D0"/>
    <w:rsid w:val="009F4540"/>
    <w:rsid w:val="009F67AF"/>
    <w:rsid w:val="009F6D72"/>
    <w:rsid w:val="009F759E"/>
    <w:rsid w:val="00A0052E"/>
    <w:rsid w:val="00A01004"/>
    <w:rsid w:val="00A01AE4"/>
    <w:rsid w:val="00A03CA9"/>
    <w:rsid w:val="00A05199"/>
    <w:rsid w:val="00A0526C"/>
    <w:rsid w:val="00A06E0D"/>
    <w:rsid w:val="00A07485"/>
    <w:rsid w:val="00A07F3D"/>
    <w:rsid w:val="00A111B1"/>
    <w:rsid w:val="00A12EB0"/>
    <w:rsid w:val="00A13C13"/>
    <w:rsid w:val="00A1426F"/>
    <w:rsid w:val="00A14FEC"/>
    <w:rsid w:val="00A1525A"/>
    <w:rsid w:val="00A177F4"/>
    <w:rsid w:val="00A1798F"/>
    <w:rsid w:val="00A17EBC"/>
    <w:rsid w:val="00A21D29"/>
    <w:rsid w:val="00A22187"/>
    <w:rsid w:val="00A22C72"/>
    <w:rsid w:val="00A2445E"/>
    <w:rsid w:val="00A245DA"/>
    <w:rsid w:val="00A24690"/>
    <w:rsid w:val="00A25594"/>
    <w:rsid w:val="00A25F2E"/>
    <w:rsid w:val="00A26100"/>
    <w:rsid w:val="00A271E6"/>
    <w:rsid w:val="00A27708"/>
    <w:rsid w:val="00A30580"/>
    <w:rsid w:val="00A31B4B"/>
    <w:rsid w:val="00A31D60"/>
    <w:rsid w:val="00A31D76"/>
    <w:rsid w:val="00A3260B"/>
    <w:rsid w:val="00A3288E"/>
    <w:rsid w:val="00A336B1"/>
    <w:rsid w:val="00A33CD4"/>
    <w:rsid w:val="00A346A7"/>
    <w:rsid w:val="00A348A8"/>
    <w:rsid w:val="00A34EE7"/>
    <w:rsid w:val="00A35016"/>
    <w:rsid w:val="00A37FB6"/>
    <w:rsid w:val="00A4039C"/>
    <w:rsid w:val="00A40963"/>
    <w:rsid w:val="00A416BF"/>
    <w:rsid w:val="00A43D92"/>
    <w:rsid w:val="00A44199"/>
    <w:rsid w:val="00A45E00"/>
    <w:rsid w:val="00A47E63"/>
    <w:rsid w:val="00A51B37"/>
    <w:rsid w:val="00A556F1"/>
    <w:rsid w:val="00A561D4"/>
    <w:rsid w:val="00A56834"/>
    <w:rsid w:val="00A56B0F"/>
    <w:rsid w:val="00A57DA4"/>
    <w:rsid w:val="00A57EF9"/>
    <w:rsid w:val="00A601FE"/>
    <w:rsid w:val="00A603E1"/>
    <w:rsid w:val="00A60A5C"/>
    <w:rsid w:val="00A60AE4"/>
    <w:rsid w:val="00A61000"/>
    <w:rsid w:val="00A6148A"/>
    <w:rsid w:val="00A6173A"/>
    <w:rsid w:val="00A6184E"/>
    <w:rsid w:val="00A61E5A"/>
    <w:rsid w:val="00A61FE7"/>
    <w:rsid w:val="00A62ED8"/>
    <w:rsid w:val="00A63C93"/>
    <w:rsid w:val="00A63E07"/>
    <w:rsid w:val="00A644C5"/>
    <w:rsid w:val="00A64782"/>
    <w:rsid w:val="00A65337"/>
    <w:rsid w:val="00A6540F"/>
    <w:rsid w:val="00A65487"/>
    <w:rsid w:val="00A65890"/>
    <w:rsid w:val="00A65CC5"/>
    <w:rsid w:val="00A662C6"/>
    <w:rsid w:val="00A67096"/>
    <w:rsid w:val="00A70DF7"/>
    <w:rsid w:val="00A71C93"/>
    <w:rsid w:val="00A725EC"/>
    <w:rsid w:val="00A72F2E"/>
    <w:rsid w:val="00A7305C"/>
    <w:rsid w:val="00A733CA"/>
    <w:rsid w:val="00A73ECF"/>
    <w:rsid w:val="00A7433E"/>
    <w:rsid w:val="00A755B5"/>
    <w:rsid w:val="00A758AC"/>
    <w:rsid w:val="00A758EF"/>
    <w:rsid w:val="00A75FC9"/>
    <w:rsid w:val="00A7651F"/>
    <w:rsid w:val="00A77360"/>
    <w:rsid w:val="00A7752F"/>
    <w:rsid w:val="00A77DAF"/>
    <w:rsid w:val="00A77E32"/>
    <w:rsid w:val="00A805CB"/>
    <w:rsid w:val="00A80611"/>
    <w:rsid w:val="00A80AF6"/>
    <w:rsid w:val="00A80DFD"/>
    <w:rsid w:val="00A82021"/>
    <w:rsid w:val="00A82D5F"/>
    <w:rsid w:val="00A83984"/>
    <w:rsid w:val="00A83D36"/>
    <w:rsid w:val="00A85411"/>
    <w:rsid w:val="00A855AF"/>
    <w:rsid w:val="00A90959"/>
    <w:rsid w:val="00A91272"/>
    <w:rsid w:val="00A9233C"/>
    <w:rsid w:val="00A931D6"/>
    <w:rsid w:val="00A9362D"/>
    <w:rsid w:val="00A944AD"/>
    <w:rsid w:val="00A953BA"/>
    <w:rsid w:val="00A96FC9"/>
    <w:rsid w:val="00A972FB"/>
    <w:rsid w:val="00A97E21"/>
    <w:rsid w:val="00AA0056"/>
    <w:rsid w:val="00AA0C50"/>
    <w:rsid w:val="00AA0D8D"/>
    <w:rsid w:val="00AA16B2"/>
    <w:rsid w:val="00AA2AF4"/>
    <w:rsid w:val="00AA4BCF"/>
    <w:rsid w:val="00AA4F0E"/>
    <w:rsid w:val="00AA6167"/>
    <w:rsid w:val="00AA655C"/>
    <w:rsid w:val="00AA6BA1"/>
    <w:rsid w:val="00AA7195"/>
    <w:rsid w:val="00AA72C8"/>
    <w:rsid w:val="00AA7997"/>
    <w:rsid w:val="00AB12D0"/>
    <w:rsid w:val="00AB1654"/>
    <w:rsid w:val="00AB1E09"/>
    <w:rsid w:val="00AB2922"/>
    <w:rsid w:val="00AB2E79"/>
    <w:rsid w:val="00AB3688"/>
    <w:rsid w:val="00AB380E"/>
    <w:rsid w:val="00AB3A86"/>
    <w:rsid w:val="00AB427B"/>
    <w:rsid w:val="00AB45AB"/>
    <w:rsid w:val="00AB5974"/>
    <w:rsid w:val="00AB6CF9"/>
    <w:rsid w:val="00AB7D3E"/>
    <w:rsid w:val="00AC30DB"/>
    <w:rsid w:val="00AC3788"/>
    <w:rsid w:val="00AC382F"/>
    <w:rsid w:val="00AC3839"/>
    <w:rsid w:val="00AC5286"/>
    <w:rsid w:val="00AC5A68"/>
    <w:rsid w:val="00AC5F07"/>
    <w:rsid w:val="00AC68C2"/>
    <w:rsid w:val="00AD012D"/>
    <w:rsid w:val="00AD10AC"/>
    <w:rsid w:val="00AD261B"/>
    <w:rsid w:val="00AD26A5"/>
    <w:rsid w:val="00AD2A77"/>
    <w:rsid w:val="00AD2ADA"/>
    <w:rsid w:val="00AD2E2F"/>
    <w:rsid w:val="00AD34C1"/>
    <w:rsid w:val="00AD44E1"/>
    <w:rsid w:val="00AD490A"/>
    <w:rsid w:val="00AD58DA"/>
    <w:rsid w:val="00AD5ED9"/>
    <w:rsid w:val="00AD62A2"/>
    <w:rsid w:val="00AD63DB"/>
    <w:rsid w:val="00AD665B"/>
    <w:rsid w:val="00AD67F6"/>
    <w:rsid w:val="00AD6DFC"/>
    <w:rsid w:val="00AD7275"/>
    <w:rsid w:val="00AD77AD"/>
    <w:rsid w:val="00AE23D7"/>
    <w:rsid w:val="00AE2EF6"/>
    <w:rsid w:val="00AE3A8C"/>
    <w:rsid w:val="00AE3E67"/>
    <w:rsid w:val="00AE41CB"/>
    <w:rsid w:val="00AE431C"/>
    <w:rsid w:val="00AE4841"/>
    <w:rsid w:val="00AE4ED0"/>
    <w:rsid w:val="00AE611E"/>
    <w:rsid w:val="00AF0BBC"/>
    <w:rsid w:val="00AF0D26"/>
    <w:rsid w:val="00AF1E90"/>
    <w:rsid w:val="00AF22D1"/>
    <w:rsid w:val="00AF44B1"/>
    <w:rsid w:val="00AF4F39"/>
    <w:rsid w:val="00AF5113"/>
    <w:rsid w:val="00AF526A"/>
    <w:rsid w:val="00AF646A"/>
    <w:rsid w:val="00AF7635"/>
    <w:rsid w:val="00B00A0F"/>
    <w:rsid w:val="00B00ED3"/>
    <w:rsid w:val="00B01837"/>
    <w:rsid w:val="00B03285"/>
    <w:rsid w:val="00B03D29"/>
    <w:rsid w:val="00B04788"/>
    <w:rsid w:val="00B04ED0"/>
    <w:rsid w:val="00B06806"/>
    <w:rsid w:val="00B06DDA"/>
    <w:rsid w:val="00B1035B"/>
    <w:rsid w:val="00B10D93"/>
    <w:rsid w:val="00B10F39"/>
    <w:rsid w:val="00B11221"/>
    <w:rsid w:val="00B11A42"/>
    <w:rsid w:val="00B1298D"/>
    <w:rsid w:val="00B12A8E"/>
    <w:rsid w:val="00B1318C"/>
    <w:rsid w:val="00B13DC0"/>
    <w:rsid w:val="00B13FB7"/>
    <w:rsid w:val="00B14677"/>
    <w:rsid w:val="00B14BAD"/>
    <w:rsid w:val="00B14CB4"/>
    <w:rsid w:val="00B155FD"/>
    <w:rsid w:val="00B165F6"/>
    <w:rsid w:val="00B16C44"/>
    <w:rsid w:val="00B16FDE"/>
    <w:rsid w:val="00B17098"/>
    <w:rsid w:val="00B1736B"/>
    <w:rsid w:val="00B17AE0"/>
    <w:rsid w:val="00B20034"/>
    <w:rsid w:val="00B2017B"/>
    <w:rsid w:val="00B208E7"/>
    <w:rsid w:val="00B20C18"/>
    <w:rsid w:val="00B21179"/>
    <w:rsid w:val="00B217A9"/>
    <w:rsid w:val="00B21BFB"/>
    <w:rsid w:val="00B21DBF"/>
    <w:rsid w:val="00B21EBB"/>
    <w:rsid w:val="00B2242E"/>
    <w:rsid w:val="00B230B4"/>
    <w:rsid w:val="00B24339"/>
    <w:rsid w:val="00B25533"/>
    <w:rsid w:val="00B25B89"/>
    <w:rsid w:val="00B26AAE"/>
    <w:rsid w:val="00B26EBD"/>
    <w:rsid w:val="00B27590"/>
    <w:rsid w:val="00B306AF"/>
    <w:rsid w:val="00B323B2"/>
    <w:rsid w:val="00B34482"/>
    <w:rsid w:val="00B34EF9"/>
    <w:rsid w:val="00B3611A"/>
    <w:rsid w:val="00B368F2"/>
    <w:rsid w:val="00B375CF"/>
    <w:rsid w:val="00B409A8"/>
    <w:rsid w:val="00B41671"/>
    <w:rsid w:val="00B419B7"/>
    <w:rsid w:val="00B42164"/>
    <w:rsid w:val="00B42BB1"/>
    <w:rsid w:val="00B43126"/>
    <w:rsid w:val="00B43280"/>
    <w:rsid w:val="00B4356B"/>
    <w:rsid w:val="00B4384A"/>
    <w:rsid w:val="00B44E8E"/>
    <w:rsid w:val="00B457AE"/>
    <w:rsid w:val="00B4598D"/>
    <w:rsid w:val="00B460D3"/>
    <w:rsid w:val="00B46787"/>
    <w:rsid w:val="00B46C05"/>
    <w:rsid w:val="00B47FE7"/>
    <w:rsid w:val="00B50191"/>
    <w:rsid w:val="00B506CD"/>
    <w:rsid w:val="00B508FD"/>
    <w:rsid w:val="00B51403"/>
    <w:rsid w:val="00B51E91"/>
    <w:rsid w:val="00B51EF0"/>
    <w:rsid w:val="00B52AD2"/>
    <w:rsid w:val="00B531E2"/>
    <w:rsid w:val="00B537BB"/>
    <w:rsid w:val="00B5384C"/>
    <w:rsid w:val="00B5437B"/>
    <w:rsid w:val="00B547A4"/>
    <w:rsid w:val="00B55AED"/>
    <w:rsid w:val="00B55C0F"/>
    <w:rsid w:val="00B55CD4"/>
    <w:rsid w:val="00B56E0F"/>
    <w:rsid w:val="00B57AE9"/>
    <w:rsid w:val="00B61E5E"/>
    <w:rsid w:val="00B62578"/>
    <w:rsid w:val="00B63044"/>
    <w:rsid w:val="00B6348F"/>
    <w:rsid w:val="00B6365D"/>
    <w:rsid w:val="00B6429C"/>
    <w:rsid w:val="00B64CB0"/>
    <w:rsid w:val="00B65A8E"/>
    <w:rsid w:val="00B65D7E"/>
    <w:rsid w:val="00B6609C"/>
    <w:rsid w:val="00B66495"/>
    <w:rsid w:val="00B670A7"/>
    <w:rsid w:val="00B674B0"/>
    <w:rsid w:val="00B67EC3"/>
    <w:rsid w:val="00B67EED"/>
    <w:rsid w:val="00B710B6"/>
    <w:rsid w:val="00B71878"/>
    <w:rsid w:val="00B71B15"/>
    <w:rsid w:val="00B7223B"/>
    <w:rsid w:val="00B7281E"/>
    <w:rsid w:val="00B7384A"/>
    <w:rsid w:val="00B740FD"/>
    <w:rsid w:val="00B745BE"/>
    <w:rsid w:val="00B74DF8"/>
    <w:rsid w:val="00B74E30"/>
    <w:rsid w:val="00B75E01"/>
    <w:rsid w:val="00B7677C"/>
    <w:rsid w:val="00B77208"/>
    <w:rsid w:val="00B80026"/>
    <w:rsid w:val="00B80262"/>
    <w:rsid w:val="00B811DC"/>
    <w:rsid w:val="00B81380"/>
    <w:rsid w:val="00B83849"/>
    <w:rsid w:val="00B84731"/>
    <w:rsid w:val="00B85FC5"/>
    <w:rsid w:val="00B86903"/>
    <w:rsid w:val="00B8716F"/>
    <w:rsid w:val="00B876DC"/>
    <w:rsid w:val="00B87F96"/>
    <w:rsid w:val="00B9104B"/>
    <w:rsid w:val="00B91F8A"/>
    <w:rsid w:val="00B930A0"/>
    <w:rsid w:val="00B9484B"/>
    <w:rsid w:val="00B94BCA"/>
    <w:rsid w:val="00B96126"/>
    <w:rsid w:val="00B963F5"/>
    <w:rsid w:val="00B96702"/>
    <w:rsid w:val="00B970EE"/>
    <w:rsid w:val="00BA0523"/>
    <w:rsid w:val="00BA1106"/>
    <w:rsid w:val="00BA1186"/>
    <w:rsid w:val="00BA296E"/>
    <w:rsid w:val="00BA3361"/>
    <w:rsid w:val="00BA39DA"/>
    <w:rsid w:val="00BA3EBE"/>
    <w:rsid w:val="00BA4E28"/>
    <w:rsid w:val="00BA57F4"/>
    <w:rsid w:val="00BA5839"/>
    <w:rsid w:val="00BA59A6"/>
    <w:rsid w:val="00BA5F9E"/>
    <w:rsid w:val="00BA6512"/>
    <w:rsid w:val="00BA6F6D"/>
    <w:rsid w:val="00BA7658"/>
    <w:rsid w:val="00BA7F5C"/>
    <w:rsid w:val="00BA7FF1"/>
    <w:rsid w:val="00BB09CE"/>
    <w:rsid w:val="00BB1245"/>
    <w:rsid w:val="00BB244B"/>
    <w:rsid w:val="00BB2864"/>
    <w:rsid w:val="00BB3201"/>
    <w:rsid w:val="00BB4A39"/>
    <w:rsid w:val="00BB4DF5"/>
    <w:rsid w:val="00BB4F6A"/>
    <w:rsid w:val="00BB593E"/>
    <w:rsid w:val="00BB5C6A"/>
    <w:rsid w:val="00BB6005"/>
    <w:rsid w:val="00BB68A7"/>
    <w:rsid w:val="00BB6BAB"/>
    <w:rsid w:val="00BB70B8"/>
    <w:rsid w:val="00BB7627"/>
    <w:rsid w:val="00BB7F5B"/>
    <w:rsid w:val="00BC08B1"/>
    <w:rsid w:val="00BC32BE"/>
    <w:rsid w:val="00BC3691"/>
    <w:rsid w:val="00BC37EA"/>
    <w:rsid w:val="00BC3B29"/>
    <w:rsid w:val="00BC3EF7"/>
    <w:rsid w:val="00BC4548"/>
    <w:rsid w:val="00BC464B"/>
    <w:rsid w:val="00BC4805"/>
    <w:rsid w:val="00BC4977"/>
    <w:rsid w:val="00BC619A"/>
    <w:rsid w:val="00BC6624"/>
    <w:rsid w:val="00BC682B"/>
    <w:rsid w:val="00BC73EA"/>
    <w:rsid w:val="00BC7570"/>
    <w:rsid w:val="00BC7D04"/>
    <w:rsid w:val="00BD01AF"/>
    <w:rsid w:val="00BD02F3"/>
    <w:rsid w:val="00BD0B61"/>
    <w:rsid w:val="00BD46FE"/>
    <w:rsid w:val="00BD4B28"/>
    <w:rsid w:val="00BD5E00"/>
    <w:rsid w:val="00BD6A5A"/>
    <w:rsid w:val="00BE0181"/>
    <w:rsid w:val="00BE108F"/>
    <w:rsid w:val="00BE1D24"/>
    <w:rsid w:val="00BE2058"/>
    <w:rsid w:val="00BE250A"/>
    <w:rsid w:val="00BE2EFF"/>
    <w:rsid w:val="00BE5143"/>
    <w:rsid w:val="00BE51DE"/>
    <w:rsid w:val="00BE65AC"/>
    <w:rsid w:val="00BE73E8"/>
    <w:rsid w:val="00BE77A1"/>
    <w:rsid w:val="00BE7AAF"/>
    <w:rsid w:val="00BF0712"/>
    <w:rsid w:val="00BF0CAC"/>
    <w:rsid w:val="00BF15C5"/>
    <w:rsid w:val="00BF1707"/>
    <w:rsid w:val="00BF286D"/>
    <w:rsid w:val="00BF3384"/>
    <w:rsid w:val="00BF391C"/>
    <w:rsid w:val="00BF3C14"/>
    <w:rsid w:val="00BF3C21"/>
    <w:rsid w:val="00BF42EC"/>
    <w:rsid w:val="00BF5125"/>
    <w:rsid w:val="00BF665D"/>
    <w:rsid w:val="00BF7214"/>
    <w:rsid w:val="00BF7323"/>
    <w:rsid w:val="00BF7460"/>
    <w:rsid w:val="00BF76C6"/>
    <w:rsid w:val="00C0045B"/>
    <w:rsid w:val="00C00A12"/>
    <w:rsid w:val="00C01469"/>
    <w:rsid w:val="00C03F3F"/>
    <w:rsid w:val="00C03F92"/>
    <w:rsid w:val="00C04800"/>
    <w:rsid w:val="00C05729"/>
    <w:rsid w:val="00C05E35"/>
    <w:rsid w:val="00C067D4"/>
    <w:rsid w:val="00C06EB2"/>
    <w:rsid w:val="00C07B01"/>
    <w:rsid w:val="00C10BBF"/>
    <w:rsid w:val="00C1171D"/>
    <w:rsid w:val="00C119EC"/>
    <w:rsid w:val="00C11DBD"/>
    <w:rsid w:val="00C11FCB"/>
    <w:rsid w:val="00C12F96"/>
    <w:rsid w:val="00C12FBB"/>
    <w:rsid w:val="00C144CD"/>
    <w:rsid w:val="00C145F0"/>
    <w:rsid w:val="00C15829"/>
    <w:rsid w:val="00C16BA1"/>
    <w:rsid w:val="00C17CF4"/>
    <w:rsid w:val="00C2096A"/>
    <w:rsid w:val="00C20CEE"/>
    <w:rsid w:val="00C237B2"/>
    <w:rsid w:val="00C245CE"/>
    <w:rsid w:val="00C246CC"/>
    <w:rsid w:val="00C2549F"/>
    <w:rsid w:val="00C265A5"/>
    <w:rsid w:val="00C272E4"/>
    <w:rsid w:val="00C27E79"/>
    <w:rsid w:val="00C30437"/>
    <w:rsid w:val="00C31648"/>
    <w:rsid w:val="00C317C3"/>
    <w:rsid w:val="00C32F4F"/>
    <w:rsid w:val="00C3380A"/>
    <w:rsid w:val="00C33853"/>
    <w:rsid w:val="00C3408F"/>
    <w:rsid w:val="00C341C3"/>
    <w:rsid w:val="00C34C5B"/>
    <w:rsid w:val="00C353A5"/>
    <w:rsid w:val="00C36FED"/>
    <w:rsid w:val="00C37623"/>
    <w:rsid w:val="00C404B4"/>
    <w:rsid w:val="00C40838"/>
    <w:rsid w:val="00C413F7"/>
    <w:rsid w:val="00C4228D"/>
    <w:rsid w:val="00C4242F"/>
    <w:rsid w:val="00C4344B"/>
    <w:rsid w:val="00C45331"/>
    <w:rsid w:val="00C45B93"/>
    <w:rsid w:val="00C45C83"/>
    <w:rsid w:val="00C45FFB"/>
    <w:rsid w:val="00C463FE"/>
    <w:rsid w:val="00C47C2F"/>
    <w:rsid w:val="00C523D5"/>
    <w:rsid w:val="00C52560"/>
    <w:rsid w:val="00C529CA"/>
    <w:rsid w:val="00C53210"/>
    <w:rsid w:val="00C53656"/>
    <w:rsid w:val="00C53753"/>
    <w:rsid w:val="00C5389B"/>
    <w:rsid w:val="00C56691"/>
    <w:rsid w:val="00C569A8"/>
    <w:rsid w:val="00C57CEB"/>
    <w:rsid w:val="00C60C8A"/>
    <w:rsid w:val="00C60EB1"/>
    <w:rsid w:val="00C61CAE"/>
    <w:rsid w:val="00C62C1B"/>
    <w:rsid w:val="00C633E7"/>
    <w:rsid w:val="00C63CC0"/>
    <w:rsid w:val="00C65217"/>
    <w:rsid w:val="00C65E07"/>
    <w:rsid w:val="00C65F74"/>
    <w:rsid w:val="00C661BC"/>
    <w:rsid w:val="00C66533"/>
    <w:rsid w:val="00C66FE3"/>
    <w:rsid w:val="00C70085"/>
    <w:rsid w:val="00C703D6"/>
    <w:rsid w:val="00C70422"/>
    <w:rsid w:val="00C70624"/>
    <w:rsid w:val="00C70659"/>
    <w:rsid w:val="00C717C8"/>
    <w:rsid w:val="00C720F6"/>
    <w:rsid w:val="00C72AB9"/>
    <w:rsid w:val="00C73139"/>
    <w:rsid w:val="00C73FC2"/>
    <w:rsid w:val="00C74326"/>
    <w:rsid w:val="00C7450B"/>
    <w:rsid w:val="00C76AFA"/>
    <w:rsid w:val="00C7792B"/>
    <w:rsid w:val="00C806F1"/>
    <w:rsid w:val="00C80FB4"/>
    <w:rsid w:val="00C813EB"/>
    <w:rsid w:val="00C81E82"/>
    <w:rsid w:val="00C81EE0"/>
    <w:rsid w:val="00C8223B"/>
    <w:rsid w:val="00C84D7C"/>
    <w:rsid w:val="00C85431"/>
    <w:rsid w:val="00C85735"/>
    <w:rsid w:val="00C85A88"/>
    <w:rsid w:val="00C85AF6"/>
    <w:rsid w:val="00C85B01"/>
    <w:rsid w:val="00C85ECF"/>
    <w:rsid w:val="00C8617B"/>
    <w:rsid w:val="00C862D4"/>
    <w:rsid w:val="00C86CB0"/>
    <w:rsid w:val="00C876A8"/>
    <w:rsid w:val="00C90B88"/>
    <w:rsid w:val="00C9198D"/>
    <w:rsid w:val="00C91EA7"/>
    <w:rsid w:val="00C91FB8"/>
    <w:rsid w:val="00C92E55"/>
    <w:rsid w:val="00C93800"/>
    <w:rsid w:val="00C942D6"/>
    <w:rsid w:val="00C944E1"/>
    <w:rsid w:val="00C9677D"/>
    <w:rsid w:val="00C96B7B"/>
    <w:rsid w:val="00C96FA2"/>
    <w:rsid w:val="00C9795E"/>
    <w:rsid w:val="00C97D45"/>
    <w:rsid w:val="00CA026D"/>
    <w:rsid w:val="00CA076F"/>
    <w:rsid w:val="00CA099A"/>
    <w:rsid w:val="00CA09FA"/>
    <w:rsid w:val="00CA0D92"/>
    <w:rsid w:val="00CA13B4"/>
    <w:rsid w:val="00CA189D"/>
    <w:rsid w:val="00CA1C9B"/>
    <w:rsid w:val="00CA3859"/>
    <w:rsid w:val="00CA3F7A"/>
    <w:rsid w:val="00CA46FF"/>
    <w:rsid w:val="00CA5662"/>
    <w:rsid w:val="00CA69D1"/>
    <w:rsid w:val="00CA6A58"/>
    <w:rsid w:val="00CA7617"/>
    <w:rsid w:val="00CB0051"/>
    <w:rsid w:val="00CB0250"/>
    <w:rsid w:val="00CB073A"/>
    <w:rsid w:val="00CB0C2E"/>
    <w:rsid w:val="00CB1A59"/>
    <w:rsid w:val="00CB1ED6"/>
    <w:rsid w:val="00CB2F27"/>
    <w:rsid w:val="00CB33CC"/>
    <w:rsid w:val="00CB4FBE"/>
    <w:rsid w:val="00CB6F40"/>
    <w:rsid w:val="00CC06A9"/>
    <w:rsid w:val="00CC13DA"/>
    <w:rsid w:val="00CC19F1"/>
    <w:rsid w:val="00CC1D19"/>
    <w:rsid w:val="00CC1D63"/>
    <w:rsid w:val="00CC1FCD"/>
    <w:rsid w:val="00CC217D"/>
    <w:rsid w:val="00CC2A6C"/>
    <w:rsid w:val="00CC2D5F"/>
    <w:rsid w:val="00CC4649"/>
    <w:rsid w:val="00CC4CDD"/>
    <w:rsid w:val="00CC5034"/>
    <w:rsid w:val="00CC68F2"/>
    <w:rsid w:val="00CD10BD"/>
    <w:rsid w:val="00CD1D7B"/>
    <w:rsid w:val="00CD2699"/>
    <w:rsid w:val="00CD2B47"/>
    <w:rsid w:val="00CD3AC4"/>
    <w:rsid w:val="00CD532E"/>
    <w:rsid w:val="00CD551E"/>
    <w:rsid w:val="00CD6070"/>
    <w:rsid w:val="00CD77FB"/>
    <w:rsid w:val="00CE1444"/>
    <w:rsid w:val="00CE1E17"/>
    <w:rsid w:val="00CE1E26"/>
    <w:rsid w:val="00CE1E42"/>
    <w:rsid w:val="00CE3F22"/>
    <w:rsid w:val="00CE407B"/>
    <w:rsid w:val="00CE4ADD"/>
    <w:rsid w:val="00CE56DB"/>
    <w:rsid w:val="00CE59CB"/>
    <w:rsid w:val="00CF1201"/>
    <w:rsid w:val="00CF2CCC"/>
    <w:rsid w:val="00CF3C44"/>
    <w:rsid w:val="00CF418F"/>
    <w:rsid w:val="00CF46C0"/>
    <w:rsid w:val="00CF4903"/>
    <w:rsid w:val="00CF4FB4"/>
    <w:rsid w:val="00CF5345"/>
    <w:rsid w:val="00CF54BE"/>
    <w:rsid w:val="00CF7562"/>
    <w:rsid w:val="00CF76DE"/>
    <w:rsid w:val="00CF7C87"/>
    <w:rsid w:val="00CF7E34"/>
    <w:rsid w:val="00D004DD"/>
    <w:rsid w:val="00D05167"/>
    <w:rsid w:val="00D058AB"/>
    <w:rsid w:val="00D05CDF"/>
    <w:rsid w:val="00D06353"/>
    <w:rsid w:val="00D06BB2"/>
    <w:rsid w:val="00D07026"/>
    <w:rsid w:val="00D07A69"/>
    <w:rsid w:val="00D07B8B"/>
    <w:rsid w:val="00D07C64"/>
    <w:rsid w:val="00D10356"/>
    <w:rsid w:val="00D10910"/>
    <w:rsid w:val="00D10C4D"/>
    <w:rsid w:val="00D10F67"/>
    <w:rsid w:val="00D11106"/>
    <w:rsid w:val="00D128A2"/>
    <w:rsid w:val="00D13C5D"/>
    <w:rsid w:val="00D14DB6"/>
    <w:rsid w:val="00D15D95"/>
    <w:rsid w:val="00D16505"/>
    <w:rsid w:val="00D165FF"/>
    <w:rsid w:val="00D169CA"/>
    <w:rsid w:val="00D16F03"/>
    <w:rsid w:val="00D16FDE"/>
    <w:rsid w:val="00D1757F"/>
    <w:rsid w:val="00D205F0"/>
    <w:rsid w:val="00D20AAB"/>
    <w:rsid w:val="00D213CF"/>
    <w:rsid w:val="00D21908"/>
    <w:rsid w:val="00D21C89"/>
    <w:rsid w:val="00D21DDE"/>
    <w:rsid w:val="00D21F2E"/>
    <w:rsid w:val="00D22CAB"/>
    <w:rsid w:val="00D235C2"/>
    <w:rsid w:val="00D2392C"/>
    <w:rsid w:val="00D240A7"/>
    <w:rsid w:val="00D24958"/>
    <w:rsid w:val="00D24A62"/>
    <w:rsid w:val="00D25AC9"/>
    <w:rsid w:val="00D26085"/>
    <w:rsid w:val="00D26D90"/>
    <w:rsid w:val="00D26FBA"/>
    <w:rsid w:val="00D30339"/>
    <w:rsid w:val="00D30788"/>
    <w:rsid w:val="00D30A37"/>
    <w:rsid w:val="00D316CB"/>
    <w:rsid w:val="00D3259A"/>
    <w:rsid w:val="00D327BA"/>
    <w:rsid w:val="00D329C1"/>
    <w:rsid w:val="00D32B72"/>
    <w:rsid w:val="00D32C12"/>
    <w:rsid w:val="00D33885"/>
    <w:rsid w:val="00D33BDC"/>
    <w:rsid w:val="00D33DB6"/>
    <w:rsid w:val="00D34E60"/>
    <w:rsid w:val="00D3561A"/>
    <w:rsid w:val="00D366D9"/>
    <w:rsid w:val="00D3701C"/>
    <w:rsid w:val="00D370B4"/>
    <w:rsid w:val="00D40A08"/>
    <w:rsid w:val="00D419B3"/>
    <w:rsid w:val="00D42755"/>
    <w:rsid w:val="00D42A99"/>
    <w:rsid w:val="00D4441A"/>
    <w:rsid w:val="00D4453C"/>
    <w:rsid w:val="00D4475A"/>
    <w:rsid w:val="00D459E4"/>
    <w:rsid w:val="00D45A83"/>
    <w:rsid w:val="00D45E28"/>
    <w:rsid w:val="00D47B56"/>
    <w:rsid w:val="00D47F70"/>
    <w:rsid w:val="00D47FEA"/>
    <w:rsid w:val="00D51579"/>
    <w:rsid w:val="00D51D03"/>
    <w:rsid w:val="00D51DFE"/>
    <w:rsid w:val="00D52192"/>
    <w:rsid w:val="00D52908"/>
    <w:rsid w:val="00D534F6"/>
    <w:rsid w:val="00D55A2A"/>
    <w:rsid w:val="00D55D53"/>
    <w:rsid w:val="00D55EBE"/>
    <w:rsid w:val="00D57C99"/>
    <w:rsid w:val="00D57C9C"/>
    <w:rsid w:val="00D57F8A"/>
    <w:rsid w:val="00D604E4"/>
    <w:rsid w:val="00D632CD"/>
    <w:rsid w:val="00D641CA"/>
    <w:rsid w:val="00D64207"/>
    <w:rsid w:val="00D64511"/>
    <w:rsid w:val="00D649EA"/>
    <w:rsid w:val="00D65FA5"/>
    <w:rsid w:val="00D71F59"/>
    <w:rsid w:val="00D7239E"/>
    <w:rsid w:val="00D72633"/>
    <w:rsid w:val="00D7284A"/>
    <w:rsid w:val="00D730FD"/>
    <w:rsid w:val="00D73E45"/>
    <w:rsid w:val="00D7403D"/>
    <w:rsid w:val="00D74D8B"/>
    <w:rsid w:val="00D75389"/>
    <w:rsid w:val="00D7706E"/>
    <w:rsid w:val="00D805AC"/>
    <w:rsid w:val="00D81B2D"/>
    <w:rsid w:val="00D81C60"/>
    <w:rsid w:val="00D82355"/>
    <w:rsid w:val="00D83752"/>
    <w:rsid w:val="00D83853"/>
    <w:rsid w:val="00D83C00"/>
    <w:rsid w:val="00D83F5E"/>
    <w:rsid w:val="00D84AB3"/>
    <w:rsid w:val="00D84EB1"/>
    <w:rsid w:val="00D861AC"/>
    <w:rsid w:val="00D86658"/>
    <w:rsid w:val="00D908B4"/>
    <w:rsid w:val="00D91317"/>
    <w:rsid w:val="00D92365"/>
    <w:rsid w:val="00D92996"/>
    <w:rsid w:val="00D9357C"/>
    <w:rsid w:val="00D93818"/>
    <w:rsid w:val="00D946DB"/>
    <w:rsid w:val="00D95E51"/>
    <w:rsid w:val="00DA039E"/>
    <w:rsid w:val="00DA0A74"/>
    <w:rsid w:val="00DA1166"/>
    <w:rsid w:val="00DA11D4"/>
    <w:rsid w:val="00DA1571"/>
    <w:rsid w:val="00DA1FA7"/>
    <w:rsid w:val="00DA2802"/>
    <w:rsid w:val="00DA3200"/>
    <w:rsid w:val="00DA3D8E"/>
    <w:rsid w:val="00DA4843"/>
    <w:rsid w:val="00DA5FA3"/>
    <w:rsid w:val="00DA5FC7"/>
    <w:rsid w:val="00DA5FCB"/>
    <w:rsid w:val="00DA686A"/>
    <w:rsid w:val="00DA727B"/>
    <w:rsid w:val="00DA7BFE"/>
    <w:rsid w:val="00DB0210"/>
    <w:rsid w:val="00DB0E3F"/>
    <w:rsid w:val="00DB119C"/>
    <w:rsid w:val="00DB164F"/>
    <w:rsid w:val="00DB17E1"/>
    <w:rsid w:val="00DB1885"/>
    <w:rsid w:val="00DB3A7D"/>
    <w:rsid w:val="00DB5A30"/>
    <w:rsid w:val="00DB5D13"/>
    <w:rsid w:val="00DB5DB8"/>
    <w:rsid w:val="00DB6110"/>
    <w:rsid w:val="00DB614D"/>
    <w:rsid w:val="00DB7411"/>
    <w:rsid w:val="00DB7581"/>
    <w:rsid w:val="00DB7C1C"/>
    <w:rsid w:val="00DB7E73"/>
    <w:rsid w:val="00DC1C9A"/>
    <w:rsid w:val="00DC26D2"/>
    <w:rsid w:val="00DC2AAC"/>
    <w:rsid w:val="00DC2B5F"/>
    <w:rsid w:val="00DC2B9C"/>
    <w:rsid w:val="00DC2DE7"/>
    <w:rsid w:val="00DC3513"/>
    <w:rsid w:val="00DC5BAB"/>
    <w:rsid w:val="00DC7810"/>
    <w:rsid w:val="00DD19FC"/>
    <w:rsid w:val="00DD1A6D"/>
    <w:rsid w:val="00DD1BA2"/>
    <w:rsid w:val="00DD1BDD"/>
    <w:rsid w:val="00DD3A8C"/>
    <w:rsid w:val="00DD3D41"/>
    <w:rsid w:val="00DD4978"/>
    <w:rsid w:val="00DD65C1"/>
    <w:rsid w:val="00DD7543"/>
    <w:rsid w:val="00DD7FCE"/>
    <w:rsid w:val="00DE0DBD"/>
    <w:rsid w:val="00DE1285"/>
    <w:rsid w:val="00DE2C1D"/>
    <w:rsid w:val="00DE2E94"/>
    <w:rsid w:val="00DE31D6"/>
    <w:rsid w:val="00DE3514"/>
    <w:rsid w:val="00DE397E"/>
    <w:rsid w:val="00DE4650"/>
    <w:rsid w:val="00DE65AC"/>
    <w:rsid w:val="00DE6664"/>
    <w:rsid w:val="00DE6DAE"/>
    <w:rsid w:val="00DE743F"/>
    <w:rsid w:val="00DE7B8D"/>
    <w:rsid w:val="00DF04AE"/>
    <w:rsid w:val="00DF090D"/>
    <w:rsid w:val="00DF1653"/>
    <w:rsid w:val="00DF1E5A"/>
    <w:rsid w:val="00DF231C"/>
    <w:rsid w:val="00DF24CE"/>
    <w:rsid w:val="00DF256D"/>
    <w:rsid w:val="00DF3249"/>
    <w:rsid w:val="00DF56CE"/>
    <w:rsid w:val="00DF5A73"/>
    <w:rsid w:val="00DF5BE3"/>
    <w:rsid w:val="00DF6344"/>
    <w:rsid w:val="00DF699B"/>
    <w:rsid w:val="00DF7977"/>
    <w:rsid w:val="00DF7A4D"/>
    <w:rsid w:val="00DF7C81"/>
    <w:rsid w:val="00E0007B"/>
    <w:rsid w:val="00E005D4"/>
    <w:rsid w:val="00E00866"/>
    <w:rsid w:val="00E01A7E"/>
    <w:rsid w:val="00E02BA5"/>
    <w:rsid w:val="00E0353F"/>
    <w:rsid w:val="00E03735"/>
    <w:rsid w:val="00E03B7A"/>
    <w:rsid w:val="00E051B4"/>
    <w:rsid w:val="00E05510"/>
    <w:rsid w:val="00E06493"/>
    <w:rsid w:val="00E06E7A"/>
    <w:rsid w:val="00E070FB"/>
    <w:rsid w:val="00E10021"/>
    <w:rsid w:val="00E11520"/>
    <w:rsid w:val="00E11985"/>
    <w:rsid w:val="00E128AE"/>
    <w:rsid w:val="00E12A00"/>
    <w:rsid w:val="00E130F7"/>
    <w:rsid w:val="00E14896"/>
    <w:rsid w:val="00E1556C"/>
    <w:rsid w:val="00E1651F"/>
    <w:rsid w:val="00E1727B"/>
    <w:rsid w:val="00E2149A"/>
    <w:rsid w:val="00E214F1"/>
    <w:rsid w:val="00E2188B"/>
    <w:rsid w:val="00E226C3"/>
    <w:rsid w:val="00E22FA7"/>
    <w:rsid w:val="00E257DF"/>
    <w:rsid w:val="00E2588D"/>
    <w:rsid w:val="00E25DA2"/>
    <w:rsid w:val="00E2619D"/>
    <w:rsid w:val="00E27D88"/>
    <w:rsid w:val="00E27DD9"/>
    <w:rsid w:val="00E303D7"/>
    <w:rsid w:val="00E31313"/>
    <w:rsid w:val="00E31935"/>
    <w:rsid w:val="00E32094"/>
    <w:rsid w:val="00E341A3"/>
    <w:rsid w:val="00E344AA"/>
    <w:rsid w:val="00E3551D"/>
    <w:rsid w:val="00E3577D"/>
    <w:rsid w:val="00E408FF"/>
    <w:rsid w:val="00E40CE6"/>
    <w:rsid w:val="00E43ABD"/>
    <w:rsid w:val="00E43BCD"/>
    <w:rsid w:val="00E44C15"/>
    <w:rsid w:val="00E45AC9"/>
    <w:rsid w:val="00E46BA4"/>
    <w:rsid w:val="00E47055"/>
    <w:rsid w:val="00E47EA7"/>
    <w:rsid w:val="00E505E3"/>
    <w:rsid w:val="00E50632"/>
    <w:rsid w:val="00E51B40"/>
    <w:rsid w:val="00E51B79"/>
    <w:rsid w:val="00E526B3"/>
    <w:rsid w:val="00E54A4B"/>
    <w:rsid w:val="00E558EC"/>
    <w:rsid w:val="00E55B51"/>
    <w:rsid w:val="00E56B13"/>
    <w:rsid w:val="00E5770D"/>
    <w:rsid w:val="00E57751"/>
    <w:rsid w:val="00E57DA9"/>
    <w:rsid w:val="00E57E32"/>
    <w:rsid w:val="00E60491"/>
    <w:rsid w:val="00E60A13"/>
    <w:rsid w:val="00E60BA9"/>
    <w:rsid w:val="00E6117A"/>
    <w:rsid w:val="00E61EF0"/>
    <w:rsid w:val="00E632C8"/>
    <w:rsid w:val="00E632F9"/>
    <w:rsid w:val="00E63574"/>
    <w:rsid w:val="00E6377C"/>
    <w:rsid w:val="00E6382A"/>
    <w:rsid w:val="00E64390"/>
    <w:rsid w:val="00E647B4"/>
    <w:rsid w:val="00E64E07"/>
    <w:rsid w:val="00E66754"/>
    <w:rsid w:val="00E66A40"/>
    <w:rsid w:val="00E66C2D"/>
    <w:rsid w:val="00E678E0"/>
    <w:rsid w:val="00E70288"/>
    <w:rsid w:val="00E70433"/>
    <w:rsid w:val="00E70D13"/>
    <w:rsid w:val="00E70E72"/>
    <w:rsid w:val="00E7169F"/>
    <w:rsid w:val="00E71CCA"/>
    <w:rsid w:val="00E72771"/>
    <w:rsid w:val="00E73A10"/>
    <w:rsid w:val="00E74BE1"/>
    <w:rsid w:val="00E74C73"/>
    <w:rsid w:val="00E75095"/>
    <w:rsid w:val="00E757FD"/>
    <w:rsid w:val="00E75A94"/>
    <w:rsid w:val="00E76D4F"/>
    <w:rsid w:val="00E76D51"/>
    <w:rsid w:val="00E82B27"/>
    <w:rsid w:val="00E82B6E"/>
    <w:rsid w:val="00E83031"/>
    <w:rsid w:val="00E8368B"/>
    <w:rsid w:val="00E8378D"/>
    <w:rsid w:val="00E851F0"/>
    <w:rsid w:val="00E8593E"/>
    <w:rsid w:val="00E862E7"/>
    <w:rsid w:val="00E90565"/>
    <w:rsid w:val="00E90C86"/>
    <w:rsid w:val="00E90DD3"/>
    <w:rsid w:val="00E915FF"/>
    <w:rsid w:val="00E9195F"/>
    <w:rsid w:val="00E92095"/>
    <w:rsid w:val="00E92B83"/>
    <w:rsid w:val="00E9400E"/>
    <w:rsid w:val="00E9449E"/>
    <w:rsid w:val="00E95417"/>
    <w:rsid w:val="00E95915"/>
    <w:rsid w:val="00E95BDE"/>
    <w:rsid w:val="00E966D3"/>
    <w:rsid w:val="00E97071"/>
    <w:rsid w:val="00E97145"/>
    <w:rsid w:val="00EA0021"/>
    <w:rsid w:val="00EA0C97"/>
    <w:rsid w:val="00EA1902"/>
    <w:rsid w:val="00EA4DA0"/>
    <w:rsid w:val="00EA52B9"/>
    <w:rsid w:val="00EA52F7"/>
    <w:rsid w:val="00EA6A8E"/>
    <w:rsid w:val="00EA784F"/>
    <w:rsid w:val="00EB1875"/>
    <w:rsid w:val="00EB1AB1"/>
    <w:rsid w:val="00EB25D1"/>
    <w:rsid w:val="00EB2E61"/>
    <w:rsid w:val="00EB3D84"/>
    <w:rsid w:val="00EB4C06"/>
    <w:rsid w:val="00EB4C1C"/>
    <w:rsid w:val="00EB4D3A"/>
    <w:rsid w:val="00EB56CE"/>
    <w:rsid w:val="00EB5A7E"/>
    <w:rsid w:val="00EB5BDC"/>
    <w:rsid w:val="00EB7B4B"/>
    <w:rsid w:val="00EB7DEA"/>
    <w:rsid w:val="00EC11B0"/>
    <w:rsid w:val="00EC150F"/>
    <w:rsid w:val="00EC18B0"/>
    <w:rsid w:val="00EC1B37"/>
    <w:rsid w:val="00EC2B97"/>
    <w:rsid w:val="00EC2E9A"/>
    <w:rsid w:val="00EC3DEB"/>
    <w:rsid w:val="00EC4605"/>
    <w:rsid w:val="00EC5E88"/>
    <w:rsid w:val="00EC6150"/>
    <w:rsid w:val="00EC6F61"/>
    <w:rsid w:val="00EC7F63"/>
    <w:rsid w:val="00ED28D1"/>
    <w:rsid w:val="00ED2BE8"/>
    <w:rsid w:val="00ED2E2A"/>
    <w:rsid w:val="00ED3362"/>
    <w:rsid w:val="00ED33DF"/>
    <w:rsid w:val="00ED415D"/>
    <w:rsid w:val="00ED4595"/>
    <w:rsid w:val="00ED47DD"/>
    <w:rsid w:val="00ED52D3"/>
    <w:rsid w:val="00ED5AE6"/>
    <w:rsid w:val="00ED5C13"/>
    <w:rsid w:val="00ED5C4F"/>
    <w:rsid w:val="00ED5F15"/>
    <w:rsid w:val="00ED68C6"/>
    <w:rsid w:val="00ED6C2C"/>
    <w:rsid w:val="00ED6EBD"/>
    <w:rsid w:val="00ED762C"/>
    <w:rsid w:val="00EE0153"/>
    <w:rsid w:val="00EE2553"/>
    <w:rsid w:val="00EE2A49"/>
    <w:rsid w:val="00EE2EDC"/>
    <w:rsid w:val="00EE3192"/>
    <w:rsid w:val="00EE4BEB"/>
    <w:rsid w:val="00EE5571"/>
    <w:rsid w:val="00EE61BC"/>
    <w:rsid w:val="00EE63F5"/>
    <w:rsid w:val="00EE6CBB"/>
    <w:rsid w:val="00EE6DF6"/>
    <w:rsid w:val="00EE7F1E"/>
    <w:rsid w:val="00EF02F6"/>
    <w:rsid w:val="00EF076E"/>
    <w:rsid w:val="00EF0AF9"/>
    <w:rsid w:val="00EF10D8"/>
    <w:rsid w:val="00EF141E"/>
    <w:rsid w:val="00EF14AD"/>
    <w:rsid w:val="00EF1817"/>
    <w:rsid w:val="00EF1A6A"/>
    <w:rsid w:val="00EF1A6B"/>
    <w:rsid w:val="00EF2709"/>
    <w:rsid w:val="00EF31ED"/>
    <w:rsid w:val="00EF35A3"/>
    <w:rsid w:val="00EF39B8"/>
    <w:rsid w:val="00EF3F9B"/>
    <w:rsid w:val="00EF4696"/>
    <w:rsid w:val="00EF470B"/>
    <w:rsid w:val="00EF54DD"/>
    <w:rsid w:val="00EF5A4A"/>
    <w:rsid w:val="00EF5F78"/>
    <w:rsid w:val="00EF6004"/>
    <w:rsid w:val="00EF67E9"/>
    <w:rsid w:val="00EF689F"/>
    <w:rsid w:val="00EF6B69"/>
    <w:rsid w:val="00EF743A"/>
    <w:rsid w:val="00EF7D03"/>
    <w:rsid w:val="00F02195"/>
    <w:rsid w:val="00F0236E"/>
    <w:rsid w:val="00F02D21"/>
    <w:rsid w:val="00F03A9F"/>
    <w:rsid w:val="00F04C6A"/>
    <w:rsid w:val="00F04D56"/>
    <w:rsid w:val="00F04D8E"/>
    <w:rsid w:val="00F0664D"/>
    <w:rsid w:val="00F07DB1"/>
    <w:rsid w:val="00F07E2C"/>
    <w:rsid w:val="00F10F90"/>
    <w:rsid w:val="00F118D0"/>
    <w:rsid w:val="00F12925"/>
    <w:rsid w:val="00F14097"/>
    <w:rsid w:val="00F14188"/>
    <w:rsid w:val="00F14709"/>
    <w:rsid w:val="00F14AE2"/>
    <w:rsid w:val="00F14C23"/>
    <w:rsid w:val="00F14E19"/>
    <w:rsid w:val="00F1513D"/>
    <w:rsid w:val="00F1555A"/>
    <w:rsid w:val="00F157A9"/>
    <w:rsid w:val="00F157FD"/>
    <w:rsid w:val="00F1670D"/>
    <w:rsid w:val="00F16EA7"/>
    <w:rsid w:val="00F174A4"/>
    <w:rsid w:val="00F174D1"/>
    <w:rsid w:val="00F209DB"/>
    <w:rsid w:val="00F20BB2"/>
    <w:rsid w:val="00F23104"/>
    <w:rsid w:val="00F2373A"/>
    <w:rsid w:val="00F24227"/>
    <w:rsid w:val="00F24DB7"/>
    <w:rsid w:val="00F26C8C"/>
    <w:rsid w:val="00F26E02"/>
    <w:rsid w:val="00F27797"/>
    <w:rsid w:val="00F279FD"/>
    <w:rsid w:val="00F3068B"/>
    <w:rsid w:val="00F3139F"/>
    <w:rsid w:val="00F31736"/>
    <w:rsid w:val="00F31EF2"/>
    <w:rsid w:val="00F32283"/>
    <w:rsid w:val="00F32999"/>
    <w:rsid w:val="00F32A2D"/>
    <w:rsid w:val="00F32D31"/>
    <w:rsid w:val="00F33294"/>
    <w:rsid w:val="00F33B1E"/>
    <w:rsid w:val="00F36445"/>
    <w:rsid w:val="00F3697F"/>
    <w:rsid w:val="00F36CFC"/>
    <w:rsid w:val="00F37F2B"/>
    <w:rsid w:val="00F40056"/>
    <w:rsid w:val="00F403AE"/>
    <w:rsid w:val="00F41E7E"/>
    <w:rsid w:val="00F4267F"/>
    <w:rsid w:val="00F42C86"/>
    <w:rsid w:val="00F451ED"/>
    <w:rsid w:val="00F4525D"/>
    <w:rsid w:val="00F45586"/>
    <w:rsid w:val="00F46A8D"/>
    <w:rsid w:val="00F47649"/>
    <w:rsid w:val="00F504B4"/>
    <w:rsid w:val="00F50759"/>
    <w:rsid w:val="00F51B8C"/>
    <w:rsid w:val="00F53591"/>
    <w:rsid w:val="00F53927"/>
    <w:rsid w:val="00F54315"/>
    <w:rsid w:val="00F54479"/>
    <w:rsid w:val="00F5523D"/>
    <w:rsid w:val="00F5584C"/>
    <w:rsid w:val="00F55860"/>
    <w:rsid w:val="00F5626B"/>
    <w:rsid w:val="00F564A5"/>
    <w:rsid w:val="00F574A7"/>
    <w:rsid w:val="00F60777"/>
    <w:rsid w:val="00F609AA"/>
    <w:rsid w:val="00F60CC3"/>
    <w:rsid w:val="00F61EF6"/>
    <w:rsid w:val="00F622FF"/>
    <w:rsid w:val="00F6382E"/>
    <w:rsid w:val="00F63E3F"/>
    <w:rsid w:val="00F64681"/>
    <w:rsid w:val="00F64E7E"/>
    <w:rsid w:val="00F6663F"/>
    <w:rsid w:val="00F66D46"/>
    <w:rsid w:val="00F67162"/>
    <w:rsid w:val="00F678E8"/>
    <w:rsid w:val="00F67A38"/>
    <w:rsid w:val="00F71DEE"/>
    <w:rsid w:val="00F72418"/>
    <w:rsid w:val="00F727C5"/>
    <w:rsid w:val="00F745B1"/>
    <w:rsid w:val="00F75480"/>
    <w:rsid w:val="00F75F4D"/>
    <w:rsid w:val="00F777E7"/>
    <w:rsid w:val="00F77FD5"/>
    <w:rsid w:val="00F80B04"/>
    <w:rsid w:val="00F813E0"/>
    <w:rsid w:val="00F82C54"/>
    <w:rsid w:val="00F8313E"/>
    <w:rsid w:val="00F83F82"/>
    <w:rsid w:val="00F84881"/>
    <w:rsid w:val="00F85634"/>
    <w:rsid w:val="00F869B8"/>
    <w:rsid w:val="00F90060"/>
    <w:rsid w:val="00F9011F"/>
    <w:rsid w:val="00F903F6"/>
    <w:rsid w:val="00F9067F"/>
    <w:rsid w:val="00F90953"/>
    <w:rsid w:val="00F921C2"/>
    <w:rsid w:val="00F92AD1"/>
    <w:rsid w:val="00F9376A"/>
    <w:rsid w:val="00F93C44"/>
    <w:rsid w:val="00F94B25"/>
    <w:rsid w:val="00F94F10"/>
    <w:rsid w:val="00F95438"/>
    <w:rsid w:val="00F961B1"/>
    <w:rsid w:val="00F962FE"/>
    <w:rsid w:val="00F96EE0"/>
    <w:rsid w:val="00FA203E"/>
    <w:rsid w:val="00FA5C81"/>
    <w:rsid w:val="00FA798A"/>
    <w:rsid w:val="00FB00C1"/>
    <w:rsid w:val="00FB0DFF"/>
    <w:rsid w:val="00FB3010"/>
    <w:rsid w:val="00FB39C2"/>
    <w:rsid w:val="00FB39E2"/>
    <w:rsid w:val="00FB3B17"/>
    <w:rsid w:val="00FB3BBD"/>
    <w:rsid w:val="00FB3F97"/>
    <w:rsid w:val="00FB50E1"/>
    <w:rsid w:val="00FB5130"/>
    <w:rsid w:val="00FB63E7"/>
    <w:rsid w:val="00FB6B6A"/>
    <w:rsid w:val="00FB6E61"/>
    <w:rsid w:val="00FB7183"/>
    <w:rsid w:val="00FB7828"/>
    <w:rsid w:val="00FB7C60"/>
    <w:rsid w:val="00FC0012"/>
    <w:rsid w:val="00FC009F"/>
    <w:rsid w:val="00FC0533"/>
    <w:rsid w:val="00FC181E"/>
    <w:rsid w:val="00FC26C9"/>
    <w:rsid w:val="00FC2CFA"/>
    <w:rsid w:val="00FC36AB"/>
    <w:rsid w:val="00FC472D"/>
    <w:rsid w:val="00FC5424"/>
    <w:rsid w:val="00FC5D1B"/>
    <w:rsid w:val="00FC6079"/>
    <w:rsid w:val="00FC7A5D"/>
    <w:rsid w:val="00FD0738"/>
    <w:rsid w:val="00FD15CD"/>
    <w:rsid w:val="00FD21A5"/>
    <w:rsid w:val="00FD22BC"/>
    <w:rsid w:val="00FD2505"/>
    <w:rsid w:val="00FD274A"/>
    <w:rsid w:val="00FD37DD"/>
    <w:rsid w:val="00FD5CEE"/>
    <w:rsid w:val="00FD7380"/>
    <w:rsid w:val="00FE163B"/>
    <w:rsid w:val="00FE187F"/>
    <w:rsid w:val="00FE1983"/>
    <w:rsid w:val="00FE1A38"/>
    <w:rsid w:val="00FE201F"/>
    <w:rsid w:val="00FE2D2F"/>
    <w:rsid w:val="00FE35BD"/>
    <w:rsid w:val="00FE3955"/>
    <w:rsid w:val="00FE4055"/>
    <w:rsid w:val="00FE409A"/>
    <w:rsid w:val="00FE43DE"/>
    <w:rsid w:val="00FE565F"/>
    <w:rsid w:val="00FE6257"/>
    <w:rsid w:val="00FE63D9"/>
    <w:rsid w:val="00FE6C2C"/>
    <w:rsid w:val="00FE6CA3"/>
    <w:rsid w:val="00FF03B8"/>
    <w:rsid w:val="00FF09B6"/>
    <w:rsid w:val="00FF11A7"/>
    <w:rsid w:val="00FF1B44"/>
    <w:rsid w:val="00FF1D7E"/>
    <w:rsid w:val="00FF1D87"/>
    <w:rsid w:val="00FF295E"/>
    <w:rsid w:val="00FF4545"/>
    <w:rsid w:val="00FF46D0"/>
    <w:rsid w:val="00FF530F"/>
    <w:rsid w:val="00FF5818"/>
    <w:rsid w:val="00FF711D"/>
    <w:rsid w:val="01053E95"/>
    <w:rsid w:val="012670C0"/>
    <w:rsid w:val="015372E1"/>
    <w:rsid w:val="0179546C"/>
    <w:rsid w:val="017F7923"/>
    <w:rsid w:val="01987787"/>
    <w:rsid w:val="01EF1B40"/>
    <w:rsid w:val="01FD091E"/>
    <w:rsid w:val="020E11B2"/>
    <w:rsid w:val="02160F0D"/>
    <w:rsid w:val="02297782"/>
    <w:rsid w:val="024F5D4C"/>
    <w:rsid w:val="026C7DDB"/>
    <w:rsid w:val="02C82530"/>
    <w:rsid w:val="02F43518"/>
    <w:rsid w:val="02FA438B"/>
    <w:rsid w:val="02FF003A"/>
    <w:rsid w:val="03327AAA"/>
    <w:rsid w:val="035241C7"/>
    <w:rsid w:val="03D94E17"/>
    <w:rsid w:val="03F45B85"/>
    <w:rsid w:val="04732A3C"/>
    <w:rsid w:val="049008B0"/>
    <w:rsid w:val="049F4878"/>
    <w:rsid w:val="04A95E14"/>
    <w:rsid w:val="04D3062E"/>
    <w:rsid w:val="050A3756"/>
    <w:rsid w:val="05284318"/>
    <w:rsid w:val="05407702"/>
    <w:rsid w:val="054B1EFF"/>
    <w:rsid w:val="055321A6"/>
    <w:rsid w:val="055E1A9B"/>
    <w:rsid w:val="059C4202"/>
    <w:rsid w:val="05F42136"/>
    <w:rsid w:val="062E2870"/>
    <w:rsid w:val="065952EE"/>
    <w:rsid w:val="065E692E"/>
    <w:rsid w:val="067D29C7"/>
    <w:rsid w:val="06802DE0"/>
    <w:rsid w:val="072C44ED"/>
    <w:rsid w:val="074D60C0"/>
    <w:rsid w:val="075B020F"/>
    <w:rsid w:val="079B3C82"/>
    <w:rsid w:val="07A64AE1"/>
    <w:rsid w:val="07CD36EB"/>
    <w:rsid w:val="07DB478B"/>
    <w:rsid w:val="080E553A"/>
    <w:rsid w:val="086C290A"/>
    <w:rsid w:val="08956823"/>
    <w:rsid w:val="08BC2A28"/>
    <w:rsid w:val="08C423BD"/>
    <w:rsid w:val="090B211B"/>
    <w:rsid w:val="092E0DA0"/>
    <w:rsid w:val="094D5B78"/>
    <w:rsid w:val="09D353B2"/>
    <w:rsid w:val="09D53431"/>
    <w:rsid w:val="0A2F7E7E"/>
    <w:rsid w:val="0A480F82"/>
    <w:rsid w:val="0A66275C"/>
    <w:rsid w:val="0B221E55"/>
    <w:rsid w:val="0B675333"/>
    <w:rsid w:val="0B691C06"/>
    <w:rsid w:val="0BD75229"/>
    <w:rsid w:val="0BDC4937"/>
    <w:rsid w:val="0C4E1736"/>
    <w:rsid w:val="0CB94FBC"/>
    <w:rsid w:val="0D223444"/>
    <w:rsid w:val="0D4A7260"/>
    <w:rsid w:val="0DA1474E"/>
    <w:rsid w:val="0DAE399B"/>
    <w:rsid w:val="0DDE6345"/>
    <w:rsid w:val="0EE1257E"/>
    <w:rsid w:val="0EF2442E"/>
    <w:rsid w:val="0EFA4105"/>
    <w:rsid w:val="0F890DAC"/>
    <w:rsid w:val="10382440"/>
    <w:rsid w:val="10D264F0"/>
    <w:rsid w:val="11502B5D"/>
    <w:rsid w:val="115E01DA"/>
    <w:rsid w:val="116013AE"/>
    <w:rsid w:val="11687989"/>
    <w:rsid w:val="117B0D8C"/>
    <w:rsid w:val="117F73BB"/>
    <w:rsid w:val="11B170E6"/>
    <w:rsid w:val="11B65AA5"/>
    <w:rsid w:val="120C514C"/>
    <w:rsid w:val="12230937"/>
    <w:rsid w:val="12512156"/>
    <w:rsid w:val="12935797"/>
    <w:rsid w:val="1297024E"/>
    <w:rsid w:val="12F44FC5"/>
    <w:rsid w:val="13073DFC"/>
    <w:rsid w:val="13BE5A63"/>
    <w:rsid w:val="13E47642"/>
    <w:rsid w:val="14076907"/>
    <w:rsid w:val="140C2332"/>
    <w:rsid w:val="146224B6"/>
    <w:rsid w:val="148526A4"/>
    <w:rsid w:val="14B403DE"/>
    <w:rsid w:val="14BA57AE"/>
    <w:rsid w:val="14F459DD"/>
    <w:rsid w:val="153E1681"/>
    <w:rsid w:val="15442C35"/>
    <w:rsid w:val="15480316"/>
    <w:rsid w:val="155F089B"/>
    <w:rsid w:val="157B2D37"/>
    <w:rsid w:val="15844A0C"/>
    <w:rsid w:val="159F2F04"/>
    <w:rsid w:val="15A33544"/>
    <w:rsid w:val="15EE096A"/>
    <w:rsid w:val="16075ADB"/>
    <w:rsid w:val="161929F6"/>
    <w:rsid w:val="16467CE3"/>
    <w:rsid w:val="16922E00"/>
    <w:rsid w:val="16E41182"/>
    <w:rsid w:val="16E9142B"/>
    <w:rsid w:val="17265523"/>
    <w:rsid w:val="173043C7"/>
    <w:rsid w:val="17C6385E"/>
    <w:rsid w:val="17D075C9"/>
    <w:rsid w:val="18020EBA"/>
    <w:rsid w:val="18074383"/>
    <w:rsid w:val="182A2738"/>
    <w:rsid w:val="18702266"/>
    <w:rsid w:val="18754DC3"/>
    <w:rsid w:val="187B7658"/>
    <w:rsid w:val="188E3414"/>
    <w:rsid w:val="18DE29D6"/>
    <w:rsid w:val="18FB4EA2"/>
    <w:rsid w:val="196A4D7D"/>
    <w:rsid w:val="1988673C"/>
    <w:rsid w:val="19AA01ED"/>
    <w:rsid w:val="19C72077"/>
    <w:rsid w:val="19E538A2"/>
    <w:rsid w:val="1A376928"/>
    <w:rsid w:val="1A4E45B1"/>
    <w:rsid w:val="1A622325"/>
    <w:rsid w:val="1AAD0597"/>
    <w:rsid w:val="1B3A092C"/>
    <w:rsid w:val="1BA127CB"/>
    <w:rsid w:val="1BB25534"/>
    <w:rsid w:val="1BC012A2"/>
    <w:rsid w:val="1C01187C"/>
    <w:rsid w:val="1C126844"/>
    <w:rsid w:val="1C280FBC"/>
    <w:rsid w:val="1C330226"/>
    <w:rsid w:val="1C52262D"/>
    <w:rsid w:val="1C6C40C1"/>
    <w:rsid w:val="1C773FF9"/>
    <w:rsid w:val="1CB867EA"/>
    <w:rsid w:val="1CC01D49"/>
    <w:rsid w:val="1D156C19"/>
    <w:rsid w:val="1D18333A"/>
    <w:rsid w:val="1DB3762A"/>
    <w:rsid w:val="1E761259"/>
    <w:rsid w:val="1E787BEF"/>
    <w:rsid w:val="1ECF023C"/>
    <w:rsid w:val="1EEB3DD8"/>
    <w:rsid w:val="1F184FCA"/>
    <w:rsid w:val="1F314D66"/>
    <w:rsid w:val="1F333B1E"/>
    <w:rsid w:val="1F603F77"/>
    <w:rsid w:val="1F683A4D"/>
    <w:rsid w:val="1F6D70EC"/>
    <w:rsid w:val="1F896A96"/>
    <w:rsid w:val="200C507E"/>
    <w:rsid w:val="20363C1F"/>
    <w:rsid w:val="2047603A"/>
    <w:rsid w:val="20EE50D7"/>
    <w:rsid w:val="20FF5FF1"/>
    <w:rsid w:val="210207C3"/>
    <w:rsid w:val="211A1D7F"/>
    <w:rsid w:val="21333432"/>
    <w:rsid w:val="213571AA"/>
    <w:rsid w:val="21577120"/>
    <w:rsid w:val="21AF6A57"/>
    <w:rsid w:val="21BA7AA7"/>
    <w:rsid w:val="21C016F0"/>
    <w:rsid w:val="21D30729"/>
    <w:rsid w:val="21F96E0D"/>
    <w:rsid w:val="221152B4"/>
    <w:rsid w:val="222E47BD"/>
    <w:rsid w:val="224E7E12"/>
    <w:rsid w:val="22532127"/>
    <w:rsid w:val="22857A2E"/>
    <w:rsid w:val="22F47785"/>
    <w:rsid w:val="2314740B"/>
    <w:rsid w:val="231F5C99"/>
    <w:rsid w:val="23433BF1"/>
    <w:rsid w:val="234E65B1"/>
    <w:rsid w:val="23E843AA"/>
    <w:rsid w:val="24485B04"/>
    <w:rsid w:val="24827F38"/>
    <w:rsid w:val="24844224"/>
    <w:rsid w:val="24B735C9"/>
    <w:rsid w:val="24C600B0"/>
    <w:rsid w:val="24D8668B"/>
    <w:rsid w:val="24EF29F2"/>
    <w:rsid w:val="24FD03D5"/>
    <w:rsid w:val="252F4DB9"/>
    <w:rsid w:val="25A32012"/>
    <w:rsid w:val="25D7777A"/>
    <w:rsid w:val="26330B64"/>
    <w:rsid w:val="264919CC"/>
    <w:rsid w:val="2691409F"/>
    <w:rsid w:val="26A97AF4"/>
    <w:rsid w:val="27144BC0"/>
    <w:rsid w:val="2719014E"/>
    <w:rsid w:val="27560FA1"/>
    <w:rsid w:val="27905511"/>
    <w:rsid w:val="27C06D22"/>
    <w:rsid w:val="28023DC5"/>
    <w:rsid w:val="2847031A"/>
    <w:rsid w:val="28E93466"/>
    <w:rsid w:val="290632E3"/>
    <w:rsid w:val="297D5555"/>
    <w:rsid w:val="29892ADB"/>
    <w:rsid w:val="29DA4C80"/>
    <w:rsid w:val="2A2B4A2B"/>
    <w:rsid w:val="2A2C2C6B"/>
    <w:rsid w:val="2A350CC4"/>
    <w:rsid w:val="2B404781"/>
    <w:rsid w:val="2B7B3563"/>
    <w:rsid w:val="2B7C1955"/>
    <w:rsid w:val="2B836D64"/>
    <w:rsid w:val="2B8E1990"/>
    <w:rsid w:val="2B930412"/>
    <w:rsid w:val="2BCE5417"/>
    <w:rsid w:val="2BD96845"/>
    <w:rsid w:val="2C0450F3"/>
    <w:rsid w:val="2C316A21"/>
    <w:rsid w:val="2CB86B84"/>
    <w:rsid w:val="2CD12B62"/>
    <w:rsid w:val="2CD155AB"/>
    <w:rsid w:val="2CD310AF"/>
    <w:rsid w:val="2CDB2F07"/>
    <w:rsid w:val="2CE80004"/>
    <w:rsid w:val="2CEB4911"/>
    <w:rsid w:val="2D060E33"/>
    <w:rsid w:val="2D6513D8"/>
    <w:rsid w:val="2D886230"/>
    <w:rsid w:val="2DE735DA"/>
    <w:rsid w:val="2DF90117"/>
    <w:rsid w:val="2DF90FEB"/>
    <w:rsid w:val="2E412526"/>
    <w:rsid w:val="2E491C41"/>
    <w:rsid w:val="2EC165DB"/>
    <w:rsid w:val="2ECF09C9"/>
    <w:rsid w:val="2ED00818"/>
    <w:rsid w:val="2EF24F86"/>
    <w:rsid w:val="2EF4549C"/>
    <w:rsid w:val="2EFF2AEE"/>
    <w:rsid w:val="2F0F3F86"/>
    <w:rsid w:val="2F2F12C8"/>
    <w:rsid w:val="2F54150A"/>
    <w:rsid w:val="2F575611"/>
    <w:rsid w:val="2F764003"/>
    <w:rsid w:val="2FC250E4"/>
    <w:rsid w:val="3038695E"/>
    <w:rsid w:val="307B1C23"/>
    <w:rsid w:val="30951628"/>
    <w:rsid w:val="30B46D67"/>
    <w:rsid w:val="310D15A9"/>
    <w:rsid w:val="31470978"/>
    <w:rsid w:val="315D2CBA"/>
    <w:rsid w:val="316A0790"/>
    <w:rsid w:val="31740BD0"/>
    <w:rsid w:val="3188601A"/>
    <w:rsid w:val="31A0241D"/>
    <w:rsid w:val="31CE6D05"/>
    <w:rsid w:val="31D46277"/>
    <w:rsid w:val="31DE1980"/>
    <w:rsid w:val="32487F79"/>
    <w:rsid w:val="324B5E0B"/>
    <w:rsid w:val="325F1D96"/>
    <w:rsid w:val="327B2543"/>
    <w:rsid w:val="32913F27"/>
    <w:rsid w:val="32D61E6F"/>
    <w:rsid w:val="32F369EE"/>
    <w:rsid w:val="33136AD8"/>
    <w:rsid w:val="333472C1"/>
    <w:rsid w:val="338E5940"/>
    <w:rsid w:val="33BA7E5B"/>
    <w:rsid w:val="33BF486D"/>
    <w:rsid w:val="33E04C8F"/>
    <w:rsid w:val="33FF77B3"/>
    <w:rsid w:val="34474013"/>
    <w:rsid w:val="347E0284"/>
    <w:rsid w:val="348F6B11"/>
    <w:rsid w:val="34B86C05"/>
    <w:rsid w:val="35064250"/>
    <w:rsid w:val="351126D5"/>
    <w:rsid w:val="353547E8"/>
    <w:rsid w:val="356A2E86"/>
    <w:rsid w:val="35862512"/>
    <w:rsid w:val="358E55F8"/>
    <w:rsid w:val="35E30A6D"/>
    <w:rsid w:val="35F01560"/>
    <w:rsid w:val="36070CBD"/>
    <w:rsid w:val="360C03C7"/>
    <w:rsid w:val="36256AB2"/>
    <w:rsid w:val="36515467"/>
    <w:rsid w:val="366317EF"/>
    <w:rsid w:val="36985911"/>
    <w:rsid w:val="372D473B"/>
    <w:rsid w:val="3777099A"/>
    <w:rsid w:val="379B48ED"/>
    <w:rsid w:val="37D03D1C"/>
    <w:rsid w:val="383A0A27"/>
    <w:rsid w:val="384F77A3"/>
    <w:rsid w:val="38537C73"/>
    <w:rsid w:val="38631CD1"/>
    <w:rsid w:val="386A19FE"/>
    <w:rsid w:val="38B0406C"/>
    <w:rsid w:val="38D023C8"/>
    <w:rsid w:val="396B0E3E"/>
    <w:rsid w:val="39EF3F42"/>
    <w:rsid w:val="39F74393"/>
    <w:rsid w:val="3A3F233E"/>
    <w:rsid w:val="3A502334"/>
    <w:rsid w:val="3A5F62B0"/>
    <w:rsid w:val="3A9547BA"/>
    <w:rsid w:val="3B1E00EF"/>
    <w:rsid w:val="3B3F61DF"/>
    <w:rsid w:val="3B740719"/>
    <w:rsid w:val="3B765133"/>
    <w:rsid w:val="3BB6013B"/>
    <w:rsid w:val="3C454BDB"/>
    <w:rsid w:val="3C54625A"/>
    <w:rsid w:val="3C5F1237"/>
    <w:rsid w:val="3D341AB5"/>
    <w:rsid w:val="3D7D4122"/>
    <w:rsid w:val="3D7F4F66"/>
    <w:rsid w:val="3D91784C"/>
    <w:rsid w:val="3DD13CFF"/>
    <w:rsid w:val="3DD43423"/>
    <w:rsid w:val="3E1B0D07"/>
    <w:rsid w:val="3E686C61"/>
    <w:rsid w:val="3EFB0D59"/>
    <w:rsid w:val="3F50167D"/>
    <w:rsid w:val="3F50195A"/>
    <w:rsid w:val="3F86103A"/>
    <w:rsid w:val="3FE444C0"/>
    <w:rsid w:val="3FE95A1E"/>
    <w:rsid w:val="40021C0F"/>
    <w:rsid w:val="401D7E22"/>
    <w:rsid w:val="40244EC5"/>
    <w:rsid w:val="40380F6A"/>
    <w:rsid w:val="40483479"/>
    <w:rsid w:val="40764E31"/>
    <w:rsid w:val="40A67A9C"/>
    <w:rsid w:val="40DF7990"/>
    <w:rsid w:val="41357350"/>
    <w:rsid w:val="413D1A37"/>
    <w:rsid w:val="416A0BF1"/>
    <w:rsid w:val="41CE5357"/>
    <w:rsid w:val="41E0244A"/>
    <w:rsid w:val="42440DE2"/>
    <w:rsid w:val="4267771A"/>
    <w:rsid w:val="42960BA2"/>
    <w:rsid w:val="43206152"/>
    <w:rsid w:val="435412BA"/>
    <w:rsid w:val="43653788"/>
    <w:rsid w:val="436B6069"/>
    <w:rsid w:val="43B753A5"/>
    <w:rsid w:val="43D47D05"/>
    <w:rsid w:val="442778F6"/>
    <w:rsid w:val="443D6757"/>
    <w:rsid w:val="44782D86"/>
    <w:rsid w:val="447B38DC"/>
    <w:rsid w:val="450808AD"/>
    <w:rsid w:val="45905EEB"/>
    <w:rsid w:val="45BF0BE7"/>
    <w:rsid w:val="46275B2A"/>
    <w:rsid w:val="46813C45"/>
    <w:rsid w:val="468A074A"/>
    <w:rsid w:val="46D3282B"/>
    <w:rsid w:val="47080672"/>
    <w:rsid w:val="472E56B2"/>
    <w:rsid w:val="474103BB"/>
    <w:rsid w:val="476F1950"/>
    <w:rsid w:val="47D940E9"/>
    <w:rsid w:val="47DD273F"/>
    <w:rsid w:val="47EC7D13"/>
    <w:rsid w:val="47F3021D"/>
    <w:rsid w:val="48183D35"/>
    <w:rsid w:val="481903DC"/>
    <w:rsid w:val="48321508"/>
    <w:rsid w:val="48402C77"/>
    <w:rsid w:val="484A2B01"/>
    <w:rsid w:val="4893018E"/>
    <w:rsid w:val="491D5CAA"/>
    <w:rsid w:val="493A5E8F"/>
    <w:rsid w:val="494C4CAA"/>
    <w:rsid w:val="49C1039F"/>
    <w:rsid w:val="49E85D51"/>
    <w:rsid w:val="49F64E79"/>
    <w:rsid w:val="4AB716DF"/>
    <w:rsid w:val="4B476D9A"/>
    <w:rsid w:val="4B774FAA"/>
    <w:rsid w:val="4BBC2057"/>
    <w:rsid w:val="4BEB208F"/>
    <w:rsid w:val="4C0C7ACC"/>
    <w:rsid w:val="4C3B4B33"/>
    <w:rsid w:val="4CB43CA6"/>
    <w:rsid w:val="4CCF136E"/>
    <w:rsid w:val="4CE163CE"/>
    <w:rsid w:val="4D0A7AA1"/>
    <w:rsid w:val="4D391DA0"/>
    <w:rsid w:val="4D495C10"/>
    <w:rsid w:val="4D937C5C"/>
    <w:rsid w:val="4DC6195F"/>
    <w:rsid w:val="4DCC2587"/>
    <w:rsid w:val="4E661F86"/>
    <w:rsid w:val="4E8C52E3"/>
    <w:rsid w:val="4E942743"/>
    <w:rsid w:val="4EBA34C6"/>
    <w:rsid w:val="4EE66223"/>
    <w:rsid w:val="4F732B8A"/>
    <w:rsid w:val="4FEC781B"/>
    <w:rsid w:val="50122E4B"/>
    <w:rsid w:val="50655C36"/>
    <w:rsid w:val="506C50C6"/>
    <w:rsid w:val="50B50240"/>
    <w:rsid w:val="50E073B4"/>
    <w:rsid w:val="50F62D1D"/>
    <w:rsid w:val="51290626"/>
    <w:rsid w:val="512B6BE9"/>
    <w:rsid w:val="51646B6C"/>
    <w:rsid w:val="51693780"/>
    <w:rsid w:val="51B757A8"/>
    <w:rsid w:val="51E00703"/>
    <w:rsid w:val="5207758B"/>
    <w:rsid w:val="52664DC2"/>
    <w:rsid w:val="52AA6800"/>
    <w:rsid w:val="52D8658A"/>
    <w:rsid w:val="52D93377"/>
    <w:rsid w:val="52F32187"/>
    <w:rsid w:val="531B172F"/>
    <w:rsid w:val="5326017D"/>
    <w:rsid w:val="532C1D79"/>
    <w:rsid w:val="534F455B"/>
    <w:rsid w:val="53791931"/>
    <w:rsid w:val="53DC6422"/>
    <w:rsid w:val="54337ED4"/>
    <w:rsid w:val="5474356A"/>
    <w:rsid w:val="5495059B"/>
    <w:rsid w:val="54D758A7"/>
    <w:rsid w:val="54F66456"/>
    <w:rsid w:val="551561DE"/>
    <w:rsid w:val="554A42CB"/>
    <w:rsid w:val="55C43417"/>
    <w:rsid w:val="55C629F5"/>
    <w:rsid w:val="55F33DAA"/>
    <w:rsid w:val="562B5E8C"/>
    <w:rsid w:val="567B1F2B"/>
    <w:rsid w:val="567E0A4B"/>
    <w:rsid w:val="5686228A"/>
    <w:rsid w:val="56A537E9"/>
    <w:rsid w:val="56AC287E"/>
    <w:rsid w:val="56DB4D94"/>
    <w:rsid w:val="56ED28C6"/>
    <w:rsid w:val="57081E9E"/>
    <w:rsid w:val="57AD53C1"/>
    <w:rsid w:val="57D45B2D"/>
    <w:rsid w:val="57DA06A9"/>
    <w:rsid w:val="57E56B58"/>
    <w:rsid w:val="57EE718F"/>
    <w:rsid w:val="583B5E9F"/>
    <w:rsid w:val="58474943"/>
    <w:rsid w:val="585B22AC"/>
    <w:rsid w:val="587A3BD2"/>
    <w:rsid w:val="59303490"/>
    <w:rsid w:val="593A27C1"/>
    <w:rsid w:val="594C6365"/>
    <w:rsid w:val="5952570D"/>
    <w:rsid w:val="59651664"/>
    <w:rsid w:val="596C00CA"/>
    <w:rsid w:val="597C6E5D"/>
    <w:rsid w:val="598C653C"/>
    <w:rsid w:val="599853D6"/>
    <w:rsid w:val="59A323EC"/>
    <w:rsid w:val="59D444C3"/>
    <w:rsid w:val="59DE7AED"/>
    <w:rsid w:val="5A386DE8"/>
    <w:rsid w:val="5A5E0519"/>
    <w:rsid w:val="5A8B1F1E"/>
    <w:rsid w:val="5AF53A44"/>
    <w:rsid w:val="5B306116"/>
    <w:rsid w:val="5B767BC7"/>
    <w:rsid w:val="5B7B2725"/>
    <w:rsid w:val="5BD544EC"/>
    <w:rsid w:val="5BE30367"/>
    <w:rsid w:val="5C6F7404"/>
    <w:rsid w:val="5D17501F"/>
    <w:rsid w:val="5D6D17A7"/>
    <w:rsid w:val="5DC65B52"/>
    <w:rsid w:val="5DD04112"/>
    <w:rsid w:val="5E250DD0"/>
    <w:rsid w:val="5ED4437C"/>
    <w:rsid w:val="5EFE48C2"/>
    <w:rsid w:val="5F056835"/>
    <w:rsid w:val="5F2B798E"/>
    <w:rsid w:val="5F38023A"/>
    <w:rsid w:val="5F465A9B"/>
    <w:rsid w:val="5F7637F7"/>
    <w:rsid w:val="5F93509B"/>
    <w:rsid w:val="5FAF2A98"/>
    <w:rsid w:val="5FD16370"/>
    <w:rsid w:val="60414471"/>
    <w:rsid w:val="607246D5"/>
    <w:rsid w:val="60840B82"/>
    <w:rsid w:val="60A0199A"/>
    <w:rsid w:val="60A1651D"/>
    <w:rsid w:val="60BB7C64"/>
    <w:rsid w:val="60BF1277"/>
    <w:rsid w:val="613472B1"/>
    <w:rsid w:val="613D456E"/>
    <w:rsid w:val="613E1CFD"/>
    <w:rsid w:val="614216FD"/>
    <w:rsid w:val="614B6476"/>
    <w:rsid w:val="61614E76"/>
    <w:rsid w:val="6186483B"/>
    <w:rsid w:val="61A26720"/>
    <w:rsid w:val="61B403D4"/>
    <w:rsid w:val="621769AC"/>
    <w:rsid w:val="62286A80"/>
    <w:rsid w:val="625D54FB"/>
    <w:rsid w:val="62C21C85"/>
    <w:rsid w:val="62DE10B2"/>
    <w:rsid w:val="62E226A4"/>
    <w:rsid w:val="62E717D1"/>
    <w:rsid w:val="62E866C9"/>
    <w:rsid w:val="62ED029D"/>
    <w:rsid w:val="6367099D"/>
    <w:rsid w:val="63755C85"/>
    <w:rsid w:val="638504B3"/>
    <w:rsid w:val="63873083"/>
    <w:rsid w:val="63A52502"/>
    <w:rsid w:val="63B239C1"/>
    <w:rsid w:val="63C635CF"/>
    <w:rsid w:val="63C6535C"/>
    <w:rsid w:val="63C846C9"/>
    <w:rsid w:val="63EA26B5"/>
    <w:rsid w:val="64020D8F"/>
    <w:rsid w:val="64072124"/>
    <w:rsid w:val="640923DC"/>
    <w:rsid w:val="640F759C"/>
    <w:rsid w:val="642D2323"/>
    <w:rsid w:val="647B723E"/>
    <w:rsid w:val="64A81A7D"/>
    <w:rsid w:val="64B838EF"/>
    <w:rsid w:val="65173480"/>
    <w:rsid w:val="6562704F"/>
    <w:rsid w:val="6587477F"/>
    <w:rsid w:val="65DA38DE"/>
    <w:rsid w:val="65E606B2"/>
    <w:rsid w:val="66024753"/>
    <w:rsid w:val="664803B2"/>
    <w:rsid w:val="665D184E"/>
    <w:rsid w:val="66655258"/>
    <w:rsid w:val="667F4162"/>
    <w:rsid w:val="667F7BEC"/>
    <w:rsid w:val="66961300"/>
    <w:rsid w:val="66BE76C6"/>
    <w:rsid w:val="66DA3A31"/>
    <w:rsid w:val="66E72FD4"/>
    <w:rsid w:val="67895DB6"/>
    <w:rsid w:val="67C04E7F"/>
    <w:rsid w:val="67D26219"/>
    <w:rsid w:val="67F27F00"/>
    <w:rsid w:val="680D5D30"/>
    <w:rsid w:val="68261831"/>
    <w:rsid w:val="68723A57"/>
    <w:rsid w:val="688A7755"/>
    <w:rsid w:val="689622D5"/>
    <w:rsid w:val="689B314B"/>
    <w:rsid w:val="68A550EB"/>
    <w:rsid w:val="68ED7612"/>
    <w:rsid w:val="692B724C"/>
    <w:rsid w:val="69A64917"/>
    <w:rsid w:val="69BE1E43"/>
    <w:rsid w:val="69E40F29"/>
    <w:rsid w:val="6A0C2506"/>
    <w:rsid w:val="6A3278D5"/>
    <w:rsid w:val="6A8757A9"/>
    <w:rsid w:val="6A8822E5"/>
    <w:rsid w:val="6A8B6AC0"/>
    <w:rsid w:val="6A957446"/>
    <w:rsid w:val="6AB96EEB"/>
    <w:rsid w:val="6B7D2BC6"/>
    <w:rsid w:val="6B8678B6"/>
    <w:rsid w:val="6BB228A6"/>
    <w:rsid w:val="6C041333"/>
    <w:rsid w:val="6C043090"/>
    <w:rsid w:val="6C19498A"/>
    <w:rsid w:val="6C3A5A1C"/>
    <w:rsid w:val="6C475F9B"/>
    <w:rsid w:val="6CC22AAF"/>
    <w:rsid w:val="6CC76516"/>
    <w:rsid w:val="6D102C3F"/>
    <w:rsid w:val="6D1C3C3B"/>
    <w:rsid w:val="6D251484"/>
    <w:rsid w:val="6D2B2679"/>
    <w:rsid w:val="6D6E7A63"/>
    <w:rsid w:val="6D877838"/>
    <w:rsid w:val="6D970BC6"/>
    <w:rsid w:val="6DAF4AB8"/>
    <w:rsid w:val="6E050C87"/>
    <w:rsid w:val="6E1851E4"/>
    <w:rsid w:val="6E475E19"/>
    <w:rsid w:val="6E5414C8"/>
    <w:rsid w:val="6E5869CF"/>
    <w:rsid w:val="6E6030FC"/>
    <w:rsid w:val="6E750CDB"/>
    <w:rsid w:val="6EBF5E56"/>
    <w:rsid w:val="6EE92213"/>
    <w:rsid w:val="6FA8290B"/>
    <w:rsid w:val="6FE96616"/>
    <w:rsid w:val="70213BC8"/>
    <w:rsid w:val="702846CF"/>
    <w:rsid w:val="704A1A2B"/>
    <w:rsid w:val="70590FF8"/>
    <w:rsid w:val="707D7438"/>
    <w:rsid w:val="70B86252"/>
    <w:rsid w:val="70C040D1"/>
    <w:rsid w:val="71030EE6"/>
    <w:rsid w:val="711F083B"/>
    <w:rsid w:val="71372EFF"/>
    <w:rsid w:val="714B5E5D"/>
    <w:rsid w:val="717E2494"/>
    <w:rsid w:val="71A130D0"/>
    <w:rsid w:val="71B57589"/>
    <w:rsid w:val="71CD21AF"/>
    <w:rsid w:val="71DC2294"/>
    <w:rsid w:val="71FB635A"/>
    <w:rsid w:val="7239017C"/>
    <w:rsid w:val="723C347C"/>
    <w:rsid w:val="72585805"/>
    <w:rsid w:val="729B3242"/>
    <w:rsid w:val="72B65EF8"/>
    <w:rsid w:val="72D27436"/>
    <w:rsid w:val="72D61364"/>
    <w:rsid w:val="73250F72"/>
    <w:rsid w:val="73440373"/>
    <w:rsid w:val="738242E4"/>
    <w:rsid w:val="73BB15ED"/>
    <w:rsid w:val="740B40C2"/>
    <w:rsid w:val="74210262"/>
    <w:rsid w:val="742F175D"/>
    <w:rsid w:val="74464342"/>
    <w:rsid w:val="7464751B"/>
    <w:rsid w:val="74675EA7"/>
    <w:rsid w:val="74841862"/>
    <w:rsid w:val="748879CB"/>
    <w:rsid w:val="74946BCD"/>
    <w:rsid w:val="7497007F"/>
    <w:rsid w:val="74E05DDD"/>
    <w:rsid w:val="74FA31C0"/>
    <w:rsid w:val="74FF7838"/>
    <w:rsid w:val="75023000"/>
    <w:rsid w:val="75391B98"/>
    <w:rsid w:val="75505595"/>
    <w:rsid w:val="756927D0"/>
    <w:rsid w:val="75A209FF"/>
    <w:rsid w:val="75B57A7B"/>
    <w:rsid w:val="75C94CBD"/>
    <w:rsid w:val="75F55735"/>
    <w:rsid w:val="760C31AA"/>
    <w:rsid w:val="762C095B"/>
    <w:rsid w:val="76597C84"/>
    <w:rsid w:val="766D43D8"/>
    <w:rsid w:val="768F503B"/>
    <w:rsid w:val="76A20EC5"/>
    <w:rsid w:val="76C55B25"/>
    <w:rsid w:val="76CB429D"/>
    <w:rsid w:val="770049D4"/>
    <w:rsid w:val="771340C5"/>
    <w:rsid w:val="771609FC"/>
    <w:rsid w:val="77511122"/>
    <w:rsid w:val="77A34F03"/>
    <w:rsid w:val="77C74EAF"/>
    <w:rsid w:val="77EE256B"/>
    <w:rsid w:val="78544C43"/>
    <w:rsid w:val="785751C2"/>
    <w:rsid w:val="787C1905"/>
    <w:rsid w:val="78DA14F7"/>
    <w:rsid w:val="78E660F8"/>
    <w:rsid w:val="78F23FA2"/>
    <w:rsid w:val="78FB3726"/>
    <w:rsid w:val="790C1A7C"/>
    <w:rsid w:val="7A001861"/>
    <w:rsid w:val="7A0B505C"/>
    <w:rsid w:val="7A6A2369"/>
    <w:rsid w:val="7A705C7B"/>
    <w:rsid w:val="7AA240DD"/>
    <w:rsid w:val="7AFA3EDA"/>
    <w:rsid w:val="7AFA4E02"/>
    <w:rsid w:val="7B063989"/>
    <w:rsid w:val="7B0D52CF"/>
    <w:rsid w:val="7B346072"/>
    <w:rsid w:val="7B3916F6"/>
    <w:rsid w:val="7B601DEB"/>
    <w:rsid w:val="7B7E785D"/>
    <w:rsid w:val="7BA972EC"/>
    <w:rsid w:val="7C127E12"/>
    <w:rsid w:val="7C3B60ED"/>
    <w:rsid w:val="7C426590"/>
    <w:rsid w:val="7C896245"/>
    <w:rsid w:val="7C921F30"/>
    <w:rsid w:val="7C940574"/>
    <w:rsid w:val="7CD907B8"/>
    <w:rsid w:val="7D6D14A7"/>
    <w:rsid w:val="7D9046C1"/>
    <w:rsid w:val="7D920588"/>
    <w:rsid w:val="7E0A3FA9"/>
    <w:rsid w:val="7E555DB8"/>
    <w:rsid w:val="7E660AD1"/>
    <w:rsid w:val="7E9E188C"/>
    <w:rsid w:val="7EAD02C2"/>
    <w:rsid w:val="7EF76E4E"/>
    <w:rsid w:val="7F17496E"/>
    <w:rsid w:val="7F3D5A9A"/>
    <w:rsid w:val="7F5819C8"/>
    <w:rsid w:val="7FA44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5E80"/>
  <w15:docId w15:val="{2777FE35-9ADE-4315-90D4-AE19D3A8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A40A7"/>
    <w:pPr>
      <w:widowControl w:val="0"/>
      <w:suppressAutoHyphens/>
      <w:spacing w:line="300" w:lineRule="auto"/>
    </w:pPr>
    <w:rPr>
      <w:rFonts w:ascii="Arial" w:hAnsi="Arial"/>
      <w:sz w:val="21"/>
      <w:lang w:eastAsia="ar-SA"/>
    </w:rPr>
  </w:style>
  <w:style w:type="paragraph" w:styleId="1">
    <w:name w:val="heading 1"/>
    <w:basedOn w:val="a2"/>
    <w:next w:val="a2"/>
    <w:link w:val="10"/>
    <w:qFormat/>
    <w:pPr>
      <w:keepNext/>
      <w:numPr>
        <w:numId w:val="1"/>
      </w:numPr>
      <w:spacing w:before="240" w:after="60"/>
      <w:outlineLvl w:val="0"/>
    </w:pPr>
    <w:rPr>
      <w:b/>
      <w:kern w:val="1"/>
      <w:sz w:val="30"/>
    </w:rPr>
  </w:style>
  <w:style w:type="paragraph" w:styleId="2">
    <w:name w:val="heading 2"/>
    <w:basedOn w:val="a2"/>
    <w:next w:val="a2"/>
    <w:link w:val="20"/>
    <w:qFormat/>
    <w:pPr>
      <w:keepNext/>
      <w:numPr>
        <w:ilvl w:val="1"/>
        <w:numId w:val="1"/>
      </w:numPr>
      <w:tabs>
        <w:tab w:val="left" w:pos="432"/>
      </w:tabs>
      <w:spacing w:before="240" w:after="60"/>
      <w:outlineLvl w:val="1"/>
    </w:pPr>
    <w:rPr>
      <w:b/>
      <w:sz w:val="26"/>
    </w:rPr>
  </w:style>
  <w:style w:type="paragraph" w:styleId="3">
    <w:name w:val="heading 3"/>
    <w:basedOn w:val="a2"/>
    <w:next w:val="a2"/>
    <w:link w:val="30"/>
    <w:qFormat/>
    <w:pPr>
      <w:keepNext/>
      <w:numPr>
        <w:ilvl w:val="2"/>
        <w:numId w:val="1"/>
      </w:numPr>
      <w:tabs>
        <w:tab w:val="left" w:pos="432"/>
      </w:tabs>
      <w:spacing w:before="240" w:after="60"/>
      <w:outlineLvl w:val="2"/>
    </w:pPr>
    <w:rPr>
      <w:b/>
      <w:sz w:val="24"/>
    </w:rPr>
  </w:style>
  <w:style w:type="paragraph" w:styleId="4">
    <w:name w:val="heading 4"/>
    <w:basedOn w:val="a2"/>
    <w:next w:val="a2"/>
    <w:link w:val="40"/>
    <w:qFormat/>
    <w:pPr>
      <w:keepNext/>
      <w:numPr>
        <w:ilvl w:val="3"/>
        <w:numId w:val="1"/>
      </w:numPr>
      <w:tabs>
        <w:tab w:val="left" w:pos="432"/>
      </w:tabs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2"/>
    <w:next w:val="a2"/>
    <w:link w:val="50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2"/>
    <w:next w:val="a2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7">
    <w:name w:val="heading 7"/>
    <w:basedOn w:val="a2"/>
    <w:next w:val="a2"/>
    <w:link w:val="70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2"/>
    <w:next w:val="a2"/>
    <w:link w:val="80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2"/>
    <w:next w:val="a2"/>
    <w:link w:val="91"/>
    <w:qFormat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Indent"/>
    <w:basedOn w:val="a2"/>
    <w:link w:val="a7"/>
    <w:qFormat/>
    <w:pPr>
      <w:suppressAutoHyphens w:val="0"/>
      <w:spacing w:line="240" w:lineRule="auto"/>
      <w:ind w:firstLineChars="200" w:firstLine="420"/>
      <w:jc w:val="both"/>
    </w:pPr>
    <w:rPr>
      <w:rFonts w:ascii="Times New Roman" w:hAnsi="Times New Roman"/>
      <w:kern w:val="2"/>
      <w:szCs w:val="24"/>
    </w:rPr>
  </w:style>
  <w:style w:type="paragraph" w:styleId="a8">
    <w:name w:val="caption"/>
    <w:basedOn w:val="a2"/>
    <w:next w:val="a2"/>
    <w:link w:val="a9"/>
    <w:qFormat/>
    <w:pPr>
      <w:autoSpaceDE w:val="0"/>
      <w:spacing w:line="360" w:lineRule="auto"/>
      <w:jc w:val="both"/>
    </w:pPr>
    <w:rPr>
      <w:rFonts w:eastAsia="黑体" w:cs="Arial"/>
      <w:iCs/>
      <w:color w:val="000000"/>
      <w:sz w:val="20"/>
      <w:lang w:val="zh-CN"/>
    </w:rPr>
  </w:style>
  <w:style w:type="paragraph" w:styleId="aa">
    <w:name w:val="Document Map"/>
    <w:basedOn w:val="a2"/>
    <w:link w:val="ab"/>
    <w:uiPriority w:val="99"/>
    <w:semiHidden/>
    <w:unhideWhenUsed/>
    <w:qFormat/>
    <w:rPr>
      <w:rFonts w:ascii="宋体"/>
      <w:sz w:val="18"/>
      <w:szCs w:val="18"/>
    </w:rPr>
  </w:style>
  <w:style w:type="paragraph" w:styleId="ac">
    <w:name w:val="annotation text"/>
    <w:basedOn w:val="a2"/>
    <w:link w:val="ad"/>
    <w:uiPriority w:val="99"/>
    <w:semiHidden/>
    <w:unhideWhenUsed/>
    <w:qFormat/>
  </w:style>
  <w:style w:type="paragraph" w:styleId="ae">
    <w:name w:val="Body Text"/>
    <w:basedOn w:val="a2"/>
    <w:link w:val="af"/>
    <w:uiPriority w:val="99"/>
    <w:semiHidden/>
    <w:unhideWhenUsed/>
    <w:qFormat/>
    <w:pPr>
      <w:spacing w:after="120"/>
    </w:pPr>
  </w:style>
  <w:style w:type="paragraph" w:styleId="TOC3">
    <w:name w:val="toc 3"/>
    <w:basedOn w:val="a2"/>
    <w:next w:val="a2"/>
    <w:uiPriority w:val="39"/>
    <w:unhideWhenUsed/>
    <w:qFormat/>
    <w:pPr>
      <w:ind w:leftChars="400" w:left="840"/>
    </w:pPr>
  </w:style>
  <w:style w:type="paragraph" w:styleId="af0">
    <w:name w:val="Balloon Text"/>
    <w:basedOn w:val="a2"/>
    <w:link w:val="af1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f2">
    <w:name w:val="footer"/>
    <w:basedOn w:val="a2"/>
    <w:link w:val="af3"/>
    <w:uiPriority w:val="99"/>
    <w:unhideWhenUsed/>
    <w:qFormat/>
    <w:pPr>
      <w:tabs>
        <w:tab w:val="center" w:pos="4153"/>
        <w:tab w:val="right" w:pos="8306"/>
      </w:tabs>
      <w:suppressAutoHyphens w:val="0"/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paragraph" w:styleId="af4">
    <w:name w:val="header"/>
    <w:basedOn w:val="a2"/>
    <w:link w:val="af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uppressAutoHyphens w:val="0"/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paragraph" w:styleId="TOC1">
    <w:name w:val="toc 1"/>
    <w:basedOn w:val="a2"/>
    <w:next w:val="a2"/>
    <w:uiPriority w:val="39"/>
    <w:unhideWhenUsed/>
    <w:qFormat/>
  </w:style>
  <w:style w:type="paragraph" w:styleId="af6">
    <w:name w:val="Subtitle"/>
    <w:basedOn w:val="af7"/>
    <w:next w:val="ae"/>
    <w:link w:val="af8"/>
    <w:qFormat/>
    <w:pPr>
      <w:jc w:val="center"/>
    </w:pPr>
    <w:rPr>
      <w:i/>
      <w:iCs/>
    </w:rPr>
  </w:style>
  <w:style w:type="paragraph" w:styleId="af7">
    <w:name w:val="Title"/>
    <w:basedOn w:val="a2"/>
    <w:next w:val="ae"/>
    <w:link w:val="af9"/>
    <w:qFormat/>
    <w:pPr>
      <w:keepNext/>
      <w:spacing w:before="240" w:after="120"/>
    </w:pPr>
    <w:rPr>
      <w:rFonts w:eastAsia="微软雅黑" w:cs="Mangal"/>
      <w:sz w:val="28"/>
      <w:szCs w:val="28"/>
    </w:rPr>
  </w:style>
  <w:style w:type="paragraph" w:styleId="TOC2">
    <w:name w:val="toc 2"/>
    <w:basedOn w:val="a2"/>
    <w:next w:val="a2"/>
    <w:uiPriority w:val="39"/>
    <w:unhideWhenUsed/>
    <w:qFormat/>
    <w:pPr>
      <w:ind w:leftChars="200" w:left="420"/>
    </w:pPr>
  </w:style>
  <w:style w:type="paragraph" w:styleId="HTML">
    <w:name w:val="HTML Preformatted"/>
    <w:basedOn w:val="a2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sz w:val="24"/>
      <w:szCs w:val="24"/>
      <w:lang w:eastAsia="zh-CN"/>
    </w:rPr>
  </w:style>
  <w:style w:type="paragraph" w:styleId="afa">
    <w:name w:val="annotation subject"/>
    <w:basedOn w:val="ac"/>
    <w:next w:val="ac"/>
    <w:link w:val="afb"/>
    <w:uiPriority w:val="99"/>
    <w:semiHidden/>
    <w:unhideWhenUsed/>
    <w:qFormat/>
    <w:rPr>
      <w:b/>
      <w:bCs/>
    </w:rPr>
  </w:style>
  <w:style w:type="table" w:styleId="afc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Strong"/>
    <w:uiPriority w:val="22"/>
    <w:qFormat/>
    <w:rPr>
      <w:b/>
      <w:bCs/>
    </w:rPr>
  </w:style>
  <w:style w:type="character" w:styleId="afe">
    <w:name w:val="Emphasis"/>
    <w:qFormat/>
    <w:rPr>
      <w:i/>
      <w:iCs/>
    </w:rPr>
  </w:style>
  <w:style w:type="character" w:styleId="aff">
    <w:name w:val="Hyperlink"/>
    <w:basedOn w:val="a3"/>
    <w:uiPriority w:val="99"/>
    <w:unhideWhenUsed/>
    <w:qFormat/>
    <w:rPr>
      <w:color w:val="0000FF" w:themeColor="hyperlink"/>
      <w:u w:val="single"/>
    </w:rPr>
  </w:style>
  <w:style w:type="character" w:styleId="aff0">
    <w:name w:val="annotation reference"/>
    <w:basedOn w:val="a3"/>
    <w:uiPriority w:val="99"/>
    <w:semiHidden/>
    <w:unhideWhenUsed/>
    <w:qFormat/>
    <w:rPr>
      <w:sz w:val="21"/>
      <w:szCs w:val="21"/>
    </w:rPr>
  </w:style>
  <w:style w:type="character" w:customStyle="1" w:styleId="50">
    <w:name w:val="标题 5 字符"/>
    <w:basedOn w:val="a3"/>
    <w:link w:val="5"/>
    <w:qFormat/>
    <w:rPr>
      <w:rFonts w:ascii="Arial" w:hAnsi="Arial"/>
      <w:b/>
      <w:bCs/>
      <w:i/>
      <w:iCs/>
      <w:sz w:val="21"/>
      <w:szCs w:val="26"/>
      <w:lang w:eastAsia="ar-SA"/>
    </w:rPr>
  </w:style>
  <w:style w:type="character" w:customStyle="1" w:styleId="10">
    <w:name w:val="标题 1 字符"/>
    <w:link w:val="1"/>
    <w:qFormat/>
    <w:rPr>
      <w:rFonts w:ascii="Arial" w:hAnsi="Arial"/>
      <w:b/>
      <w:kern w:val="1"/>
      <w:sz w:val="30"/>
      <w:lang w:eastAsia="ar-SA"/>
    </w:rPr>
  </w:style>
  <w:style w:type="character" w:customStyle="1" w:styleId="20">
    <w:name w:val="标题 2 字符"/>
    <w:link w:val="2"/>
    <w:qFormat/>
    <w:rPr>
      <w:rFonts w:ascii="Arial" w:hAnsi="Arial"/>
      <w:b/>
      <w:sz w:val="26"/>
      <w:lang w:eastAsia="ar-SA"/>
    </w:rPr>
  </w:style>
  <w:style w:type="character" w:customStyle="1" w:styleId="30">
    <w:name w:val="标题 3 字符"/>
    <w:link w:val="3"/>
    <w:qFormat/>
    <w:rPr>
      <w:rFonts w:ascii="Arial" w:hAnsi="Arial"/>
      <w:b/>
      <w:sz w:val="24"/>
      <w:lang w:eastAsia="ar-SA"/>
    </w:rPr>
  </w:style>
  <w:style w:type="character" w:customStyle="1" w:styleId="40">
    <w:name w:val="标题 4 字符"/>
    <w:link w:val="4"/>
    <w:qFormat/>
    <w:rPr>
      <w:rFonts w:ascii="Arial" w:hAnsi="Arial"/>
      <w:b/>
      <w:bCs/>
      <w:sz w:val="21"/>
      <w:szCs w:val="28"/>
      <w:lang w:eastAsia="ar-SA"/>
    </w:rPr>
  </w:style>
  <w:style w:type="character" w:customStyle="1" w:styleId="60">
    <w:name w:val="标题 6 字符"/>
    <w:basedOn w:val="a3"/>
    <w:link w:val="6"/>
    <w:qFormat/>
    <w:rPr>
      <w:b/>
      <w:bCs/>
      <w:sz w:val="21"/>
      <w:szCs w:val="22"/>
      <w:lang w:eastAsia="ar-SA"/>
    </w:rPr>
  </w:style>
  <w:style w:type="character" w:customStyle="1" w:styleId="70">
    <w:name w:val="标题 7 字符"/>
    <w:basedOn w:val="a3"/>
    <w:link w:val="7"/>
    <w:qFormat/>
    <w:rPr>
      <w:sz w:val="24"/>
      <w:szCs w:val="24"/>
      <w:lang w:eastAsia="ar-SA"/>
    </w:rPr>
  </w:style>
  <w:style w:type="character" w:customStyle="1" w:styleId="80">
    <w:name w:val="标题 8 字符"/>
    <w:basedOn w:val="a3"/>
    <w:link w:val="8"/>
    <w:qFormat/>
    <w:rPr>
      <w:i/>
      <w:iCs/>
      <w:sz w:val="24"/>
      <w:szCs w:val="24"/>
      <w:lang w:eastAsia="ar-SA"/>
    </w:rPr>
  </w:style>
  <w:style w:type="character" w:customStyle="1" w:styleId="91">
    <w:name w:val="标题 9 字符"/>
    <w:basedOn w:val="a3"/>
    <w:link w:val="9"/>
    <w:qFormat/>
    <w:rPr>
      <w:rFonts w:ascii="Arial" w:hAnsi="Arial" w:cs="Arial"/>
      <w:sz w:val="21"/>
      <w:szCs w:val="22"/>
      <w:lang w:eastAsia="ar-SA"/>
    </w:rPr>
  </w:style>
  <w:style w:type="character" w:customStyle="1" w:styleId="af5">
    <w:name w:val="页眉 字符"/>
    <w:basedOn w:val="a3"/>
    <w:link w:val="af4"/>
    <w:uiPriority w:val="99"/>
    <w:qFormat/>
    <w:rPr>
      <w:sz w:val="18"/>
      <w:szCs w:val="18"/>
    </w:rPr>
  </w:style>
  <w:style w:type="character" w:customStyle="1" w:styleId="af3">
    <w:name w:val="页脚 字符"/>
    <w:basedOn w:val="a3"/>
    <w:link w:val="af2"/>
    <w:uiPriority w:val="99"/>
    <w:qFormat/>
    <w:rPr>
      <w:sz w:val="18"/>
      <w:szCs w:val="18"/>
    </w:rPr>
  </w:style>
  <w:style w:type="paragraph" w:customStyle="1" w:styleId="MyBody">
    <w:name w:val="My Body"/>
    <w:basedOn w:val="a2"/>
    <w:link w:val="MyBodyChar"/>
    <w:qFormat/>
    <w:pPr>
      <w:suppressAutoHyphens w:val="0"/>
      <w:adjustRightInd w:val="0"/>
      <w:spacing w:line="360" w:lineRule="auto"/>
      <w:ind w:firstLine="420"/>
      <w:jc w:val="both"/>
      <w:textAlignment w:val="baseline"/>
    </w:pPr>
    <w:rPr>
      <w:kern w:val="2"/>
      <w:szCs w:val="21"/>
      <w:lang w:val="en-GB" w:eastAsia="en-US"/>
    </w:rPr>
  </w:style>
  <w:style w:type="character" w:customStyle="1" w:styleId="MyBodyChar">
    <w:name w:val="My Body Char"/>
    <w:link w:val="MyBody"/>
    <w:qFormat/>
    <w:rPr>
      <w:rFonts w:ascii="Arial" w:hAnsi="Arial"/>
      <w:kern w:val="2"/>
      <w:sz w:val="21"/>
      <w:szCs w:val="21"/>
      <w:lang w:val="en-GB" w:eastAsia="en-US"/>
    </w:rPr>
  </w:style>
  <w:style w:type="paragraph" w:customStyle="1" w:styleId="aff1">
    <w:name w:val="封面标准名称"/>
    <w:qFormat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character" w:customStyle="1" w:styleId="af1">
    <w:name w:val="批注框文本 字符"/>
    <w:basedOn w:val="a3"/>
    <w:link w:val="af0"/>
    <w:uiPriority w:val="99"/>
    <w:semiHidden/>
    <w:qFormat/>
    <w:rPr>
      <w:rFonts w:ascii="Book Antiqua" w:eastAsia="宋体" w:hAnsi="Book Antiqua" w:cs="Times New Roman"/>
      <w:kern w:val="0"/>
      <w:sz w:val="18"/>
      <w:szCs w:val="18"/>
      <w:lang w:eastAsia="ar-SA"/>
    </w:rPr>
  </w:style>
  <w:style w:type="paragraph" w:styleId="aff2">
    <w:name w:val="No Spacing"/>
    <w:basedOn w:val="a2"/>
    <w:link w:val="aff3"/>
    <w:uiPriority w:val="1"/>
    <w:qFormat/>
    <w:pPr>
      <w:spacing w:line="240" w:lineRule="auto"/>
    </w:pPr>
  </w:style>
  <w:style w:type="character" w:customStyle="1" w:styleId="aff3">
    <w:name w:val="无间隔 字符"/>
    <w:basedOn w:val="a3"/>
    <w:link w:val="aff2"/>
    <w:uiPriority w:val="1"/>
    <w:qFormat/>
    <w:rPr>
      <w:rFonts w:ascii="Book Antiqua" w:hAnsi="Book Antiqua"/>
      <w:sz w:val="22"/>
      <w:lang w:eastAsia="ar-SA"/>
    </w:rPr>
  </w:style>
  <w:style w:type="paragraph" w:customStyle="1" w:styleId="TOC10">
    <w:name w:val="TOC 标题1"/>
    <w:basedOn w:val="1"/>
    <w:next w:val="a2"/>
    <w:uiPriority w:val="39"/>
    <w:semiHidden/>
    <w:unhideWhenUsed/>
    <w:qFormat/>
    <w:pPr>
      <w:keepLines/>
      <w:numPr>
        <w:numId w:val="0"/>
      </w:numPr>
      <w:spacing w:before="340" w:after="330" w:line="578" w:lineRule="auto"/>
      <w:outlineLvl w:val="9"/>
    </w:pPr>
    <w:rPr>
      <w:bCs/>
      <w:kern w:val="44"/>
      <w:sz w:val="44"/>
      <w:szCs w:val="44"/>
    </w:rPr>
  </w:style>
  <w:style w:type="paragraph" w:styleId="aff4">
    <w:name w:val="List Paragraph"/>
    <w:basedOn w:val="a2"/>
    <w:uiPriority w:val="34"/>
    <w:qFormat/>
    <w:pPr>
      <w:suppressAutoHyphens w:val="0"/>
      <w:spacing w:line="240" w:lineRule="auto"/>
      <w:ind w:firstLineChars="200" w:firstLine="420"/>
      <w:jc w:val="both"/>
    </w:pPr>
    <w:rPr>
      <w:rFonts w:ascii="Calibri" w:hAnsi="Calibri"/>
      <w:kern w:val="2"/>
      <w:szCs w:val="22"/>
      <w:lang w:eastAsia="zh-CN"/>
    </w:rPr>
  </w:style>
  <w:style w:type="character" w:customStyle="1" w:styleId="af">
    <w:name w:val="正文文本 字符"/>
    <w:basedOn w:val="a3"/>
    <w:link w:val="ae"/>
    <w:uiPriority w:val="99"/>
    <w:semiHidden/>
    <w:qFormat/>
    <w:rPr>
      <w:rFonts w:ascii="Book Antiqua" w:hAnsi="Book Antiqua"/>
      <w:sz w:val="22"/>
      <w:lang w:eastAsia="ar-SA"/>
    </w:rPr>
  </w:style>
  <w:style w:type="character" w:customStyle="1" w:styleId="af9">
    <w:name w:val="标题 字符"/>
    <w:basedOn w:val="a3"/>
    <w:link w:val="af7"/>
    <w:qFormat/>
    <w:rPr>
      <w:rFonts w:ascii="Arial" w:eastAsia="微软雅黑" w:hAnsi="Arial" w:cs="Mangal"/>
      <w:sz w:val="28"/>
      <w:szCs w:val="28"/>
      <w:lang w:eastAsia="ar-SA"/>
    </w:rPr>
  </w:style>
  <w:style w:type="character" w:customStyle="1" w:styleId="af8">
    <w:name w:val="副标题 字符"/>
    <w:basedOn w:val="a3"/>
    <w:link w:val="af6"/>
    <w:qFormat/>
    <w:rPr>
      <w:rFonts w:ascii="Arial" w:eastAsia="微软雅黑" w:hAnsi="Arial" w:cs="Mangal"/>
      <w:i/>
      <w:iCs/>
      <w:sz w:val="28"/>
      <w:szCs w:val="28"/>
      <w:lang w:eastAsia="ar-SA"/>
    </w:rPr>
  </w:style>
  <w:style w:type="paragraph" w:styleId="aff5">
    <w:name w:val="Quote"/>
    <w:basedOn w:val="a2"/>
    <w:next w:val="a2"/>
    <w:link w:val="aff6"/>
    <w:uiPriority w:val="29"/>
    <w:qFormat/>
    <w:rPr>
      <w:i/>
      <w:iCs/>
      <w:color w:val="000000" w:themeColor="text1"/>
    </w:rPr>
  </w:style>
  <w:style w:type="character" w:customStyle="1" w:styleId="aff6">
    <w:name w:val="引用 字符"/>
    <w:basedOn w:val="a3"/>
    <w:link w:val="aff5"/>
    <w:uiPriority w:val="29"/>
    <w:qFormat/>
    <w:rPr>
      <w:rFonts w:ascii="Book Antiqua" w:hAnsi="Book Antiqua"/>
      <w:i/>
      <w:iCs/>
      <w:color w:val="000000" w:themeColor="text1"/>
      <w:sz w:val="22"/>
      <w:lang w:eastAsia="ar-SA"/>
    </w:rPr>
  </w:style>
  <w:style w:type="paragraph" w:styleId="aff7">
    <w:name w:val="Intense Quote"/>
    <w:basedOn w:val="a2"/>
    <w:next w:val="a2"/>
    <w:link w:val="aff8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8">
    <w:name w:val="明显引用 字符"/>
    <w:basedOn w:val="a3"/>
    <w:link w:val="aff7"/>
    <w:uiPriority w:val="30"/>
    <w:qFormat/>
    <w:rPr>
      <w:rFonts w:ascii="Book Antiqua" w:hAnsi="Book Antiqua"/>
      <w:b/>
      <w:bCs/>
      <w:i/>
      <w:iCs/>
      <w:color w:val="4F81BD" w:themeColor="accent1"/>
      <w:sz w:val="22"/>
      <w:lang w:eastAsia="ar-SA"/>
    </w:rPr>
  </w:style>
  <w:style w:type="character" w:customStyle="1" w:styleId="11">
    <w:name w:val="不明显强调1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4">
    <w:name w:val="明显参考1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书籍标题1"/>
    <w:basedOn w:val="a3"/>
    <w:uiPriority w:val="33"/>
    <w:qFormat/>
    <w:rPr>
      <w:b/>
      <w:bCs/>
      <w:smallCaps/>
      <w:spacing w:val="5"/>
    </w:rPr>
  </w:style>
  <w:style w:type="character" w:customStyle="1" w:styleId="a9">
    <w:name w:val="题注 字符"/>
    <w:link w:val="a8"/>
    <w:qFormat/>
    <w:rPr>
      <w:rFonts w:ascii="Arial" w:eastAsia="黑体" w:hAnsi="Arial" w:cs="Arial"/>
      <w:iCs/>
      <w:color w:val="000000"/>
      <w:lang w:val="zh-CN" w:eastAsia="ar-SA"/>
    </w:rPr>
  </w:style>
  <w:style w:type="paragraph" w:customStyle="1" w:styleId="90">
    <w:name w:val="样式9"/>
    <w:basedOn w:val="a2"/>
    <w:qFormat/>
    <w:pPr>
      <w:keepNext/>
      <w:numPr>
        <w:ilvl w:val="3"/>
        <w:numId w:val="2"/>
      </w:numPr>
      <w:suppressAutoHyphens w:val="0"/>
      <w:adjustRightInd w:val="0"/>
      <w:spacing w:before="60" w:after="60" w:line="360" w:lineRule="auto"/>
      <w:textAlignment w:val="baseline"/>
      <w:outlineLvl w:val="3"/>
    </w:pPr>
    <w:rPr>
      <w:lang w:eastAsia="zh-CN"/>
    </w:rPr>
  </w:style>
  <w:style w:type="paragraph" w:customStyle="1" w:styleId="aff9">
    <w:name w:val="段"/>
    <w:link w:val="Char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Char">
    <w:name w:val="段 Char"/>
    <w:link w:val="aff9"/>
    <w:qFormat/>
    <w:rPr>
      <w:rFonts w:ascii="宋体"/>
      <w:sz w:val="21"/>
    </w:rPr>
  </w:style>
  <w:style w:type="table" w:customStyle="1" w:styleId="16">
    <w:name w:val="网格型1"/>
    <w:basedOn w:val="a4"/>
    <w:qFormat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批注文字 字符"/>
    <w:basedOn w:val="a3"/>
    <w:link w:val="ac"/>
    <w:uiPriority w:val="99"/>
    <w:semiHidden/>
    <w:qFormat/>
    <w:rPr>
      <w:rFonts w:ascii="Book Antiqua" w:hAnsi="Book Antiqua"/>
      <w:sz w:val="22"/>
      <w:lang w:eastAsia="ar-SA"/>
    </w:rPr>
  </w:style>
  <w:style w:type="character" w:customStyle="1" w:styleId="afb">
    <w:name w:val="批注主题 字符"/>
    <w:basedOn w:val="ad"/>
    <w:link w:val="afa"/>
    <w:uiPriority w:val="99"/>
    <w:semiHidden/>
    <w:qFormat/>
    <w:rPr>
      <w:rFonts w:ascii="Book Antiqua" w:hAnsi="Book Antiqua"/>
      <w:b/>
      <w:bCs/>
      <w:sz w:val="22"/>
      <w:lang w:eastAsia="ar-SA"/>
    </w:rPr>
  </w:style>
  <w:style w:type="paragraph" w:customStyle="1" w:styleId="Numberedlist21">
    <w:name w:val="Numbered list 2.1"/>
    <w:basedOn w:val="1"/>
    <w:next w:val="a2"/>
    <w:qFormat/>
    <w:pPr>
      <w:numPr>
        <w:numId w:val="3"/>
      </w:numPr>
      <w:tabs>
        <w:tab w:val="left" w:pos="720"/>
      </w:tabs>
      <w:spacing w:line="240" w:lineRule="auto"/>
    </w:pPr>
    <w:rPr>
      <w:sz w:val="28"/>
    </w:rPr>
  </w:style>
  <w:style w:type="paragraph" w:customStyle="1" w:styleId="17">
    <w:name w:val="修订1"/>
    <w:hidden/>
    <w:uiPriority w:val="99"/>
    <w:semiHidden/>
    <w:qFormat/>
    <w:rPr>
      <w:rFonts w:ascii="Book Antiqua" w:hAnsi="Book Antiqua"/>
      <w:sz w:val="22"/>
      <w:lang w:eastAsia="ar-SA"/>
    </w:rPr>
  </w:style>
  <w:style w:type="paragraph" w:customStyle="1" w:styleId="CellBody">
    <w:name w:val="CellBody"/>
    <w:basedOn w:val="a2"/>
    <w:qFormat/>
    <w:pPr>
      <w:tabs>
        <w:tab w:val="left" w:pos="1539"/>
      </w:tabs>
      <w:suppressAutoHyphens w:val="0"/>
      <w:spacing w:line="240" w:lineRule="auto"/>
    </w:pPr>
    <w:rPr>
      <w:rFonts w:ascii="Palatino" w:hAnsi="Palatino"/>
      <w:color w:val="000000"/>
      <w:sz w:val="20"/>
      <w:lang w:eastAsia="en-US"/>
    </w:rPr>
  </w:style>
  <w:style w:type="paragraph" w:customStyle="1" w:styleId="a0">
    <w:name w:val="数字编号列项（二级）"/>
    <w:basedOn w:val="a2"/>
    <w:qFormat/>
    <w:pPr>
      <w:widowControl/>
      <w:numPr>
        <w:ilvl w:val="1"/>
        <w:numId w:val="4"/>
      </w:numPr>
      <w:suppressAutoHyphens w:val="0"/>
      <w:spacing w:before="53" w:line="240" w:lineRule="auto"/>
      <w:jc w:val="both"/>
    </w:pPr>
    <w:rPr>
      <w:rFonts w:ascii="宋体" w:hAnsi="宋体" w:cs="宋体"/>
      <w:szCs w:val="21"/>
      <w:lang w:eastAsia="zh-CN"/>
    </w:rPr>
  </w:style>
  <w:style w:type="paragraph" w:customStyle="1" w:styleId="a">
    <w:name w:val="字母编号列项（一级）"/>
    <w:basedOn w:val="a2"/>
    <w:qFormat/>
    <w:pPr>
      <w:widowControl/>
      <w:numPr>
        <w:numId w:val="4"/>
      </w:numPr>
      <w:suppressAutoHyphens w:val="0"/>
      <w:spacing w:before="53" w:line="240" w:lineRule="auto"/>
      <w:jc w:val="both"/>
    </w:pPr>
    <w:rPr>
      <w:rFonts w:ascii="宋体" w:hAnsi="宋体" w:cs="宋体"/>
      <w:szCs w:val="21"/>
      <w:lang w:eastAsia="zh-CN"/>
    </w:rPr>
  </w:style>
  <w:style w:type="paragraph" w:customStyle="1" w:styleId="a1">
    <w:name w:val="编号列项（三级）"/>
    <w:basedOn w:val="a2"/>
    <w:qFormat/>
    <w:pPr>
      <w:widowControl/>
      <w:numPr>
        <w:ilvl w:val="2"/>
        <w:numId w:val="4"/>
      </w:numPr>
      <w:suppressAutoHyphens w:val="0"/>
      <w:spacing w:before="53" w:line="240" w:lineRule="auto"/>
      <w:ind w:left="3358"/>
    </w:pPr>
    <w:rPr>
      <w:rFonts w:ascii="宋体" w:hAnsi="宋体" w:cs="宋体"/>
      <w:szCs w:val="21"/>
      <w:lang w:eastAsia="zh-CN"/>
    </w:rPr>
  </w:style>
  <w:style w:type="character" w:customStyle="1" w:styleId="a7">
    <w:name w:val="正文缩进 字符"/>
    <w:link w:val="a6"/>
    <w:qFormat/>
    <w:rPr>
      <w:kern w:val="2"/>
      <w:sz w:val="21"/>
      <w:szCs w:val="24"/>
    </w:rPr>
  </w:style>
  <w:style w:type="character" w:customStyle="1" w:styleId="ab">
    <w:name w:val="文档结构图 字符"/>
    <w:basedOn w:val="a3"/>
    <w:link w:val="aa"/>
    <w:uiPriority w:val="99"/>
    <w:semiHidden/>
    <w:qFormat/>
    <w:rPr>
      <w:rFonts w:ascii="宋体" w:hAnsi="Book Antiqua"/>
      <w:sz w:val="18"/>
      <w:szCs w:val="18"/>
      <w:lang w:eastAsia="ar-SA"/>
    </w:rPr>
  </w:style>
  <w:style w:type="character" w:customStyle="1" w:styleId="apple-converted-space">
    <w:name w:val="apple-converted-space"/>
    <w:basedOn w:val="a3"/>
    <w:qFormat/>
  </w:style>
  <w:style w:type="character" w:customStyle="1" w:styleId="block">
    <w:name w:val="block"/>
    <w:basedOn w:val="a3"/>
    <w:qFormat/>
  </w:style>
  <w:style w:type="paragraph" w:customStyle="1" w:styleId="affa">
    <w:name w:val="前言、引言标题"/>
    <w:next w:val="aff9"/>
    <w:qFormat/>
    <w:pPr>
      <w:keepNext/>
      <w:pageBreakBefore/>
      <w:shd w:val="clear" w:color="FFFFFF" w:fill="FFFFFF"/>
      <w:spacing w:before="640" w:afterLines="5"/>
      <w:jc w:val="center"/>
      <w:outlineLvl w:val="0"/>
    </w:pPr>
    <w:rPr>
      <w:rFonts w:ascii="黑体" w:eastAsia="黑体"/>
      <w:sz w:val="32"/>
    </w:rPr>
  </w:style>
  <w:style w:type="paragraph" w:customStyle="1" w:styleId="affb">
    <w:name w:val="章标题"/>
    <w:next w:val="aff9"/>
    <w:link w:val="Char0"/>
    <w:qFormat/>
    <w:pPr>
      <w:spacing w:beforeLines="100" w:afterLines="100"/>
      <w:jc w:val="both"/>
      <w:outlineLvl w:val="1"/>
    </w:pPr>
    <w:rPr>
      <w:rFonts w:ascii="黑体" w:eastAsia="黑体"/>
      <w:sz w:val="21"/>
    </w:rPr>
  </w:style>
  <w:style w:type="character" w:customStyle="1" w:styleId="Char0">
    <w:name w:val="章标题 Char"/>
    <w:basedOn w:val="a3"/>
    <w:link w:val="affb"/>
    <w:qFormat/>
    <w:rPr>
      <w:rFonts w:ascii="黑体" w:eastAsia="黑体"/>
      <w:sz w:val="21"/>
    </w:rPr>
  </w:style>
  <w:style w:type="paragraph" w:customStyle="1" w:styleId="affc">
    <w:name w:val="一级条标题"/>
    <w:next w:val="aff9"/>
    <w:link w:val="Char1"/>
    <w:qFormat/>
    <w:pPr>
      <w:spacing w:beforeLines="50" w:afterLines="50"/>
      <w:outlineLvl w:val="2"/>
    </w:pPr>
    <w:rPr>
      <w:rFonts w:ascii="黑体" w:eastAsia="黑体"/>
      <w:sz w:val="21"/>
      <w:szCs w:val="21"/>
    </w:rPr>
  </w:style>
  <w:style w:type="character" w:customStyle="1" w:styleId="Char1">
    <w:name w:val="一级条标题 Char"/>
    <w:basedOn w:val="a3"/>
    <w:link w:val="affc"/>
    <w:qFormat/>
    <w:rPr>
      <w:rFonts w:ascii="黑体" w:eastAsia="黑体"/>
      <w:sz w:val="21"/>
      <w:szCs w:val="21"/>
    </w:rPr>
  </w:style>
  <w:style w:type="paragraph" w:customStyle="1" w:styleId="affd">
    <w:name w:val="二级条标题"/>
    <w:basedOn w:val="affc"/>
    <w:next w:val="aff9"/>
    <w:link w:val="CharChar"/>
    <w:qFormat/>
    <w:pPr>
      <w:spacing w:before="50" w:after="50"/>
      <w:outlineLvl w:val="3"/>
    </w:pPr>
  </w:style>
  <w:style w:type="character" w:customStyle="1" w:styleId="CharChar">
    <w:name w:val="二级条标题 Char Char"/>
    <w:basedOn w:val="a3"/>
    <w:link w:val="affd"/>
    <w:qFormat/>
    <w:rPr>
      <w:rFonts w:ascii="黑体" w:eastAsia="黑体"/>
      <w:sz w:val="21"/>
      <w:szCs w:val="21"/>
    </w:rPr>
  </w:style>
  <w:style w:type="paragraph" w:customStyle="1" w:styleId="affe">
    <w:name w:val="三级条标题"/>
    <w:basedOn w:val="affd"/>
    <w:next w:val="aff9"/>
    <w:qFormat/>
    <w:pPr>
      <w:outlineLvl w:val="4"/>
    </w:pPr>
  </w:style>
  <w:style w:type="paragraph" w:customStyle="1" w:styleId="afff">
    <w:name w:val="附录章标题"/>
    <w:next w:val="aff9"/>
    <w:qFormat/>
    <w:p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ff0">
    <w:name w:val="附录标识"/>
    <w:basedOn w:val="a2"/>
    <w:next w:val="aff9"/>
    <w:qFormat/>
    <w:pPr>
      <w:keepNext/>
      <w:widowControl/>
      <w:shd w:val="clear" w:color="FFFFFF" w:fill="FFFFFF"/>
      <w:tabs>
        <w:tab w:val="left" w:pos="6405"/>
      </w:tabs>
      <w:suppressAutoHyphens w:val="0"/>
      <w:spacing w:before="640" w:afterLines="5" w:line="240" w:lineRule="auto"/>
      <w:jc w:val="center"/>
      <w:outlineLvl w:val="0"/>
    </w:pPr>
    <w:rPr>
      <w:rFonts w:ascii="黑体" w:eastAsia="黑体" w:hAnsi="Times New Roman"/>
      <w:lang w:eastAsia="zh-CN"/>
    </w:rPr>
  </w:style>
  <w:style w:type="paragraph" w:customStyle="1" w:styleId="afff1">
    <w:name w:val="附录二级条标题"/>
    <w:basedOn w:val="a2"/>
    <w:next w:val="aff9"/>
    <w:qFormat/>
    <w:pPr>
      <w:widowControl/>
      <w:suppressAutoHyphens w:val="0"/>
      <w:wordWrap w:val="0"/>
      <w:overflowPunct w:val="0"/>
      <w:autoSpaceDE w:val="0"/>
      <w:autoSpaceDN w:val="0"/>
      <w:spacing w:beforeLines="50" w:afterLines="50" w:line="240" w:lineRule="auto"/>
      <w:jc w:val="both"/>
      <w:textAlignment w:val="baseline"/>
      <w:outlineLvl w:val="3"/>
    </w:pPr>
    <w:rPr>
      <w:rFonts w:ascii="黑体" w:eastAsia="黑体" w:hAnsi="Times New Roman"/>
      <w:kern w:val="21"/>
      <w:lang w:eastAsia="zh-CN"/>
    </w:rPr>
  </w:style>
  <w:style w:type="paragraph" w:customStyle="1" w:styleId="afff2">
    <w:name w:val="附录三级条标题"/>
    <w:basedOn w:val="afff1"/>
    <w:next w:val="aff9"/>
    <w:qFormat/>
    <w:pPr>
      <w:tabs>
        <w:tab w:val="left" w:pos="360"/>
      </w:tabs>
      <w:outlineLvl w:val="4"/>
    </w:pPr>
  </w:style>
  <w:style w:type="paragraph" w:customStyle="1" w:styleId="afff3">
    <w:name w:val="附录四级条标题"/>
    <w:basedOn w:val="afff2"/>
    <w:next w:val="aff9"/>
    <w:qFormat/>
    <w:pPr>
      <w:outlineLvl w:val="5"/>
    </w:pPr>
  </w:style>
  <w:style w:type="paragraph" w:customStyle="1" w:styleId="afff4">
    <w:name w:val="附录五级条标题"/>
    <w:basedOn w:val="afff3"/>
    <w:next w:val="aff9"/>
    <w:qFormat/>
    <w:pPr>
      <w:outlineLvl w:val="6"/>
    </w:pPr>
  </w:style>
  <w:style w:type="paragraph" w:customStyle="1" w:styleId="afff5">
    <w:name w:val="附录一级条标题"/>
    <w:basedOn w:val="afff"/>
    <w:next w:val="aff9"/>
    <w:qFormat/>
    <w:pPr>
      <w:autoSpaceDN w:val="0"/>
      <w:spacing w:beforeLines="50" w:afterLines="50"/>
      <w:outlineLvl w:val="2"/>
    </w:pPr>
  </w:style>
  <w:style w:type="paragraph" w:customStyle="1" w:styleId="afff6">
    <w:name w:val="封面标准英文名称"/>
    <w:basedOn w:val="aff1"/>
    <w:qFormat/>
    <w:pPr>
      <w:framePr w:w="9639" w:wrap="around" w:vAnchor="page" w:hAnchor="page" w:y="6408"/>
      <w:spacing w:before="370" w:afterLines="5" w:line="400" w:lineRule="exact"/>
    </w:pPr>
    <w:rPr>
      <w:rFonts w:ascii="Times New Roman"/>
      <w:sz w:val="28"/>
      <w:szCs w:val="28"/>
    </w:rPr>
  </w:style>
  <w:style w:type="paragraph" w:customStyle="1" w:styleId="afff7">
    <w:name w:val="目次、标准名称标题"/>
    <w:basedOn w:val="a2"/>
    <w:next w:val="a2"/>
    <w:qFormat/>
    <w:pPr>
      <w:keepNext/>
      <w:pageBreakBefore/>
      <w:widowControl/>
      <w:shd w:val="clear" w:color="FFFFFF" w:fill="FFFFFF"/>
      <w:suppressAutoHyphens w:val="0"/>
      <w:spacing w:before="640" w:afterLines="5" w:line="460" w:lineRule="exact"/>
      <w:jc w:val="center"/>
      <w:outlineLvl w:val="0"/>
    </w:pPr>
    <w:rPr>
      <w:rFonts w:ascii="黑体" w:eastAsia="黑体" w:hAnsi="Times New Roman"/>
      <w:sz w:val="32"/>
      <w:lang w:eastAsia="zh-CN"/>
    </w:rPr>
  </w:style>
  <w:style w:type="paragraph" w:customStyle="1" w:styleId="21">
    <w:name w:val="修订2"/>
    <w:hidden/>
    <w:uiPriority w:val="99"/>
    <w:semiHidden/>
    <w:qFormat/>
    <w:rPr>
      <w:rFonts w:ascii="Book Antiqua" w:hAnsi="Book Antiqua"/>
      <w:sz w:val="22"/>
      <w:lang w:eastAsia="ar-SA"/>
    </w:rPr>
  </w:style>
  <w:style w:type="paragraph" w:customStyle="1" w:styleId="tabhead">
    <w:name w:val="tab_head"/>
    <w:basedOn w:val="cont"/>
    <w:qFormat/>
    <w:pPr>
      <w:spacing w:beforeLines="0" w:before="0" w:afterLines="0" w:after="0"/>
      <w:ind w:leftChars="0" w:left="0"/>
    </w:pPr>
    <w:rPr>
      <w:b/>
      <w:bCs/>
    </w:rPr>
  </w:style>
  <w:style w:type="paragraph" w:customStyle="1" w:styleId="cont">
    <w:name w:val="cont"/>
    <w:basedOn w:val="a2"/>
    <w:qFormat/>
    <w:pPr>
      <w:adjustRightInd w:val="0"/>
      <w:snapToGrid w:val="0"/>
      <w:spacing w:beforeLines="50" w:before="156" w:afterLines="50" w:after="156"/>
      <w:ind w:leftChars="428" w:left="899"/>
    </w:pPr>
  </w:style>
  <w:style w:type="character" w:styleId="afff8">
    <w:name w:val="Unresolved Mention"/>
    <w:basedOn w:val="a3"/>
    <w:uiPriority w:val="99"/>
    <w:semiHidden/>
    <w:unhideWhenUsed/>
    <w:rsid w:val="006D05A2"/>
    <w:rPr>
      <w:color w:val="605E5C"/>
      <w:shd w:val="clear" w:color="auto" w:fill="E1DFDD"/>
    </w:rPr>
  </w:style>
  <w:style w:type="paragraph" w:styleId="afff9">
    <w:name w:val="Revision"/>
    <w:hidden/>
    <w:uiPriority w:val="99"/>
    <w:unhideWhenUsed/>
    <w:rsid w:val="006D05A2"/>
    <w:rPr>
      <w:rFonts w:ascii="Arial" w:hAnsi="Arial"/>
      <w:sz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fontTable" Target="fontTable.xml"/><Relationship Id="rId21" Type="http://schemas.openxmlformats.org/officeDocument/2006/relationships/oleObject" Target="embeddings/oleObject4.bin"/><Relationship Id="rId34" Type="http://schemas.openxmlformats.org/officeDocument/2006/relationships/image" Target="media/image16.emf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2.bin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image" Target="media/image2.png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7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1.bin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5140;&#21551;&#21326;\Documents\&#33258;&#23450;&#20041;%20Office%20&#27169;&#26495;\User%20Guide%20template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5C92973-6EF6-46E2-B32A-DF12ED6D39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User Guide template.dotm</Template>
  <TotalTime>3065</TotalTime>
  <Pages>24</Pages>
  <Words>2898</Words>
  <Characters>16522</Characters>
  <Application>Microsoft Office Word</Application>
  <DocSecurity>0</DocSecurity>
  <Lines>137</Lines>
  <Paragraphs>38</Paragraphs>
  <ScaleCrop>false</ScaleCrop>
  <Company>gsta</Company>
  <LinksUpToDate>false</LinksUpToDate>
  <CharactersWithSpaces>19382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shenjj</dc:creator>
  <cp:lastModifiedBy>杨亚楠</cp:lastModifiedBy>
  <cp:revision>15</cp:revision>
  <cp:lastPrinted>2018-03-01T09:50:00Z</cp:lastPrinted>
  <dcterms:created xsi:type="dcterms:W3CDTF">2023-10-18T02:57:00Z</dcterms:created>
  <dcterms:modified xsi:type="dcterms:W3CDTF">2024-04-08T08:36:00Z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1C01F4AFB7FC47198710CE2FCD3F1E6E</vt:lpwstr>
  </property>
</Properties>
</file>