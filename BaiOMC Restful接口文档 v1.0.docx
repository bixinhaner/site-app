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EC4B41" w14:textId="77777777" w:rsidR="00213151" w:rsidRDefault="00213151">
      <w:pPr>
        <w:pStyle w:val="MyBody"/>
        <w:ind w:firstLine="0"/>
        <w:rPr>
          <w:rFonts w:ascii="Times New Roman" w:hAnsi="Times New Roman"/>
          <w:lang w:eastAsia="zh-CN"/>
        </w:rPr>
      </w:pPr>
    </w:p>
    <w:p w14:paraId="090FEB10" w14:textId="77777777" w:rsidR="00213151" w:rsidRDefault="00213151">
      <w:pPr>
        <w:rPr>
          <w:rFonts w:ascii="Times New Roman" w:hAnsi="Times New Roman"/>
          <w:lang w:eastAsia="zh-CN"/>
        </w:rPr>
      </w:pPr>
    </w:p>
    <w:p w14:paraId="42B96E3F" w14:textId="77777777" w:rsidR="00213151" w:rsidRDefault="00213151">
      <w:pPr>
        <w:rPr>
          <w:rFonts w:ascii="Times New Roman" w:hAnsi="Times New Roman"/>
          <w:lang w:eastAsia="zh-CN"/>
        </w:rPr>
      </w:pPr>
    </w:p>
    <w:p w14:paraId="5EC751E2" w14:textId="77777777" w:rsidR="00213151" w:rsidRDefault="00213151">
      <w:pPr>
        <w:jc w:val="center"/>
        <w:rPr>
          <w:rFonts w:ascii="Times New Roman" w:hAnsi="Times New Roman"/>
          <w:lang w:eastAsia="zh-CN"/>
        </w:rPr>
      </w:pPr>
    </w:p>
    <w:p w14:paraId="1F9D33A1" w14:textId="77777777" w:rsidR="00213151" w:rsidRDefault="00213151">
      <w:pPr>
        <w:jc w:val="center"/>
        <w:rPr>
          <w:rFonts w:ascii="Times New Roman" w:hAnsi="Times New Roman"/>
          <w:lang w:eastAsia="zh-CN"/>
        </w:rPr>
      </w:pPr>
    </w:p>
    <w:p w14:paraId="6CD269DF" w14:textId="77777777" w:rsidR="00213151" w:rsidRDefault="00213151">
      <w:pPr>
        <w:jc w:val="center"/>
        <w:rPr>
          <w:rFonts w:ascii="Times New Roman" w:hAnsi="Times New Roman"/>
          <w:lang w:eastAsia="zh-CN"/>
        </w:rPr>
      </w:pPr>
    </w:p>
    <w:p w14:paraId="5F348DAA" w14:textId="77777777" w:rsidR="00213151" w:rsidRDefault="00213151">
      <w:pPr>
        <w:rPr>
          <w:rFonts w:ascii="Times New Roman" w:hAnsi="Times New Roman"/>
          <w:lang w:eastAsia="zh-CN"/>
        </w:rPr>
      </w:pPr>
    </w:p>
    <w:p w14:paraId="7E2BA41F" w14:textId="77777777" w:rsidR="00213151" w:rsidRDefault="00213151">
      <w:pPr>
        <w:rPr>
          <w:rFonts w:ascii="Times New Roman" w:hAnsi="Times New Roman"/>
          <w:lang w:eastAsia="zh-CN"/>
        </w:rPr>
      </w:pPr>
    </w:p>
    <w:p w14:paraId="6B4432A5" w14:textId="77777777" w:rsidR="00213151" w:rsidRDefault="00213151">
      <w:pPr>
        <w:rPr>
          <w:rFonts w:ascii="Times New Roman" w:hAnsi="Times New Roman"/>
          <w:lang w:eastAsia="zh-CN"/>
        </w:rPr>
      </w:pPr>
    </w:p>
    <w:p w14:paraId="3257C7AC" w14:textId="77777777" w:rsidR="00213151" w:rsidRDefault="00213151">
      <w:pPr>
        <w:rPr>
          <w:rFonts w:ascii="Times New Roman" w:hAnsi="Times New Roman"/>
          <w:lang w:eastAsia="zh-CN"/>
        </w:rPr>
      </w:pPr>
    </w:p>
    <w:p w14:paraId="6C93E254" w14:textId="3277A868" w:rsidR="00213151" w:rsidRDefault="00000000">
      <w:pPr>
        <w:pStyle w:val="afff6"/>
        <w:framePr w:w="0" w:wrap="around" w:vAnchor="margin" w:hAnchor="text" w:yAlign="inline"/>
        <w:spacing w:after="15"/>
        <w:rPr>
          <w:rFonts w:ascii="Arial" w:hAnsi="Arial" w:cs="Arial"/>
          <w:b/>
          <w:bCs/>
          <w:sz w:val="36"/>
          <w:szCs w:val="36"/>
        </w:rPr>
      </w:pPr>
      <w:proofErr w:type="spellStart"/>
      <w:r>
        <w:rPr>
          <w:rFonts w:ascii="Arial" w:hAnsi="Arial" w:cs="Arial"/>
          <w:b/>
          <w:bCs/>
          <w:sz w:val="36"/>
          <w:szCs w:val="36"/>
        </w:rPr>
        <w:t>BaiOMC</w:t>
      </w:r>
      <w:proofErr w:type="spellEnd"/>
      <w:r>
        <w:rPr>
          <w:rFonts w:ascii="Arial" w:hAnsi="Arial" w:cs="Arial" w:hint="eastAsia"/>
          <w:b/>
          <w:bCs/>
          <w:sz w:val="36"/>
          <w:szCs w:val="36"/>
        </w:rPr>
        <w:t xml:space="preserve"> Restful</w:t>
      </w:r>
      <w:r>
        <w:rPr>
          <w:rFonts w:ascii="Arial" w:hAnsi="Arial" w:cs="Arial" w:hint="eastAsia"/>
          <w:b/>
          <w:bCs/>
          <w:sz w:val="36"/>
          <w:szCs w:val="36"/>
        </w:rPr>
        <w:t>接口</w:t>
      </w:r>
      <w:r w:rsidR="00F244F7">
        <w:rPr>
          <w:rFonts w:ascii="Arial" w:hAnsi="Arial" w:cs="Arial" w:hint="eastAsia"/>
          <w:b/>
          <w:bCs/>
          <w:sz w:val="36"/>
          <w:szCs w:val="36"/>
        </w:rPr>
        <w:t>描述</w:t>
      </w:r>
    </w:p>
    <w:p w14:paraId="005EB059" w14:textId="77777777" w:rsidR="00213151" w:rsidRDefault="00000000">
      <w:pPr>
        <w:pStyle w:val="afff6"/>
        <w:framePr w:w="0" w:wrap="around" w:vAnchor="margin" w:hAnchor="text" w:yAlign="inline"/>
        <w:spacing w:after="15"/>
        <w:rPr>
          <w:rFonts w:ascii="Arial" w:hAnsi="Arial" w:cs="Arial"/>
        </w:rPr>
      </w:pPr>
      <w:r>
        <w:rPr>
          <w:rFonts w:ascii="Arial" w:hAnsi="Arial" w:cs="Arial"/>
        </w:rPr>
        <w:t>（</w:t>
      </w:r>
      <w:r>
        <w:rPr>
          <w:rFonts w:ascii="Arial" w:hAnsi="Arial" w:cs="Arial" w:hint="eastAsia"/>
        </w:rPr>
        <w:t>v1.0</w:t>
      </w:r>
      <w:r>
        <w:rPr>
          <w:rFonts w:ascii="Arial" w:hAnsi="Arial" w:cs="Arial"/>
        </w:rPr>
        <w:t>）</w:t>
      </w:r>
    </w:p>
    <w:p w14:paraId="4B9FF550" w14:textId="77777777" w:rsidR="00213151" w:rsidRDefault="00213151">
      <w:pPr>
        <w:widowControl/>
        <w:suppressAutoHyphens w:val="0"/>
        <w:spacing w:line="240" w:lineRule="auto"/>
        <w:rPr>
          <w:rFonts w:ascii="Times New Roman" w:eastAsia="黑体" w:hAnsi="Times New Roman"/>
          <w:sz w:val="36"/>
          <w:szCs w:val="36"/>
          <w:lang w:eastAsia="zh-CN"/>
        </w:rPr>
      </w:pPr>
    </w:p>
    <w:p w14:paraId="5292D3A2" w14:textId="77777777" w:rsidR="00213151" w:rsidRDefault="00213151">
      <w:pPr>
        <w:widowControl/>
        <w:suppressAutoHyphens w:val="0"/>
        <w:spacing w:line="240" w:lineRule="auto"/>
        <w:rPr>
          <w:rFonts w:ascii="Times New Roman" w:eastAsia="黑体" w:hAnsi="Times New Roman"/>
          <w:sz w:val="36"/>
          <w:szCs w:val="36"/>
          <w:lang w:eastAsia="zh-CN"/>
        </w:rPr>
      </w:pPr>
    </w:p>
    <w:p w14:paraId="65CDC058" w14:textId="77777777" w:rsidR="00213151" w:rsidRDefault="00213151">
      <w:pPr>
        <w:widowControl/>
        <w:suppressAutoHyphens w:val="0"/>
        <w:spacing w:line="240" w:lineRule="auto"/>
        <w:rPr>
          <w:rFonts w:ascii="Times New Roman" w:eastAsia="黑体" w:hAnsi="Times New Roman"/>
          <w:sz w:val="36"/>
          <w:szCs w:val="36"/>
          <w:lang w:eastAsia="zh-CN"/>
        </w:rPr>
      </w:pPr>
    </w:p>
    <w:p w14:paraId="2158EFA6" w14:textId="77777777" w:rsidR="00213151" w:rsidRDefault="00000000">
      <w:pPr>
        <w:widowControl/>
        <w:suppressAutoHyphens w:val="0"/>
        <w:spacing w:line="240" w:lineRule="auto"/>
        <w:rPr>
          <w:rFonts w:ascii="Times New Roman" w:eastAsia="黑体" w:hAnsi="Times New Roman"/>
          <w:sz w:val="36"/>
          <w:szCs w:val="36"/>
          <w:lang w:eastAsia="zh-CN"/>
        </w:rPr>
      </w:pPr>
      <w:r>
        <w:rPr>
          <w:rFonts w:ascii="Times New Roman" w:eastAsia="黑体" w:hAnsi="Times New Roman"/>
          <w:sz w:val="36"/>
          <w:szCs w:val="36"/>
          <w:lang w:eastAsia="zh-CN"/>
        </w:rPr>
        <w:br w:type="page"/>
      </w:r>
    </w:p>
    <w:p w14:paraId="6BEE7A8F" w14:textId="77777777" w:rsidR="00213151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lastRenderedPageBreak/>
        <w:t>目录</w:t>
      </w:r>
    </w:p>
    <w:p w14:paraId="26AA0778" w14:textId="439B8623" w:rsidR="00F244F7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r>
        <w:rPr>
          <w:rFonts w:ascii="宋体" w:hAnsi="宋体"/>
          <w:kern w:val="2"/>
          <w:szCs w:val="21"/>
        </w:rPr>
        <w:fldChar w:fldCharType="begin"/>
      </w:r>
      <w:r>
        <w:rPr>
          <w:rFonts w:ascii="宋体" w:hAnsi="宋体"/>
          <w:kern w:val="2"/>
          <w:szCs w:val="21"/>
        </w:rPr>
        <w:instrText xml:space="preserve"> TOC \o "1-3" \h \z \u </w:instrText>
      </w:r>
      <w:r>
        <w:rPr>
          <w:rFonts w:ascii="宋体" w:hAnsi="宋体"/>
          <w:kern w:val="2"/>
          <w:szCs w:val="21"/>
        </w:rPr>
        <w:fldChar w:fldCharType="separate"/>
      </w:r>
      <w:hyperlink w:anchor="_Toc163485596" w:history="1">
        <w:r w:rsidR="00F244F7" w:rsidRPr="00512E44">
          <w:rPr>
            <w:rStyle w:val="aff"/>
            <w:noProof/>
            <w:lang w:eastAsia="zh-CN"/>
          </w:rPr>
          <w:t>Part1</w:t>
        </w:r>
        <w:r w:rsidR="00F244F7" w:rsidRPr="00512E44">
          <w:rPr>
            <w:rStyle w:val="aff"/>
            <w:noProof/>
            <w:lang w:eastAsia="zh-CN"/>
          </w:rPr>
          <w:t>：用于配置、查询和维护的</w:t>
        </w:r>
        <w:r w:rsidR="00F244F7" w:rsidRPr="00512E44">
          <w:rPr>
            <w:rStyle w:val="aff"/>
            <w:noProof/>
            <w:lang w:eastAsia="zh-CN"/>
          </w:rPr>
          <w:t>Restful API</w:t>
        </w:r>
        <w:r w:rsidR="00F244F7">
          <w:rPr>
            <w:noProof/>
            <w:webHidden/>
          </w:rPr>
          <w:tab/>
        </w:r>
        <w:r w:rsidR="00F244F7">
          <w:rPr>
            <w:noProof/>
            <w:webHidden/>
          </w:rPr>
          <w:fldChar w:fldCharType="begin"/>
        </w:r>
        <w:r w:rsidR="00F244F7">
          <w:rPr>
            <w:noProof/>
            <w:webHidden/>
          </w:rPr>
          <w:instrText xml:space="preserve"> PAGEREF _Toc163485596 \h </w:instrText>
        </w:r>
        <w:r w:rsidR="00F244F7">
          <w:rPr>
            <w:noProof/>
            <w:webHidden/>
          </w:rPr>
        </w:r>
        <w:r w:rsidR="00F244F7">
          <w:rPr>
            <w:noProof/>
            <w:webHidden/>
          </w:rPr>
          <w:fldChar w:fldCharType="separate"/>
        </w:r>
        <w:r w:rsidR="00F244F7">
          <w:rPr>
            <w:noProof/>
            <w:webHidden/>
          </w:rPr>
          <w:t>4</w:t>
        </w:r>
        <w:r w:rsidR="00F244F7">
          <w:rPr>
            <w:noProof/>
            <w:webHidden/>
          </w:rPr>
          <w:fldChar w:fldCharType="end"/>
        </w:r>
      </w:hyperlink>
    </w:p>
    <w:p w14:paraId="63ED4C5A" w14:textId="3011C72B" w:rsidR="00F244F7" w:rsidRDefault="00F244F7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597" w:history="1">
        <w:r w:rsidRPr="00512E44">
          <w:rPr>
            <w:rStyle w:val="aff"/>
            <w:noProof/>
            <w:lang w:eastAsia="zh-CN"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创建</w:t>
        </w:r>
        <w:r w:rsidRPr="00512E44">
          <w:rPr>
            <w:rStyle w:val="aff"/>
            <w:noProof/>
            <w:lang w:eastAsia="zh-CN"/>
          </w:rPr>
          <w:t>Restful API</w:t>
        </w:r>
        <w:r w:rsidRPr="00512E44">
          <w:rPr>
            <w:rStyle w:val="aff"/>
            <w:noProof/>
            <w:lang w:eastAsia="zh-CN"/>
          </w:rPr>
          <w:t>的用户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96F6A8" w14:textId="5DB1DAC2" w:rsidR="00F244F7" w:rsidRDefault="00F244F7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598" w:history="1">
        <w:r w:rsidRPr="00512E44">
          <w:rPr>
            <w:rStyle w:val="aff"/>
            <w:noProof/>
            <w:lang w:eastAsia="zh-CN"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访问</w:t>
        </w:r>
        <w:r w:rsidRPr="00512E44">
          <w:rPr>
            <w:rStyle w:val="aff"/>
            <w:noProof/>
            <w:lang w:eastAsia="zh-CN"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815C54" w14:textId="3E557FE9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599" w:history="1">
        <w:r w:rsidRPr="00512E44">
          <w:rPr>
            <w:rStyle w:val="aff"/>
            <w:noProof/>
            <w:lang w:eastAsia="zh-CN"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Token (</w:t>
        </w:r>
        <w:r w:rsidRPr="00512E44">
          <w:rPr>
            <w:rStyle w:val="aff"/>
            <w:noProof/>
            <w:lang w:eastAsia="zh-CN"/>
          </w:rPr>
          <w:t>基本请求</w:t>
        </w:r>
        <w:r w:rsidRPr="00512E44">
          <w:rPr>
            <w:rStyle w:val="aff"/>
            <w:noProof/>
            <w:lang w:eastAsia="zh-CN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BFDF6C" w14:textId="44AA7671" w:rsidR="00F244F7" w:rsidRDefault="00F244F7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00" w:history="1">
        <w:r w:rsidRPr="00512E44">
          <w:rPr>
            <w:rStyle w:val="aff"/>
            <w:noProof/>
            <w:lang w:eastAsia="zh-CN"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API</w:t>
        </w:r>
        <w:r w:rsidRPr="00512E44">
          <w:rPr>
            <w:rStyle w:val="aff"/>
            <w:noProof/>
            <w:lang w:eastAsia="zh-CN"/>
          </w:rPr>
          <w:t>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EB3B6D" w14:textId="3315E661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01" w:history="1">
        <w:r w:rsidRPr="00512E44">
          <w:rPr>
            <w:rStyle w:val="aff"/>
            <w:noProof/>
            <w:lang w:eastAsia="zh-CN"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获取设备运行状态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53B4EB" w14:textId="63B4A2F1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02" w:history="1">
        <w:r w:rsidRPr="00512E44">
          <w:rPr>
            <w:rStyle w:val="aff"/>
            <w:noProof/>
            <w:lang w:eastAsia="zh-CN"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获取设备参数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5059A4" w14:textId="2768323A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03" w:history="1">
        <w:r w:rsidRPr="00512E44">
          <w:rPr>
            <w:rStyle w:val="aff"/>
            <w:noProof/>
            <w:lang w:eastAsia="zh-CN"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从设备获取参数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8B99E2" w14:textId="33E200E8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04" w:history="1">
        <w:r w:rsidRPr="00512E44">
          <w:rPr>
            <w:rStyle w:val="aff"/>
            <w:noProof/>
            <w:lang w:eastAsia="zh-CN"/>
          </w:rPr>
          <w:t>3.4.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配置参数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9B3A82" w14:textId="63EC35A2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05" w:history="1">
        <w:r w:rsidRPr="00512E44">
          <w:rPr>
            <w:rStyle w:val="aff"/>
            <w:noProof/>
            <w:lang w:eastAsia="zh-CN"/>
          </w:rPr>
          <w:t>3.5.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获取</w:t>
        </w:r>
        <w:r w:rsidRPr="00512E44">
          <w:rPr>
            <w:rStyle w:val="aff"/>
            <w:noProof/>
            <w:lang w:eastAsia="zh-CN"/>
          </w:rPr>
          <w:t>HaloB</w:t>
        </w:r>
        <w:r w:rsidRPr="00512E44">
          <w:rPr>
            <w:rStyle w:val="aff"/>
            <w:noProof/>
            <w:lang w:eastAsia="zh-CN"/>
          </w:rPr>
          <w:t>附加的</w:t>
        </w:r>
        <w:r w:rsidRPr="00512E44">
          <w:rPr>
            <w:rStyle w:val="aff"/>
            <w:noProof/>
            <w:lang w:eastAsia="zh-CN"/>
          </w:rPr>
          <w:t>IMSI</w:t>
        </w:r>
        <w:r w:rsidRPr="00512E44">
          <w:rPr>
            <w:rStyle w:val="aff"/>
            <w:noProof/>
            <w:lang w:eastAsia="zh-CN"/>
          </w:rPr>
          <w:t>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20796D" w14:textId="11522115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06" w:history="1">
        <w:r w:rsidRPr="00512E44">
          <w:rPr>
            <w:rStyle w:val="aff"/>
            <w:noProof/>
            <w:lang w:eastAsia="zh-CN"/>
          </w:rPr>
          <w:t>3.6.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删除</w:t>
        </w:r>
        <w:r w:rsidRPr="00512E44">
          <w:rPr>
            <w:rStyle w:val="aff"/>
            <w:noProof/>
            <w:lang w:eastAsia="zh-CN"/>
          </w:rPr>
          <w:t>eNB</w:t>
        </w:r>
        <w:r w:rsidRPr="00512E44">
          <w:rPr>
            <w:rStyle w:val="aff"/>
            <w:noProof/>
            <w:lang w:eastAsia="zh-CN"/>
          </w:rPr>
          <w:t>的</w:t>
        </w:r>
        <w:r w:rsidRPr="00512E44">
          <w:rPr>
            <w:rStyle w:val="aff"/>
            <w:noProof/>
            <w:lang w:eastAsia="zh-CN"/>
          </w:rPr>
          <w:t>IMSI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DF092B" w14:textId="0A1B80FF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07" w:history="1">
        <w:r w:rsidRPr="00512E44">
          <w:rPr>
            <w:rStyle w:val="aff"/>
            <w:noProof/>
            <w:lang w:eastAsia="zh-CN"/>
          </w:rPr>
          <w:t>3.7.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修改设备</w:t>
        </w:r>
        <w:r w:rsidRPr="00512E44">
          <w:rPr>
            <w:rStyle w:val="aff"/>
            <w:noProof/>
            <w:lang w:eastAsia="zh-CN"/>
          </w:rPr>
          <w:t>CellName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6F5D6F" w14:textId="371C8333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08" w:history="1">
        <w:r w:rsidRPr="00512E44">
          <w:rPr>
            <w:rStyle w:val="aff"/>
            <w:noProof/>
            <w:lang w:eastAsia="zh-CN"/>
          </w:rPr>
          <w:t>3.8.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速率测试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60489D" w14:textId="15B85B72" w:rsidR="00F244F7" w:rsidRDefault="00F244F7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09" w:history="1">
        <w:r w:rsidRPr="00512E44">
          <w:rPr>
            <w:rStyle w:val="aff"/>
            <w:noProof/>
            <w:lang w:eastAsia="zh-CN"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API</w:t>
        </w:r>
        <w:r w:rsidRPr="00512E44">
          <w:rPr>
            <w:rStyle w:val="aff"/>
            <w:noProof/>
            <w:lang w:eastAsia="zh-CN"/>
          </w:rPr>
          <w:t>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7CE67FC" w14:textId="44E236AC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10" w:history="1">
        <w:r w:rsidRPr="00512E44">
          <w:rPr>
            <w:rStyle w:val="aff"/>
            <w:noProof/>
            <w:lang w:eastAsia="zh-CN"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重启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477E3D3" w14:textId="757232C9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11" w:history="1">
        <w:r w:rsidRPr="00512E44">
          <w:rPr>
            <w:rStyle w:val="aff"/>
            <w:noProof/>
            <w:lang w:eastAsia="zh-CN"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出厂重置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6BCEBF" w14:textId="43B6F951" w:rsidR="00F244F7" w:rsidRDefault="00F244F7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12" w:history="1">
        <w:r w:rsidRPr="00512E44">
          <w:rPr>
            <w:rStyle w:val="aff"/>
            <w:noProof/>
            <w:lang w:eastAsia="zh-CN"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工作</w:t>
        </w:r>
        <w:r w:rsidRPr="00512E44">
          <w:rPr>
            <w:rStyle w:val="aff"/>
            <w:noProof/>
            <w:lang w:eastAsia="zh-CN"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E75EF7" w14:textId="72B9BBBC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13" w:history="1">
        <w:r w:rsidRPr="00512E44">
          <w:rPr>
            <w:rStyle w:val="aff"/>
            <w:noProof/>
            <w:lang w:eastAsia="zh-CN"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获取作业结果</w:t>
        </w:r>
        <w:r w:rsidRPr="00512E44">
          <w:rPr>
            <w:rStyle w:val="aff"/>
            <w:noProof/>
            <w:lang w:eastAsia="zh-CN"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32DA95" w14:textId="6910D066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14" w:history="1">
        <w:r w:rsidRPr="00512E44">
          <w:rPr>
            <w:rStyle w:val="aff"/>
            <w:noProof/>
            <w:lang w:eastAsia="zh-CN"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获取工作列表</w:t>
        </w:r>
        <w:r w:rsidRPr="00512E44">
          <w:rPr>
            <w:rStyle w:val="aff"/>
            <w:noProof/>
            <w:lang w:eastAsia="zh-CN"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4F87075" w14:textId="77D6B428" w:rsidR="00F244F7" w:rsidRDefault="00F244F7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15" w:history="1">
        <w:r w:rsidRPr="00512E44">
          <w:rPr>
            <w:rStyle w:val="aff"/>
            <w:noProof/>
            <w:lang w:eastAsia="zh-CN"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eNB/CPE</w:t>
        </w:r>
        <w:r w:rsidRPr="00512E44">
          <w:rPr>
            <w:rStyle w:val="aff"/>
            <w:noProof/>
            <w:lang w:eastAsia="zh-CN"/>
          </w:rPr>
          <w:t>状态报告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9FEEDC7" w14:textId="07548385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16" w:history="1">
        <w:r w:rsidRPr="00512E44">
          <w:rPr>
            <w:rStyle w:val="aff"/>
            <w:noProof/>
            <w:lang w:eastAsia="zh-CN"/>
          </w:rPr>
          <w:t>6.1.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eNB</w:t>
        </w:r>
        <w:r w:rsidRPr="00512E44">
          <w:rPr>
            <w:rStyle w:val="aff"/>
            <w:noProof/>
            <w:lang w:eastAsia="zh-CN"/>
          </w:rPr>
          <w:t>报告在线或离线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3F4CAC0" w14:textId="79A06D26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17" w:history="1">
        <w:r w:rsidRPr="00512E44">
          <w:rPr>
            <w:rStyle w:val="aff"/>
            <w:noProof/>
            <w:lang w:eastAsia="zh-CN"/>
          </w:rPr>
          <w:t>6.2.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eNB</w:t>
        </w:r>
        <w:r w:rsidRPr="00512E44">
          <w:rPr>
            <w:rStyle w:val="aff"/>
            <w:noProof/>
            <w:lang w:eastAsia="zh-CN"/>
          </w:rPr>
          <w:t>报告安装状态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1131152" w14:textId="2D76BFB8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18" w:history="1">
        <w:r w:rsidRPr="00512E44">
          <w:rPr>
            <w:rStyle w:val="aff"/>
            <w:noProof/>
            <w:lang w:eastAsia="zh-CN"/>
          </w:rPr>
          <w:t>6.3.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CPE</w:t>
        </w:r>
        <w:r w:rsidRPr="00512E44">
          <w:rPr>
            <w:rStyle w:val="aff"/>
            <w:noProof/>
            <w:lang w:eastAsia="zh-CN"/>
          </w:rPr>
          <w:t>在线或离线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38C745F" w14:textId="1CB08143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19" w:history="1">
        <w:r w:rsidRPr="00512E44">
          <w:rPr>
            <w:rStyle w:val="aff"/>
            <w:noProof/>
            <w:lang w:eastAsia="zh-CN"/>
          </w:rPr>
          <w:t>6.4.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CPE</w:t>
        </w:r>
        <w:r w:rsidRPr="00512E44">
          <w:rPr>
            <w:rStyle w:val="aff"/>
            <w:noProof/>
            <w:lang w:eastAsia="zh-CN"/>
          </w:rPr>
          <w:t>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E592479" w14:textId="735EA7EE" w:rsidR="00F244F7" w:rsidRDefault="00F244F7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20" w:history="1">
        <w:r w:rsidRPr="00512E44">
          <w:rPr>
            <w:rStyle w:val="aff"/>
            <w:noProof/>
            <w:lang w:eastAsia="zh-CN"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设备和设备组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CD90620" w14:textId="1ED5C3EE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21" w:history="1">
        <w:r w:rsidRPr="00512E44">
          <w:rPr>
            <w:rStyle w:val="aff"/>
            <w:noProof/>
            <w:lang w:eastAsia="zh-CN"/>
          </w:rPr>
          <w:t>7.1.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获取设备组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CCD0777" w14:textId="48716DE0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22" w:history="1">
        <w:r w:rsidRPr="00512E44">
          <w:rPr>
            <w:rStyle w:val="aff"/>
            <w:noProof/>
            <w:lang w:eastAsia="zh-CN"/>
          </w:rPr>
          <w:t>7.2.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添加组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0A43439" w14:textId="12B8FCD5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23" w:history="1">
        <w:r w:rsidRPr="00512E44">
          <w:rPr>
            <w:rStyle w:val="aff"/>
            <w:noProof/>
            <w:lang w:eastAsia="zh-CN"/>
          </w:rPr>
          <w:t>7.3.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修改组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674604C" w14:textId="22FD999E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24" w:history="1">
        <w:r w:rsidRPr="00512E44">
          <w:rPr>
            <w:rStyle w:val="aff"/>
            <w:noProof/>
            <w:lang w:eastAsia="zh-CN"/>
          </w:rPr>
          <w:t>7.4.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删除组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99F2B88" w14:textId="620DE3B0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25" w:history="1">
        <w:r w:rsidRPr="00512E44">
          <w:rPr>
            <w:rStyle w:val="aff"/>
            <w:noProof/>
            <w:lang w:eastAsia="zh-CN"/>
          </w:rPr>
          <w:t>7.5.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添加辅助组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A55FE22" w14:textId="49256832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26" w:history="1">
        <w:r w:rsidRPr="00512E44">
          <w:rPr>
            <w:rStyle w:val="aff"/>
            <w:noProof/>
            <w:lang w:eastAsia="zh-CN"/>
          </w:rPr>
          <w:t>7.6.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修改辅助组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00356C4" w14:textId="0690CA04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27" w:history="1">
        <w:r w:rsidRPr="00512E44">
          <w:rPr>
            <w:rStyle w:val="aff"/>
            <w:noProof/>
            <w:lang w:eastAsia="zh-CN"/>
          </w:rPr>
          <w:t>7.7.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删除辅助组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B244CB6" w14:textId="1B4FCB7F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28" w:history="1">
        <w:r w:rsidRPr="00512E44">
          <w:rPr>
            <w:rStyle w:val="aff"/>
            <w:noProof/>
            <w:lang w:eastAsia="zh-CN"/>
          </w:rPr>
          <w:t>7.8.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获取设备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9F9BBD" w14:textId="2ED33C4A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29" w:history="1">
        <w:r w:rsidRPr="00512E44">
          <w:rPr>
            <w:rStyle w:val="aff"/>
            <w:noProof/>
            <w:lang w:eastAsia="zh-CN"/>
          </w:rPr>
          <w:t>7.9.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添加设备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8267D1C" w14:textId="64DCC3B4" w:rsidR="00F244F7" w:rsidRDefault="00F244F7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30" w:history="1">
        <w:r w:rsidRPr="00512E44">
          <w:rPr>
            <w:rStyle w:val="aff"/>
            <w:noProof/>
            <w:lang w:eastAsia="zh-CN"/>
          </w:rPr>
          <w:t>7.10.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修改设备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79A7C6E" w14:textId="6A6F9EE5" w:rsidR="00F244F7" w:rsidRDefault="00F244F7">
      <w:pPr>
        <w:pStyle w:val="TOC2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31" w:history="1">
        <w:r w:rsidRPr="00512E44">
          <w:rPr>
            <w:rStyle w:val="aff"/>
            <w:noProof/>
            <w:lang w:eastAsia="zh-CN"/>
          </w:rPr>
          <w:t>7.11.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删除设备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CA458F5" w14:textId="1F80EC8E" w:rsidR="00F244F7" w:rsidRDefault="00F244F7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32" w:history="1">
        <w:r w:rsidRPr="00512E44">
          <w:rPr>
            <w:rStyle w:val="aff"/>
            <w:noProof/>
            <w:lang w:eastAsia="zh-CN"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IPsec&amp;CA</w:t>
        </w:r>
        <w:r w:rsidRPr="00512E44">
          <w:rPr>
            <w:rStyle w:val="aff"/>
            <w:noProof/>
            <w:lang w:eastAsia="zh-CN"/>
          </w:rPr>
          <w:t>证书</w:t>
        </w:r>
        <w:r w:rsidRPr="00512E44">
          <w:rPr>
            <w:rStyle w:val="aff"/>
            <w:noProof/>
            <w:lang w:eastAsia="zh-CN"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7F59669" w14:textId="26A72D5A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33" w:history="1">
        <w:r w:rsidRPr="00512E44">
          <w:rPr>
            <w:rStyle w:val="aff"/>
            <w:noProof/>
            <w:lang w:eastAsia="zh-CN"/>
          </w:rPr>
          <w:t>8.1.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上传</w:t>
        </w:r>
        <w:r w:rsidRPr="00512E44">
          <w:rPr>
            <w:rStyle w:val="aff"/>
            <w:noProof/>
            <w:lang w:eastAsia="zh-CN"/>
          </w:rPr>
          <w:t>CA</w:t>
        </w:r>
        <w:r w:rsidRPr="00512E44">
          <w:rPr>
            <w:rStyle w:val="aff"/>
            <w:noProof/>
            <w:lang w:eastAsia="zh-CN"/>
          </w:rPr>
          <w:t>证书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397E0BB" w14:textId="1EFAB835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34" w:history="1">
        <w:r w:rsidRPr="00512E44">
          <w:rPr>
            <w:rStyle w:val="aff"/>
            <w:noProof/>
            <w:lang w:eastAsia="zh-CN"/>
          </w:rPr>
          <w:t>8.2.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上传</w:t>
        </w:r>
        <w:r w:rsidRPr="00512E44">
          <w:rPr>
            <w:rStyle w:val="aff"/>
            <w:noProof/>
            <w:lang w:eastAsia="zh-CN"/>
          </w:rPr>
          <w:t>IPSec</w:t>
        </w:r>
        <w:r w:rsidRPr="00512E44">
          <w:rPr>
            <w:rStyle w:val="aff"/>
            <w:noProof/>
            <w:lang w:eastAsia="zh-CN"/>
          </w:rPr>
          <w:t>证书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49554AE" w14:textId="09D88BDF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35" w:history="1">
        <w:r w:rsidRPr="00512E44">
          <w:rPr>
            <w:rStyle w:val="aff"/>
            <w:noProof/>
            <w:lang w:eastAsia="zh-CN"/>
          </w:rPr>
          <w:t>8.3.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获取</w:t>
        </w:r>
        <w:r w:rsidRPr="00512E44">
          <w:rPr>
            <w:rStyle w:val="aff"/>
            <w:noProof/>
            <w:lang w:eastAsia="zh-CN"/>
          </w:rPr>
          <w:t>IPSec</w:t>
        </w:r>
        <w:r w:rsidRPr="00512E44">
          <w:rPr>
            <w:rStyle w:val="aff"/>
            <w:noProof/>
            <w:lang w:eastAsia="zh-CN"/>
          </w:rPr>
          <w:t>证书列表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FDE5CAC" w14:textId="2AF22DD7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36" w:history="1">
        <w:r w:rsidRPr="00512E44">
          <w:rPr>
            <w:rStyle w:val="aff"/>
            <w:noProof/>
            <w:lang w:eastAsia="zh-CN"/>
          </w:rPr>
          <w:t>8.4.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获取</w:t>
        </w:r>
        <w:r w:rsidRPr="00512E44">
          <w:rPr>
            <w:rStyle w:val="aff"/>
            <w:noProof/>
            <w:lang w:eastAsia="zh-CN"/>
          </w:rPr>
          <w:t>CA</w:t>
        </w:r>
        <w:r w:rsidRPr="00512E44">
          <w:rPr>
            <w:rStyle w:val="aff"/>
            <w:noProof/>
            <w:lang w:eastAsia="zh-CN"/>
          </w:rPr>
          <w:t>证书列表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095F492" w14:textId="6E2CF5E4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37" w:history="1">
        <w:r w:rsidRPr="00512E44">
          <w:rPr>
            <w:rStyle w:val="aff"/>
            <w:noProof/>
            <w:lang w:eastAsia="zh-CN"/>
          </w:rPr>
          <w:t>8.5.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向设备下发证书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3D466D1" w14:textId="736F750C" w:rsidR="00F244F7" w:rsidRDefault="00F244F7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38" w:history="1">
        <w:r w:rsidRPr="00512E44">
          <w:rPr>
            <w:rStyle w:val="aff"/>
            <w:noProof/>
            <w:lang w:eastAsia="zh-CN"/>
          </w:rPr>
          <w:t>8.6.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获取下发证书状态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67961B4" w14:textId="3D161BEB" w:rsidR="00F244F7" w:rsidRDefault="00F244F7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39" w:history="1">
        <w:r w:rsidRPr="00512E44">
          <w:rPr>
            <w:rStyle w:val="aff"/>
            <w:noProof/>
            <w:lang w:eastAsia="zh-CN"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eastAsia="zh-CN"/>
            <w14:ligatures w14:val="standardContextual"/>
          </w:rPr>
          <w:tab/>
        </w:r>
        <w:r w:rsidRPr="00512E44">
          <w:rPr>
            <w:rStyle w:val="aff"/>
            <w:noProof/>
            <w:lang w:eastAsia="zh-CN"/>
          </w:rPr>
          <w:t>状态码描述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9A600F1" w14:textId="308A15DE" w:rsidR="00F244F7" w:rsidRDefault="00F244F7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40" w:history="1">
        <w:r w:rsidRPr="00512E44">
          <w:rPr>
            <w:rStyle w:val="aff"/>
            <w:noProof/>
            <w:lang w:eastAsia="zh-CN"/>
          </w:rPr>
          <w:t>Part2</w:t>
        </w:r>
        <w:r w:rsidRPr="00512E44">
          <w:rPr>
            <w:rStyle w:val="aff"/>
            <w:noProof/>
            <w:lang w:eastAsia="zh-CN"/>
          </w:rPr>
          <w:t>：</w:t>
        </w:r>
        <w:r w:rsidRPr="00512E44">
          <w:rPr>
            <w:rStyle w:val="aff"/>
            <w:noProof/>
            <w:lang w:eastAsia="zh-CN"/>
          </w:rPr>
          <w:t>LDAP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07F137D" w14:textId="518534ED" w:rsidR="00F244F7" w:rsidRDefault="00F244F7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41" w:history="1">
        <w:r w:rsidRPr="00512E44">
          <w:rPr>
            <w:rStyle w:val="aff"/>
            <w:noProof/>
            <w:lang w:eastAsia="zh-CN"/>
          </w:rPr>
          <w:t xml:space="preserve">1. </w:t>
        </w:r>
        <w:r w:rsidRPr="00512E44">
          <w:rPr>
            <w:rStyle w:val="aff"/>
            <w:noProof/>
            <w:lang w:eastAsia="zh-CN"/>
          </w:rPr>
          <w:t>什么是</w:t>
        </w:r>
        <w:r w:rsidRPr="00512E44">
          <w:rPr>
            <w:rStyle w:val="aff"/>
            <w:noProof/>
            <w:lang w:eastAsia="zh-CN"/>
          </w:rPr>
          <w:t>LDAP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61B7881" w14:textId="7926A306" w:rsidR="00F244F7" w:rsidRDefault="00F244F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42" w:history="1">
        <w:r w:rsidRPr="00512E44">
          <w:rPr>
            <w:rStyle w:val="aff"/>
            <w:noProof/>
            <w:lang w:eastAsia="zh-CN"/>
          </w:rPr>
          <w:t>1.1. LDAP</w:t>
        </w:r>
        <w:r w:rsidRPr="00512E44">
          <w:rPr>
            <w:rStyle w:val="aff"/>
            <w:noProof/>
            <w:lang w:eastAsia="zh-CN"/>
          </w:rPr>
          <w:t>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6EABB64" w14:textId="4D4965FA" w:rsidR="00F244F7" w:rsidRDefault="00F244F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43" w:history="1">
        <w:r w:rsidRPr="00512E44">
          <w:rPr>
            <w:rStyle w:val="aff"/>
            <w:noProof/>
            <w:lang w:eastAsia="zh-CN"/>
          </w:rPr>
          <w:t>1.2. LDAP</w:t>
        </w:r>
        <w:r w:rsidRPr="00512E44">
          <w:rPr>
            <w:rStyle w:val="aff"/>
            <w:noProof/>
            <w:lang w:eastAsia="zh-CN"/>
          </w:rPr>
          <w:t>基本模型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623AC98" w14:textId="2C2AF5AA" w:rsidR="00F244F7" w:rsidRDefault="00F244F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44" w:history="1">
        <w:r w:rsidRPr="00512E44">
          <w:rPr>
            <w:rStyle w:val="aff"/>
            <w:noProof/>
            <w:lang w:eastAsia="zh-CN"/>
          </w:rPr>
          <w:t>1.3. LDAP</w:t>
        </w:r>
        <w:r w:rsidRPr="00512E44">
          <w:rPr>
            <w:rStyle w:val="aff"/>
            <w:noProof/>
            <w:lang w:eastAsia="zh-CN"/>
          </w:rPr>
          <w:t>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1A0FEB6" w14:textId="26D7B769" w:rsidR="00F244F7" w:rsidRDefault="00F244F7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45" w:history="1">
        <w:r w:rsidRPr="00512E44">
          <w:rPr>
            <w:rStyle w:val="aff"/>
            <w:noProof/>
            <w:lang w:eastAsia="zh-CN"/>
          </w:rPr>
          <w:t xml:space="preserve">2. </w:t>
        </w:r>
        <w:r w:rsidRPr="00512E44">
          <w:rPr>
            <w:rStyle w:val="aff"/>
            <w:noProof/>
            <w:lang w:eastAsia="zh-CN"/>
          </w:rPr>
          <w:t>客户端配置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8586E7F" w14:textId="09E5E0CC" w:rsidR="00F244F7" w:rsidRDefault="00F244F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46" w:history="1">
        <w:r w:rsidRPr="00512E44">
          <w:rPr>
            <w:rStyle w:val="aff"/>
            <w:noProof/>
            <w:lang w:eastAsia="zh-CN"/>
          </w:rPr>
          <w:t xml:space="preserve">2.1. </w:t>
        </w:r>
        <w:r w:rsidRPr="00512E44">
          <w:rPr>
            <w:rStyle w:val="aff"/>
            <w:noProof/>
            <w:lang w:eastAsia="zh-CN"/>
          </w:rPr>
          <w:t>访问参数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393EB03" w14:textId="6E871CCC" w:rsidR="00F244F7" w:rsidRDefault="00F244F7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47" w:history="1">
        <w:r w:rsidRPr="00512E44">
          <w:rPr>
            <w:rStyle w:val="aff"/>
            <w:noProof/>
            <w:lang w:eastAsia="zh-CN"/>
          </w:rPr>
          <w:t xml:space="preserve">3. </w:t>
        </w:r>
        <w:r w:rsidRPr="00512E44">
          <w:rPr>
            <w:rStyle w:val="aff"/>
            <w:noProof/>
            <w:lang w:eastAsia="zh-CN"/>
          </w:rPr>
          <w:t>登录</w:t>
        </w:r>
        <w:r w:rsidRPr="00512E44">
          <w:rPr>
            <w:rStyle w:val="aff"/>
            <w:noProof/>
            <w:lang w:eastAsia="zh-CN"/>
          </w:rPr>
          <w:t>OMC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CAB82A4" w14:textId="73E86C7F" w:rsidR="00F244F7" w:rsidRDefault="00F244F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48" w:history="1">
        <w:r w:rsidRPr="00512E44">
          <w:rPr>
            <w:rStyle w:val="aff"/>
            <w:noProof/>
            <w:lang w:eastAsia="zh-CN"/>
          </w:rPr>
          <w:t xml:space="preserve">3.1. </w:t>
        </w:r>
        <w:r w:rsidRPr="00512E44">
          <w:rPr>
            <w:rStyle w:val="aff"/>
            <w:noProof/>
            <w:lang w:eastAsia="zh-CN"/>
          </w:rPr>
          <w:t>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ABFC264" w14:textId="1C1D5715" w:rsidR="00F244F7" w:rsidRDefault="00F244F7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2"/>
          <w:lang w:eastAsia="zh-CN"/>
          <w14:ligatures w14:val="standardContextual"/>
        </w:rPr>
      </w:pPr>
      <w:hyperlink w:anchor="_Toc163485649" w:history="1">
        <w:r w:rsidRPr="00512E44">
          <w:rPr>
            <w:rStyle w:val="aff"/>
            <w:noProof/>
            <w:lang w:eastAsia="zh-CN"/>
          </w:rPr>
          <w:t xml:space="preserve">3.2. </w:t>
        </w:r>
        <w:r w:rsidRPr="00512E44">
          <w:rPr>
            <w:rStyle w:val="aff"/>
            <w:noProof/>
            <w:lang w:eastAsia="zh-CN"/>
          </w:rPr>
          <w:t>用户和组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_Toc163485649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C49C0C0" w14:textId="699156FC" w:rsidR="00213151" w:rsidRDefault="00000000">
      <w:pPr>
        <w:pStyle w:val="TOC1"/>
        <w:tabs>
          <w:tab w:val="right" w:leader="dot" w:pos="8296"/>
        </w:tabs>
        <w:spacing w:before="78" w:after="78"/>
        <w:ind w:left="440"/>
        <w:rPr>
          <w:rFonts w:ascii="Times New Roman" w:hAnsi="Times New Roman"/>
          <w:iCs/>
          <w:szCs w:val="24"/>
        </w:rPr>
      </w:pPr>
      <w:r>
        <w:rPr>
          <w:rFonts w:ascii="宋体" w:hAnsi="宋体"/>
          <w:szCs w:val="21"/>
        </w:rPr>
        <w:fldChar w:fldCharType="end"/>
      </w:r>
    </w:p>
    <w:p w14:paraId="247456F9" w14:textId="77777777" w:rsidR="00213151" w:rsidRDefault="00213151">
      <w:pPr>
        <w:widowControl/>
        <w:suppressAutoHyphens w:val="0"/>
        <w:spacing w:line="240" w:lineRule="auto"/>
        <w:rPr>
          <w:rFonts w:ascii="宋体" w:hAnsi="宋体"/>
          <w:szCs w:val="21"/>
          <w:lang w:eastAsia="zh-CN"/>
        </w:rPr>
      </w:pPr>
    </w:p>
    <w:p w14:paraId="1E396467" w14:textId="77777777" w:rsidR="00213151" w:rsidRDefault="00213151">
      <w:pPr>
        <w:pStyle w:val="aff9"/>
        <w:ind w:firstLine="420"/>
        <w:rPr>
          <w:szCs w:val="21"/>
        </w:rPr>
      </w:pPr>
      <w:bookmarkStart w:id="0" w:name="_Toc481073065"/>
      <w:bookmarkStart w:id="1" w:name="_Toc449426496"/>
    </w:p>
    <w:p w14:paraId="1ACD8402" w14:textId="77777777" w:rsidR="00213151" w:rsidRDefault="00213151">
      <w:pPr>
        <w:pStyle w:val="aff9"/>
        <w:ind w:firstLine="420"/>
        <w:rPr>
          <w:szCs w:val="21"/>
        </w:rPr>
        <w:sectPr w:rsidR="00213151">
          <w:headerReference w:type="default" r:id="rId9"/>
          <w:pgSz w:w="11906" w:h="16838"/>
          <w:pgMar w:top="1440" w:right="1800" w:bottom="1440" w:left="1800" w:header="964" w:footer="992" w:gutter="0"/>
          <w:pgNumType w:fmt="upperRoman" w:start="1"/>
          <w:cols w:space="425"/>
          <w:docGrid w:type="lines" w:linePitch="312"/>
        </w:sectPr>
      </w:pPr>
    </w:p>
    <w:p w14:paraId="21EB5A8B" w14:textId="77777777" w:rsidR="00213151" w:rsidRDefault="00000000">
      <w:pPr>
        <w:pStyle w:val="1"/>
        <w:numPr>
          <w:ilvl w:val="255"/>
          <w:numId w:val="0"/>
        </w:numPr>
        <w:rPr>
          <w:lang w:eastAsia="zh-CN"/>
        </w:rPr>
      </w:pPr>
      <w:bookmarkStart w:id="2" w:name="_Toc5442"/>
      <w:bookmarkStart w:id="3" w:name="_Toc23147"/>
      <w:bookmarkStart w:id="4" w:name="_Toc106098473"/>
      <w:bookmarkStart w:id="5" w:name="_Toc163485596"/>
      <w:bookmarkEnd w:id="0"/>
      <w:bookmarkEnd w:id="1"/>
      <w:r>
        <w:rPr>
          <w:rFonts w:hint="eastAsia"/>
          <w:lang w:eastAsia="zh-CN"/>
        </w:rPr>
        <w:lastRenderedPageBreak/>
        <w:t>Part1</w:t>
      </w:r>
      <w:r>
        <w:rPr>
          <w:rFonts w:hint="eastAsia"/>
          <w:lang w:eastAsia="zh-CN"/>
        </w:rPr>
        <w:t>：</w:t>
      </w:r>
      <w:bookmarkEnd w:id="2"/>
      <w:bookmarkEnd w:id="3"/>
      <w:bookmarkEnd w:id="4"/>
      <w:r>
        <w:rPr>
          <w:rFonts w:hint="eastAsia"/>
          <w:lang w:eastAsia="zh-CN"/>
        </w:rPr>
        <w:t>用于配置、查询和维护的</w:t>
      </w:r>
      <w:r>
        <w:rPr>
          <w:rFonts w:hint="eastAsia"/>
          <w:lang w:eastAsia="zh-CN"/>
        </w:rPr>
        <w:t>Restful API</w:t>
      </w:r>
      <w:bookmarkEnd w:id="5"/>
    </w:p>
    <w:p w14:paraId="5CFD498E" w14:textId="77777777" w:rsidR="00213151" w:rsidRDefault="00000000">
      <w:pPr>
        <w:pStyle w:val="1"/>
        <w:numPr>
          <w:ilvl w:val="0"/>
          <w:numId w:val="5"/>
        </w:numPr>
        <w:rPr>
          <w:lang w:eastAsia="zh-CN"/>
        </w:rPr>
      </w:pPr>
      <w:bookmarkStart w:id="6" w:name="_Toc163485597"/>
      <w:r>
        <w:rPr>
          <w:rFonts w:hint="eastAsia"/>
          <w:lang w:eastAsia="zh-CN"/>
        </w:rPr>
        <w:t>创建</w:t>
      </w:r>
      <w:r>
        <w:rPr>
          <w:rFonts w:hint="eastAsia"/>
          <w:lang w:eastAsia="zh-CN"/>
        </w:rPr>
        <w:t>Restful API</w:t>
      </w:r>
      <w:r>
        <w:rPr>
          <w:rFonts w:hint="eastAsia"/>
          <w:lang w:eastAsia="zh-CN"/>
        </w:rPr>
        <w:t>的用户</w:t>
      </w:r>
      <w:bookmarkEnd w:id="6"/>
    </w:p>
    <w:p w14:paraId="7BFBBC3A" w14:textId="7F064E78" w:rsidR="00213151" w:rsidRDefault="00F244F7">
      <w:pPr>
        <w:rPr>
          <w:lang w:eastAsia="zh-CN"/>
        </w:rPr>
      </w:pPr>
      <w:r>
        <w:rPr>
          <w:rFonts w:cs="Arial" w:hint="eastAsia"/>
          <w:lang w:eastAsia="zh-CN"/>
        </w:rPr>
        <w:t>用管理员账户登录</w:t>
      </w:r>
      <w:r>
        <w:rPr>
          <w:rFonts w:cs="Arial" w:hint="eastAsia"/>
          <w:lang w:eastAsia="zh-CN"/>
        </w:rPr>
        <w:t>OMC</w:t>
      </w:r>
      <w:r>
        <w:rPr>
          <w:rFonts w:cs="Arial"/>
        </w:rPr>
        <w:t xml:space="preserve"> </w:t>
      </w:r>
      <w:r>
        <w:rPr>
          <w:rFonts w:cs="Arial" w:hint="eastAsia"/>
          <w:lang w:eastAsia="zh-CN"/>
        </w:rPr>
        <w:t>GUI</w:t>
      </w:r>
      <w:r>
        <w:rPr>
          <w:rFonts w:cs="Arial" w:hint="eastAsia"/>
          <w:lang w:eastAsia="zh-CN"/>
        </w:rPr>
        <w:t>，选择</w:t>
      </w:r>
      <w:r>
        <w:rPr>
          <w:rFonts w:cs="Arial" w:hint="eastAsia"/>
        </w:rPr>
        <w:t>“系统</w:t>
      </w:r>
      <w:r>
        <w:rPr>
          <w:rFonts w:cs="Arial" w:hint="eastAsia"/>
        </w:rPr>
        <w:t>-&gt;</w:t>
      </w:r>
      <w:r>
        <w:rPr>
          <w:rFonts w:cs="Arial" w:hint="eastAsia"/>
        </w:rPr>
        <w:t>设置”页面</w:t>
      </w:r>
      <w:r w:rsidR="0000000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在</w:t>
      </w:r>
      <w:r w:rsidR="00000000">
        <w:rPr>
          <w:rFonts w:hint="eastAsia"/>
          <w:lang w:eastAsia="zh-CN"/>
        </w:rPr>
        <w:t>北向接口模块增加北向用户信息</w:t>
      </w:r>
      <w:r>
        <w:rPr>
          <w:rFonts w:hint="eastAsia"/>
          <w:lang w:eastAsia="zh-CN"/>
        </w:rPr>
        <w:t>。</w:t>
      </w:r>
      <w:r w:rsidR="00000000">
        <w:rPr>
          <w:noProof/>
        </w:rPr>
        <w:drawing>
          <wp:inline distT="0" distB="0" distL="114300" distR="114300" wp14:anchorId="4A3E9C9D" wp14:editId="5F0B0634">
            <wp:extent cx="5266690" cy="2520950"/>
            <wp:effectExtent l="0" t="0" r="10160" b="1270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0EFA4" w14:textId="77777777" w:rsidR="00213151" w:rsidRDefault="00213151">
      <w:pPr>
        <w:rPr>
          <w:lang w:eastAsia="zh-CN"/>
        </w:rPr>
      </w:pPr>
    </w:p>
    <w:p w14:paraId="1EA60FB7" w14:textId="77777777" w:rsidR="00213151" w:rsidRDefault="00000000">
      <w:pPr>
        <w:pStyle w:val="1"/>
        <w:numPr>
          <w:ilvl w:val="0"/>
          <w:numId w:val="5"/>
        </w:numPr>
        <w:rPr>
          <w:lang w:eastAsia="zh-CN"/>
        </w:rPr>
      </w:pPr>
      <w:bookmarkStart w:id="7" w:name="_Toc106098474"/>
      <w:bookmarkStart w:id="8" w:name="_Toc3104"/>
      <w:bookmarkStart w:id="9" w:name="_Toc31785"/>
      <w:bookmarkStart w:id="10" w:name="_Toc163485598"/>
      <w:r>
        <w:rPr>
          <w:rFonts w:hint="eastAsia"/>
          <w:lang w:eastAsia="zh-CN"/>
        </w:rPr>
        <w:t>访问</w:t>
      </w:r>
      <w:r>
        <w:rPr>
          <w:rFonts w:hint="eastAsia"/>
          <w:lang w:eastAsia="zh-CN"/>
        </w:rPr>
        <w:t>API</w:t>
      </w:r>
      <w:bookmarkEnd w:id="7"/>
      <w:bookmarkEnd w:id="8"/>
      <w:bookmarkEnd w:id="9"/>
      <w:bookmarkEnd w:id="10"/>
    </w:p>
    <w:p w14:paraId="63B5AE9A" w14:textId="77777777" w:rsidR="00213151" w:rsidRDefault="00000000">
      <w:pPr>
        <w:tabs>
          <w:tab w:val="left" w:pos="432"/>
        </w:tabs>
        <w:rPr>
          <w:lang w:eastAsia="zh-CN"/>
        </w:rPr>
      </w:pPr>
      <w:r>
        <w:rPr>
          <w:rFonts w:hint="eastAsia"/>
          <w:lang w:eastAsia="zh-CN"/>
        </w:rPr>
        <w:t>使用用户名和密码生成访问令牌。</w:t>
      </w:r>
    </w:p>
    <w:p w14:paraId="4BF842F4" w14:textId="62CC3250" w:rsidR="00213151" w:rsidRDefault="00F244F7">
      <w:pPr>
        <w:pStyle w:val="2"/>
        <w:rPr>
          <w:color w:val="000000" w:themeColor="text1"/>
          <w:sz w:val="24"/>
          <w:lang w:eastAsia="zh-CN"/>
        </w:rPr>
      </w:pPr>
      <w:bookmarkStart w:id="11" w:name="_Toc20641"/>
      <w:bookmarkStart w:id="12" w:name="_Toc32349"/>
      <w:bookmarkStart w:id="13" w:name="_Toc106098475"/>
      <w:bookmarkStart w:id="14" w:name="_Toc163485599"/>
      <w:r>
        <w:rPr>
          <w:color w:val="000000" w:themeColor="text1"/>
          <w:sz w:val="24"/>
          <w:lang w:eastAsia="zh-CN"/>
        </w:rPr>
        <w:t>T</w:t>
      </w:r>
      <w:r w:rsidR="00000000">
        <w:rPr>
          <w:color w:val="000000" w:themeColor="text1"/>
          <w:sz w:val="24"/>
          <w:lang w:eastAsia="zh-CN"/>
        </w:rPr>
        <w:t>oken</w:t>
      </w:r>
      <w:r>
        <w:rPr>
          <w:color w:val="000000" w:themeColor="text1"/>
          <w:sz w:val="24"/>
          <w:lang w:eastAsia="zh-CN"/>
        </w:rPr>
        <w:t xml:space="preserve"> </w:t>
      </w:r>
      <w:r w:rsidR="00000000">
        <w:rPr>
          <w:rFonts w:hint="eastAsia"/>
          <w:lang w:eastAsia="zh-CN"/>
        </w:rPr>
        <w:t>(</w:t>
      </w:r>
      <w:r w:rsidR="00000000">
        <w:rPr>
          <w:rFonts w:hint="eastAsia"/>
          <w:lang w:eastAsia="zh-CN"/>
        </w:rPr>
        <w:t>基本请求</w:t>
      </w:r>
      <w:r w:rsidR="00000000">
        <w:rPr>
          <w:rFonts w:hint="eastAsia"/>
          <w:lang w:eastAsia="zh-CN"/>
        </w:rPr>
        <w:t>)</w:t>
      </w:r>
      <w:bookmarkEnd w:id="11"/>
      <w:bookmarkEnd w:id="12"/>
      <w:bookmarkEnd w:id="13"/>
      <w:bookmarkEnd w:id="14"/>
    </w:p>
    <w:p w14:paraId="0E2D71E5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HTTP protocol, </w:t>
      </w:r>
      <w:r>
        <w:rPr>
          <w:rFonts w:hint="eastAsia"/>
          <w:color w:val="000000" w:themeColor="text1"/>
          <w:lang w:eastAsia="zh-CN"/>
        </w:rPr>
        <w:t xml:space="preserve">POST </w:t>
      </w:r>
      <w:r>
        <w:rPr>
          <w:color w:val="000000" w:themeColor="text1"/>
          <w:lang w:eastAsia="zh-CN"/>
        </w:rPr>
        <w:t>method</w:t>
      </w:r>
    </w:p>
    <w:p w14:paraId="00771D36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Content-Type:application</w:t>
      </w:r>
      <w:proofErr w:type="spellEnd"/>
      <w:r>
        <w:rPr>
          <w:rFonts w:hint="eastAsia"/>
          <w:color w:val="000000" w:themeColor="text1"/>
          <w:lang w:eastAsia="zh-CN"/>
        </w:rPr>
        <w:t>/</w:t>
      </w:r>
      <w:proofErr w:type="spellStart"/>
      <w:r>
        <w:rPr>
          <w:rFonts w:hint="eastAsia"/>
          <w:color w:val="000000" w:themeColor="text1"/>
          <w:lang w:eastAsia="zh-CN"/>
        </w:rPr>
        <w:t>json;charset</w:t>
      </w:r>
      <w:proofErr w:type="spellEnd"/>
      <w:r>
        <w:rPr>
          <w:rFonts w:hint="eastAsia"/>
          <w:color w:val="000000" w:themeColor="text1"/>
          <w:lang w:eastAsia="zh-CN"/>
        </w:rPr>
        <w:t>=UTF-8</w:t>
      </w:r>
    </w:p>
    <w:p w14:paraId="74A84AE0" w14:textId="45FAC2C3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</w:rPr>
        <w:fldChar w:fldCharType="begin"/>
      </w:r>
      <w:r>
        <w:instrText xml:space="preserve"> HYPERLINK "http://ip:port/northboundApi/v1/access/token" </w:instrText>
      </w:r>
      <w:r w:rsidR="00F244F7"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ff"/>
          <w:rFonts w:hint="eastAsia"/>
          <w:color w:val="000000" w:themeColor="text1"/>
          <w:lang w:eastAsia="zh-CN"/>
        </w:rPr>
        <w:t>http://ip:port/northboundApi/v1/access/token</w:t>
      </w:r>
      <w:r>
        <w:rPr>
          <w:rStyle w:val="aff"/>
          <w:rFonts w:hint="eastAsia"/>
          <w:color w:val="000000" w:themeColor="text1"/>
          <w:lang w:eastAsia="zh-CN"/>
        </w:rPr>
        <w:fldChar w:fldCharType="end"/>
      </w:r>
    </w:p>
    <w:p w14:paraId="774D5E4C" w14:textId="77777777" w:rsidR="00213151" w:rsidRDefault="00000000">
      <w:pPr>
        <w:rPr>
          <w:b/>
          <w:bCs/>
          <w:color w:val="000000" w:themeColor="text1"/>
          <w:lang w:eastAsia="zh-CN"/>
        </w:rPr>
      </w:pPr>
      <w:r>
        <w:rPr>
          <w:rFonts w:hint="eastAsia"/>
          <w:b/>
          <w:bCs/>
          <w:color w:val="000000" w:themeColor="text1"/>
          <w:lang w:eastAsia="zh-CN"/>
        </w:rPr>
        <w:t>请求</w:t>
      </w:r>
      <w:r>
        <w:rPr>
          <w:rFonts w:hint="eastAsia"/>
          <w:b/>
          <w:bCs/>
          <w:color w:val="000000" w:themeColor="text1"/>
          <w:lang w:eastAsia="zh-CN"/>
        </w:rPr>
        <w:t>:</w:t>
      </w:r>
    </w:p>
    <w:p w14:paraId="6E2776C7" w14:textId="77777777" w:rsidR="00213151" w:rsidRDefault="00000000">
      <w:pPr>
        <w:pStyle w:val="HTML"/>
        <w:widowControl/>
        <w:shd w:val="clear" w:color="auto" w:fill="F5F5F5"/>
        <w:wordWrap w:val="0"/>
        <w:spacing w:line="270" w:lineRule="atLeast"/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</w:pP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>{</w:t>
      </w:r>
      <w:r>
        <w:rPr>
          <w:rFonts w:ascii="Consolas" w:eastAsia="Consolas" w:hAnsi="Consolas" w:cs="Consolas" w:hint="default"/>
          <w:bCs/>
          <w:noProof/>
          <w:color w:val="000000" w:themeColor="text1"/>
          <w:sz w:val="18"/>
          <w:szCs w:val="18"/>
          <w:shd w:val="clear" w:color="auto" w:fill="F5F5F5"/>
        </w:rPr>
        <w:drawing>
          <wp:inline distT="0" distB="0" distL="114300" distR="114300" wp14:anchorId="44F9EA8F" wp14:editId="42A8387B">
            <wp:extent cx="266700" cy="104775"/>
            <wp:effectExtent l="0" t="0" r="0" b="952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04A328" w14:textId="77777777" w:rsidR="00213151" w:rsidRDefault="00000000">
      <w:pPr>
        <w:pStyle w:val="HTML"/>
        <w:widowControl/>
        <w:shd w:val="clear" w:color="auto" w:fill="F5F5F5"/>
        <w:wordWrap w:val="0"/>
        <w:spacing w:line="270" w:lineRule="atLeast"/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</w:pP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 xml:space="preserve">    "use</w:t>
      </w:r>
      <w:r>
        <w:rPr>
          <w:rFonts w:ascii="Consolas" w:hAnsi="Consolas" w:cs="Consolas"/>
          <w:bCs/>
          <w:color w:val="000000" w:themeColor="text1"/>
          <w:sz w:val="18"/>
          <w:szCs w:val="18"/>
          <w:shd w:val="clear" w:color="auto" w:fill="F5F5F5"/>
        </w:rPr>
        <w:t>r</w:t>
      </w: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>name"</w:t>
      </w:r>
      <w:r>
        <w:rPr>
          <w:rFonts w:cs="宋体"/>
          <w:bCs/>
          <w:color w:val="000000" w:themeColor="text1"/>
          <w:sz w:val="18"/>
          <w:szCs w:val="18"/>
          <w:shd w:val="clear" w:color="auto" w:fill="F5F5F5"/>
        </w:rPr>
        <w:t>：</w:t>
      </w: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 xml:space="preserve">, </w:t>
      </w:r>
    </w:p>
    <w:p w14:paraId="7BF420E6" w14:textId="77777777" w:rsidR="00213151" w:rsidRDefault="00000000">
      <w:pPr>
        <w:pStyle w:val="HTML"/>
        <w:widowControl/>
        <w:shd w:val="clear" w:color="auto" w:fill="F5F5F5"/>
        <w:wordWrap w:val="0"/>
        <w:spacing w:line="270" w:lineRule="atLeast"/>
        <w:ind w:firstLine="360"/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</w:pP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>"password"</w:t>
      </w:r>
      <w:r>
        <w:rPr>
          <w:rFonts w:cs="宋体"/>
          <w:bCs/>
          <w:color w:val="000000" w:themeColor="text1"/>
          <w:sz w:val="18"/>
          <w:szCs w:val="18"/>
          <w:shd w:val="clear" w:color="auto" w:fill="F5F5F5"/>
        </w:rPr>
        <w:t>：</w:t>
      </w:r>
    </w:p>
    <w:p w14:paraId="5F9F22FF" w14:textId="77777777" w:rsidR="00213151" w:rsidRDefault="00000000">
      <w:pPr>
        <w:pStyle w:val="HTML"/>
        <w:widowControl/>
        <w:shd w:val="clear" w:color="auto" w:fill="F5F5F5"/>
        <w:wordWrap w:val="0"/>
        <w:spacing w:line="270" w:lineRule="atLeast"/>
        <w:rPr>
          <w:rFonts w:ascii="Consolas" w:eastAsia="Consolas" w:hAnsi="Consolas" w:cs="Consolas" w:hint="default"/>
          <w:bCs/>
          <w:color w:val="000000" w:themeColor="text1"/>
          <w:sz w:val="18"/>
          <w:szCs w:val="18"/>
        </w:rPr>
      </w:pP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>}</w:t>
      </w:r>
    </w:p>
    <w:p w14:paraId="770E6BD2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bCs/>
          <w:color w:val="000000" w:themeColor="text1"/>
          <w:sz w:val="14"/>
          <w:szCs w:val="14"/>
        </w:rPr>
      </w:pP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237"/>
        <w:gridCol w:w="3960"/>
      </w:tblGrid>
      <w:tr w:rsidR="00213151" w14:paraId="138256D1" w14:textId="77777777">
        <w:tc>
          <w:tcPr>
            <w:tcW w:w="2167" w:type="dxa"/>
            <w:shd w:val="clear" w:color="auto" w:fill="D9D9D9" w:themeFill="background1" w:themeFillShade="D9"/>
          </w:tcPr>
          <w:p w14:paraId="7F4B59A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bookmarkStart w:id="15" w:name="_Hlk148708285"/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08BBAAB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229043B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bookmarkEnd w:id="15"/>
      <w:tr w:rsidR="00213151" w14:paraId="414B166B" w14:textId="77777777">
        <w:tc>
          <w:tcPr>
            <w:tcW w:w="2167" w:type="dxa"/>
          </w:tcPr>
          <w:p w14:paraId="0A493E2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username</w:t>
            </w:r>
          </w:p>
        </w:tc>
        <w:tc>
          <w:tcPr>
            <w:tcW w:w="2237" w:type="dxa"/>
          </w:tcPr>
          <w:p w14:paraId="36E2612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0" w:type="dxa"/>
          </w:tcPr>
          <w:p w14:paraId="25B58F6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要通过</w:t>
            </w:r>
            <w:proofErr w:type="spellStart"/>
            <w:r>
              <w:rPr>
                <w:rFonts w:cs="Arial" w:hint="eastAsia"/>
                <w:szCs w:val="21"/>
              </w:rPr>
              <w:t>api</w:t>
            </w:r>
            <w:proofErr w:type="spellEnd"/>
            <w:r>
              <w:rPr>
                <w:rFonts w:cs="Arial" w:hint="eastAsia"/>
                <w:szCs w:val="21"/>
              </w:rPr>
              <w:t>访问的用户名</w:t>
            </w:r>
          </w:p>
        </w:tc>
      </w:tr>
      <w:tr w:rsidR="00213151" w14:paraId="79F6353C" w14:textId="77777777">
        <w:tc>
          <w:tcPr>
            <w:tcW w:w="2167" w:type="dxa"/>
          </w:tcPr>
          <w:p w14:paraId="78A7E2F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password</w:t>
            </w:r>
          </w:p>
        </w:tc>
        <w:tc>
          <w:tcPr>
            <w:tcW w:w="2237" w:type="dxa"/>
          </w:tcPr>
          <w:p w14:paraId="5BBAB3E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0" w:type="dxa"/>
          </w:tcPr>
          <w:p w14:paraId="2494C27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通过</w:t>
            </w:r>
            <w:proofErr w:type="spellStart"/>
            <w:r>
              <w:rPr>
                <w:rFonts w:cs="Arial" w:hint="eastAsia"/>
                <w:szCs w:val="21"/>
              </w:rPr>
              <w:t>api</w:t>
            </w:r>
            <w:proofErr w:type="spellEnd"/>
            <w:r>
              <w:rPr>
                <w:rFonts w:cs="Arial" w:hint="eastAsia"/>
                <w:szCs w:val="21"/>
              </w:rPr>
              <w:t>访问的密码</w:t>
            </w:r>
          </w:p>
        </w:tc>
      </w:tr>
    </w:tbl>
    <w:p w14:paraId="75653A5A" w14:textId="77777777" w:rsidR="00213151" w:rsidRDefault="00213151">
      <w:pPr>
        <w:rPr>
          <w:color w:val="000000" w:themeColor="text1"/>
          <w:lang w:eastAsia="zh-CN"/>
        </w:rPr>
      </w:pPr>
    </w:p>
    <w:p w14:paraId="477C7CC4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bCs/>
          <w:color w:val="000000" w:themeColor="text1"/>
          <w:lang w:eastAsia="zh-CN"/>
        </w:rPr>
        <w:lastRenderedPageBreak/>
        <w:t>响应</w:t>
      </w:r>
      <w:r>
        <w:rPr>
          <w:b/>
          <w:bCs/>
          <w:color w:val="000000" w:themeColor="text1"/>
          <w:lang w:eastAsia="zh-CN"/>
        </w:rPr>
        <w:t>:</w:t>
      </w:r>
    </w:p>
    <w:p w14:paraId="0DCB3E9A" w14:textId="77777777" w:rsidR="00213151" w:rsidRDefault="00000000">
      <w:pPr>
        <w:pStyle w:val="HTML"/>
        <w:widowControl/>
        <w:shd w:val="clear" w:color="auto" w:fill="F5F5F5"/>
        <w:wordWrap w:val="0"/>
        <w:spacing w:line="270" w:lineRule="atLeast"/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</w:pP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>{</w:t>
      </w:r>
      <w:r>
        <w:rPr>
          <w:rFonts w:ascii="Consolas" w:eastAsia="Consolas" w:hAnsi="Consolas" w:cs="Consolas" w:hint="default"/>
          <w:bCs/>
          <w:noProof/>
          <w:color w:val="000000" w:themeColor="text1"/>
          <w:sz w:val="18"/>
          <w:szCs w:val="18"/>
          <w:shd w:val="clear" w:color="auto" w:fill="F5F5F5"/>
        </w:rPr>
        <w:drawing>
          <wp:inline distT="0" distB="0" distL="114300" distR="114300" wp14:anchorId="4A8B99EE" wp14:editId="689D11BB">
            <wp:extent cx="266700" cy="1047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2D53CA" w14:textId="77777777" w:rsidR="00213151" w:rsidRDefault="00000000">
      <w:pPr>
        <w:pStyle w:val="HTML"/>
        <w:widowControl/>
        <w:shd w:val="clear" w:color="auto" w:fill="F5F5F5"/>
        <w:wordWrap w:val="0"/>
        <w:spacing w:line="270" w:lineRule="atLeast"/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</w:pP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 xml:space="preserve">    "code"</w:t>
      </w:r>
      <w:r>
        <w:rPr>
          <w:rFonts w:cs="宋体"/>
          <w:bCs/>
          <w:color w:val="000000" w:themeColor="text1"/>
          <w:sz w:val="18"/>
          <w:szCs w:val="18"/>
          <w:shd w:val="clear" w:color="auto" w:fill="F5F5F5"/>
        </w:rPr>
        <w:t>：</w:t>
      </w: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 xml:space="preserve">0, </w:t>
      </w:r>
    </w:p>
    <w:p w14:paraId="6AF44EE9" w14:textId="77777777" w:rsidR="00213151" w:rsidRDefault="00000000">
      <w:pPr>
        <w:pStyle w:val="HTML"/>
        <w:widowControl/>
        <w:shd w:val="clear" w:color="auto" w:fill="F5F5F5"/>
        <w:wordWrap w:val="0"/>
        <w:spacing w:line="270" w:lineRule="atLeast"/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</w:pP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 xml:space="preserve">    "data"</w:t>
      </w:r>
      <w:r>
        <w:rPr>
          <w:rFonts w:cs="宋体"/>
          <w:bCs/>
          <w:color w:val="000000" w:themeColor="text1"/>
          <w:sz w:val="18"/>
          <w:szCs w:val="18"/>
          <w:shd w:val="clear" w:color="auto" w:fill="F5F5F5"/>
        </w:rPr>
        <w:t>：</w:t>
      </w: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>{</w:t>
      </w:r>
      <w:r>
        <w:rPr>
          <w:rFonts w:ascii="Consolas" w:eastAsia="Consolas" w:hAnsi="Consolas" w:cs="Consolas" w:hint="default"/>
          <w:bCs/>
          <w:noProof/>
          <w:color w:val="000000" w:themeColor="text1"/>
          <w:sz w:val="18"/>
          <w:szCs w:val="18"/>
          <w:shd w:val="clear" w:color="auto" w:fill="F5F5F5"/>
        </w:rPr>
        <w:drawing>
          <wp:inline distT="0" distB="0" distL="114300" distR="114300" wp14:anchorId="6CBE1DB4" wp14:editId="54867C5F">
            <wp:extent cx="266700" cy="104775"/>
            <wp:effectExtent l="0" t="0" r="0" b="9525"/>
            <wp:docPr id="3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843B61" w14:textId="77777777" w:rsidR="00213151" w:rsidRDefault="00000000">
      <w:pPr>
        <w:pStyle w:val="HTML"/>
        <w:widowControl/>
        <w:shd w:val="clear" w:color="auto" w:fill="F5F5F5"/>
        <w:wordWrap w:val="0"/>
        <w:spacing w:line="270" w:lineRule="atLeast"/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</w:pP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 xml:space="preserve">        "</w:t>
      </w:r>
      <w:r>
        <w:rPr>
          <w:rFonts w:ascii="Consolas" w:hAnsi="Consolas" w:cs="Consolas"/>
          <w:bCs/>
          <w:color w:val="000000" w:themeColor="text1"/>
          <w:sz w:val="18"/>
          <w:szCs w:val="18"/>
          <w:shd w:val="clear" w:color="auto" w:fill="F5F5F5"/>
        </w:rPr>
        <w:t>token</w:t>
      </w: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>"</w:t>
      </w:r>
      <w:r>
        <w:rPr>
          <w:rFonts w:cs="宋体"/>
          <w:bCs/>
          <w:color w:val="000000" w:themeColor="text1"/>
          <w:sz w:val="18"/>
          <w:szCs w:val="18"/>
          <w:shd w:val="clear" w:color="auto" w:fill="F5F5F5"/>
        </w:rPr>
        <w:t>：</w:t>
      </w: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 xml:space="preserve">"dasfdfdf1dsdffdv", </w:t>
      </w:r>
    </w:p>
    <w:p w14:paraId="20E6C019" w14:textId="77777777" w:rsidR="00213151" w:rsidRDefault="00000000">
      <w:pPr>
        <w:pStyle w:val="HTML"/>
        <w:widowControl/>
        <w:shd w:val="clear" w:color="auto" w:fill="F5F5F5"/>
        <w:wordWrap w:val="0"/>
        <w:spacing w:line="270" w:lineRule="atLeast"/>
        <w:rPr>
          <w:rFonts w:ascii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</w:pP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 xml:space="preserve">        "expires"</w:t>
      </w:r>
      <w:r>
        <w:rPr>
          <w:rFonts w:cs="宋体"/>
          <w:bCs/>
          <w:color w:val="000000" w:themeColor="text1"/>
          <w:sz w:val="18"/>
          <w:szCs w:val="18"/>
          <w:shd w:val="clear" w:color="auto" w:fill="F5F5F5"/>
        </w:rPr>
        <w:t>：</w:t>
      </w:r>
      <w:r>
        <w:rPr>
          <w:rFonts w:ascii="Consolas" w:hAnsi="Consolas" w:cs="Consolas"/>
          <w:bCs/>
          <w:color w:val="000000" w:themeColor="text1"/>
          <w:sz w:val="18"/>
          <w:szCs w:val="18"/>
          <w:shd w:val="clear" w:color="auto" w:fill="F5F5F5"/>
        </w:rPr>
        <w:t>1800</w:t>
      </w:r>
    </w:p>
    <w:p w14:paraId="4F6439FA" w14:textId="77777777" w:rsidR="00213151" w:rsidRDefault="00000000">
      <w:pPr>
        <w:pStyle w:val="HTML"/>
        <w:widowControl/>
        <w:shd w:val="clear" w:color="auto" w:fill="F5F5F5"/>
        <w:wordWrap w:val="0"/>
        <w:spacing w:line="270" w:lineRule="atLeast"/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</w:pP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 xml:space="preserve">    }, </w:t>
      </w:r>
    </w:p>
    <w:p w14:paraId="5310FCD1" w14:textId="77777777" w:rsidR="00213151" w:rsidRDefault="00000000">
      <w:pPr>
        <w:pStyle w:val="HTML"/>
        <w:widowControl/>
        <w:shd w:val="clear" w:color="auto" w:fill="F5F5F5"/>
        <w:wordWrap w:val="0"/>
        <w:spacing w:line="270" w:lineRule="atLeast"/>
        <w:ind w:firstLine="360"/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</w:pP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>"message"</w:t>
      </w:r>
      <w:r>
        <w:rPr>
          <w:rFonts w:cs="宋体"/>
          <w:bCs/>
          <w:color w:val="000000" w:themeColor="text1"/>
          <w:sz w:val="18"/>
          <w:szCs w:val="18"/>
          <w:shd w:val="clear" w:color="auto" w:fill="F5F5F5"/>
        </w:rPr>
        <w:t>：</w:t>
      </w: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>""</w:t>
      </w:r>
    </w:p>
    <w:p w14:paraId="4DBFC554" w14:textId="77777777" w:rsidR="00213151" w:rsidRDefault="00000000">
      <w:pPr>
        <w:pStyle w:val="HTML"/>
        <w:widowControl/>
        <w:shd w:val="clear" w:color="auto" w:fill="F5F5F5"/>
        <w:wordWrap w:val="0"/>
        <w:spacing w:line="270" w:lineRule="atLeast"/>
        <w:rPr>
          <w:rFonts w:ascii="Consolas" w:eastAsia="Consolas" w:hAnsi="Consolas" w:cs="Consolas" w:hint="default"/>
          <w:bCs/>
          <w:color w:val="000000" w:themeColor="text1"/>
          <w:sz w:val="18"/>
          <w:szCs w:val="18"/>
        </w:rPr>
      </w:pPr>
      <w:r>
        <w:rPr>
          <w:rFonts w:ascii="Consolas" w:eastAsia="Consolas" w:hAnsi="Consolas" w:cs="Consolas" w:hint="default"/>
          <w:bCs/>
          <w:color w:val="000000" w:themeColor="text1"/>
          <w:sz w:val="18"/>
          <w:szCs w:val="18"/>
          <w:shd w:val="clear" w:color="auto" w:fill="F5F5F5"/>
        </w:rPr>
        <w:t>}</w:t>
      </w:r>
    </w:p>
    <w:p w14:paraId="5101F477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7E525385" w14:textId="77777777">
        <w:tc>
          <w:tcPr>
            <w:tcW w:w="2127" w:type="dxa"/>
            <w:shd w:val="clear" w:color="auto" w:fill="D9D9D9" w:themeFill="background1" w:themeFillShade="D9"/>
          </w:tcPr>
          <w:p w14:paraId="530C67F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DFDA72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2701778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0D37D537" w14:textId="77777777">
        <w:tc>
          <w:tcPr>
            <w:tcW w:w="2127" w:type="dxa"/>
          </w:tcPr>
          <w:p w14:paraId="375B165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268" w:type="dxa"/>
          </w:tcPr>
          <w:p w14:paraId="3C74FFB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6F82EFD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状态码</w:t>
            </w:r>
          </w:p>
        </w:tc>
      </w:tr>
      <w:tr w:rsidR="00213151" w14:paraId="42AF3AFB" w14:textId="77777777">
        <w:tc>
          <w:tcPr>
            <w:tcW w:w="2127" w:type="dxa"/>
          </w:tcPr>
          <w:p w14:paraId="31FB44D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268" w:type="dxa"/>
          </w:tcPr>
          <w:p w14:paraId="0F8BFBB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3969" w:type="dxa"/>
          </w:tcPr>
          <w:p w14:paraId="084463A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响应数据</w:t>
            </w:r>
          </w:p>
        </w:tc>
      </w:tr>
      <w:tr w:rsidR="00213151" w14:paraId="1C5B1C13" w14:textId="77777777">
        <w:tc>
          <w:tcPr>
            <w:tcW w:w="2127" w:type="dxa"/>
          </w:tcPr>
          <w:p w14:paraId="5776960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268" w:type="dxa"/>
          </w:tcPr>
          <w:p w14:paraId="7B67A65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5265898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响应消息</w:t>
            </w:r>
          </w:p>
        </w:tc>
      </w:tr>
      <w:tr w:rsidR="00213151" w14:paraId="1F3D84C3" w14:textId="77777777">
        <w:tc>
          <w:tcPr>
            <w:tcW w:w="2127" w:type="dxa"/>
          </w:tcPr>
          <w:p w14:paraId="6E50D8A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token</w:t>
            </w:r>
          </w:p>
        </w:tc>
        <w:tc>
          <w:tcPr>
            <w:tcW w:w="2268" w:type="dxa"/>
          </w:tcPr>
          <w:p w14:paraId="2E951B2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294034F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令牌</w:t>
            </w:r>
          </w:p>
        </w:tc>
      </w:tr>
      <w:tr w:rsidR="00213151" w14:paraId="30BFA121" w14:textId="77777777">
        <w:tc>
          <w:tcPr>
            <w:tcW w:w="2127" w:type="dxa"/>
          </w:tcPr>
          <w:p w14:paraId="161ADED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expires</w:t>
            </w:r>
          </w:p>
        </w:tc>
        <w:tc>
          <w:tcPr>
            <w:tcW w:w="2268" w:type="dxa"/>
          </w:tcPr>
          <w:p w14:paraId="1FE2D7B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5C7933A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令牌已过期</w:t>
            </w:r>
          </w:p>
        </w:tc>
      </w:tr>
    </w:tbl>
    <w:p w14:paraId="42953472" w14:textId="77777777" w:rsidR="00213151" w:rsidRDefault="00000000">
      <w:pPr>
        <w:pStyle w:val="1"/>
        <w:numPr>
          <w:ilvl w:val="0"/>
          <w:numId w:val="5"/>
        </w:numPr>
        <w:rPr>
          <w:lang w:eastAsia="zh-CN"/>
        </w:rPr>
      </w:pPr>
      <w:bookmarkStart w:id="16" w:name="_Toc19265"/>
      <w:bookmarkStart w:id="17" w:name="_Toc4972"/>
      <w:bookmarkStart w:id="18" w:name="_Toc106098476"/>
      <w:bookmarkStart w:id="19" w:name="_Toc163485600"/>
      <w:r>
        <w:rPr>
          <w:rFonts w:hint="eastAsia"/>
          <w:lang w:eastAsia="zh-CN"/>
        </w:rPr>
        <w:t>API</w:t>
      </w:r>
      <w:bookmarkEnd w:id="16"/>
      <w:bookmarkEnd w:id="17"/>
      <w:bookmarkEnd w:id="18"/>
      <w:r>
        <w:rPr>
          <w:rFonts w:hint="eastAsia"/>
          <w:lang w:eastAsia="zh-CN"/>
        </w:rPr>
        <w:t>参数</w:t>
      </w:r>
      <w:bookmarkEnd w:id="19"/>
    </w:p>
    <w:p w14:paraId="7109E1DD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20" w:name="_Toc106098477"/>
      <w:bookmarkStart w:id="21" w:name="_Toc163485601"/>
      <w:r>
        <w:rPr>
          <w:rFonts w:hint="eastAsia"/>
          <w:color w:val="000000" w:themeColor="text1"/>
          <w:sz w:val="24"/>
          <w:lang w:eastAsia="zh-CN"/>
        </w:rPr>
        <w:t>获取设备运行状态</w:t>
      </w:r>
      <w:bookmarkEnd w:id="21"/>
    </w:p>
    <w:p w14:paraId="232ABD12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HTTP protocol, GET method.</w:t>
      </w:r>
    </w:p>
    <w:p w14:paraId="39A410AA" w14:textId="093AA0C2" w:rsidR="00213151" w:rsidRDefault="00000000">
      <w:pPr>
        <w:rPr>
          <w:rFonts w:ascii="Segoe UI" w:eastAsia="Segoe UI" w:hAnsi="Segoe UI" w:cs="Segoe UI"/>
          <w:color w:val="000000" w:themeColor="text1"/>
          <w:szCs w:val="21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fldChar w:fldCharType="begin"/>
      </w:r>
      <w:r>
        <w:instrText xml:space="preserve"> HYPERLINK "http://ip:port/api/enodeb/infos/status/%7bsn%7d" </w:instrText>
      </w:r>
      <w:r>
        <w:fldChar w:fldCharType="separate"/>
      </w:r>
      <w:r>
        <w:rPr>
          <w:rFonts w:hint="eastAsia"/>
          <w:color w:val="000000" w:themeColor="text1"/>
          <w:lang w:eastAsia="zh-CN"/>
        </w:rPr>
        <w:t>/v1/</w:t>
      </w:r>
      <w:r>
        <w:rPr>
          <w:rStyle w:val="aff"/>
          <w:rFonts w:ascii="Segoe UI" w:eastAsia="Segoe UI" w:hAnsi="Segoe UI" w:cs="Segoe UI"/>
          <w:color w:val="000000" w:themeColor="text1"/>
          <w:szCs w:val="21"/>
          <w:u w:val="none"/>
        </w:rPr>
        <w:t>enodeb/infos/status/{</w:t>
      </w:r>
      <w:r>
        <w:rPr>
          <w:rStyle w:val="aff"/>
          <w:rFonts w:hint="eastAsia"/>
          <w:color w:val="000000" w:themeColor="text1"/>
          <w:u w:val="none"/>
          <w:lang w:eastAsia="zh-CN"/>
        </w:rPr>
        <w:t>sn</w:t>
      </w:r>
      <w:r>
        <w:rPr>
          <w:rStyle w:val="aff"/>
          <w:rFonts w:ascii="Segoe UI" w:eastAsia="Segoe UI" w:hAnsi="Segoe UI" w:cs="Segoe UI"/>
          <w:color w:val="000000" w:themeColor="text1"/>
          <w:szCs w:val="21"/>
          <w:u w:val="none"/>
        </w:rPr>
        <w:t>}</w:t>
      </w:r>
      <w:r>
        <w:rPr>
          <w:rStyle w:val="aff"/>
          <w:rFonts w:ascii="Segoe UI" w:eastAsia="Segoe UI" w:hAnsi="Segoe UI" w:cs="Segoe UI"/>
          <w:color w:val="000000" w:themeColor="text1"/>
          <w:szCs w:val="21"/>
          <w:u w:val="none"/>
        </w:rPr>
        <w:fldChar w:fldCharType="end"/>
      </w:r>
    </w:p>
    <w:p w14:paraId="66201B47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2835"/>
        <w:gridCol w:w="2835"/>
      </w:tblGrid>
      <w:tr w:rsidR="00213151" w14:paraId="26CC4B78" w14:textId="77777777">
        <w:tc>
          <w:tcPr>
            <w:tcW w:w="2694" w:type="dxa"/>
            <w:shd w:val="clear" w:color="auto" w:fill="D9D9D9" w:themeFill="background1" w:themeFillShade="D9"/>
          </w:tcPr>
          <w:p w14:paraId="78C3649B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bookmarkStart w:id="22" w:name="_Hlk148709209"/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7AF78B2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05A1AF3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bookmarkEnd w:id="22"/>
      <w:tr w:rsidR="00213151" w14:paraId="34A0F945" w14:textId="77777777">
        <w:tc>
          <w:tcPr>
            <w:tcW w:w="2694" w:type="dxa"/>
          </w:tcPr>
          <w:p w14:paraId="0677F6B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835" w:type="dxa"/>
          </w:tcPr>
          <w:p w14:paraId="433F8B5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2835" w:type="dxa"/>
          </w:tcPr>
          <w:p w14:paraId="77D1546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令牌</w:t>
            </w:r>
          </w:p>
        </w:tc>
      </w:tr>
    </w:tbl>
    <w:p w14:paraId="1E87A8E8" w14:textId="77777777" w:rsidR="00213151" w:rsidRDefault="00213151">
      <w:pPr>
        <w:rPr>
          <w:color w:val="000000" w:themeColor="text1"/>
          <w:lang w:eastAsia="zh-CN"/>
        </w:rPr>
      </w:pPr>
    </w:p>
    <w:p w14:paraId="556781C7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2835"/>
        <w:gridCol w:w="2835"/>
      </w:tblGrid>
      <w:tr w:rsidR="00213151" w14:paraId="3A71610B" w14:textId="77777777">
        <w:tc>
          <w:tcPr>
            <w:tcW w:w="2694" w:type="dxa"/>
            <w:shd w:val="clear" w:color="auto" w:fill="D9D9D9" w:themeFill="background1" w:themeFillShade="D9"/>
          </w:tcPr>
          <w:p w14:paraId="7EEAA3A7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0A95413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1AF4BFD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722C09F9" w14:textId="77777777">
        <w:tc>
          <w:tcPr>
            <w:tcW w:w="2694" w:type="dxa"/>
          </w:tcPr>
          <w:p w14:paraId="2AA4C21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sn</w:t>
            </w:r>
            <w:proofErr w:type="spellEnd"/>
          </w:p>
        </w:tc>
        <w:tc>
          <w:tcPr>
            <w:tcW w:w="2835" w:type="dxa"/>
          </w:tcPr>
          <w:p w14:paraId="0DB6665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2835" w:type="dxa"/>
          </w:tcPr>
          <w:p w14:paraId="2981C33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eNB</w:t>
            </w:r>
            <w:proofErr w:type="spellEnd"/>
            <w:r>
              <w:rPr>
                <w:rFonts w:cs="Arial" w:hint="eastAsia"/>
                <w:szCs w:val="21"/>
              </w:rPr>
              <w:t>序列号</w:t>
            </w:r>
          </w:p>
        </w:tc>
      </w:tr>
    </w:tbl>
    <w:p w14:paraId="1E87773E" w14:textId="77777777" w:rsidR="00213151" w:rsidRDefault="00213151">
      <w:pPr>
        <w:rPr>
          <w:color w:val="000000" w:themeColor="text1"/>
          <w:lang w:eastAsia="zh-CN"/>
        </w:rPr>
      </w:pPr>
    </w:p>
    <w:p w14:paraId="4DF63AA6" w14:textId="77777777" w:rsidR="00213151" w:rsidRDefault="00000000">
      <w:pPr>
        <w:rPr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响应</w:t>
      </w:r>
      <w:r>
        <w:rPr>
          <w:rFonts w:hint="eastAsia"/>
          <w:color w:val="000000" w:themeColor="text1"/>
          <w:lang w:eastAsia="zh-CN"/>
        </w:rPr>
        <w:t>:</w:t>
      </w:r>
    </w:p>
    <w:p w14:paraId="7A34C3D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{</w:t>
      </w:r>
    </w:p>
    <w:p w14:paraId="5549677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    "code"</w:t>
      </w:r>
      <w:r>
        <w:rPr>
          <w:rFonts w:ascii="宋体" w:hAnsi="宋体" w:cs="宋体" w:hint="eastAsia"/>
          <w:color w:val="000000" w:themeColor="text1"/>
          <w:sz w:val="14"/>
          <w:szCs w:val="14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0, </w:t>
      </w:r>
    </w:p>
    <w:p w14:paraId="7C133D2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    "data"</w:t>
      </w:r>
      <w:r>
        <w:rPr>
          <w:rFonts w:ascii="宋体" w:hAnsi="宋体" w:cs="宋体" w:hint="eastAsia"/>
          <w:color w:val="000000" w:themeColor="text1"/>
          <w:sz w:val="14"/>
          <w:szCs w:val="14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{</w:t>
      </w:r>
    </w:p>
    <w:p w14:paraId="091D39B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        "</w:t>
      </w:r>
      <w:proofErr w:type="spellStart"/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cellStatus</w:t>
      </w:r>
      <w:proofErr w:type="spellEnd"/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4"/>
          <w:szCs w:val="14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"", </w:t>
      </w:r>
    </w:p>
    <w:p w14:paraId="413AE3F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        "</w:t>
      </w:r>
      <w:proofErr w:type="spellStart"/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lockStatus</w:t>
      </w:r>
      <w:proofErr w:type="spellEnd"/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4"/>
          <w:szCs w:val="14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"", </w:t>
      </w:r>
    </w:p>
    <w:p w14:paraId="0B492C9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        "</w:t>
      </w:r>
      <w:proofErr w:type="spellStart"/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mmeStatus</w:t>
      </w:r>
      <w:proofErr w:type="spellEnd"/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4"/>
          <w:szCs w:val="14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"", </w:t>
      </w:r>
    </w:p>
    <w:p w14:paraId="114061D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        "</w:t>
      </w:r>
      <w:proofErr w:type="spellStart"/>
      <w:r>
        <w:rPr>
          <w:rFonts w:ascii="Consolas" w:eastAsia="Consolas" w:hAnsi="Consolas" w:cs="Consolas" w:hint="eastAsia"/>
          <w:color w:val="000000" w:themeColor="text1"/>
          <w:sz w:val="14"/>
          <w:szCs w:val="14"/>
          <w:lang w:eastAsia="zh-CN" w:bidi="ar"/>
        </w:rPr>
        <w:t>connectionStatus</w:t>
      </w:r>
      <w:proofErr w:type="spellEnd"/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4"/>
          <w:szCs w:val="14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"", </w:t>
      </w:r>
    </w:p>
    <w:p w14:paraId="6DF7404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        "</w:t>
      </w:r>
      <w:proofErr w:type="spellStart"/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rfStatus</w:t>
      </w:r>
      <w:proofErr w:type="spellEnd"/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4"/>
          <w:szCs w:val="14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"", </w:t>
      </w:r>
    </w:p>
    <w:p w14:paraId="416A2B0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        "</w:t>
      </w:r>
      <w:proofErr w:type="spellStart"/>
      <w:r>
        <w:rPr>
          <w:rFonts w:ascii="Consolas" w:eastAsia="Consolas" w:hAnsi="Consolas" w:cs="Consolas" w:hint="eastAsia"/>
          <w:color w:val="000000" w:themeColor="text1"/>
          <w:sz w:val="14"/>
          <w:szCs w:val="14"/>
          <w:lang w:eastAsia="zh-CN" w:bidi="ar"/>
        </w:rPr>
        <w:t>sn</w:t>
      </w:r>
      <w:proofErr w:type="spellEnd"/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4"/>
          <w:szCs w:val="14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"", </w:t>
      </w:r>
    </w:p>
    <w:p w14:paraId="210184C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        "</w:t>
      </w:r>
      <w:proofErr w:type="spellStart"/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syncStatus</w:t>
      </w:r>
      <w:proofErr w:type="spellEnd"/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4"/>
          <w:szCs w:val="14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""</w:t>
      </w:r>
    </w:p>
    <w:p w14:paraId="524FD34F" w14:textId="77777777" w:rsidR="00213151" w:rsidRDefault="00000000">
      <w:pPr>
        <w:widowControl/>
        <w:shd w:val="clear" w:color="auto" w:fill="F5F5F5"/>
        <w:spacing w:line="192" w:lineRule="atLeast"/>
        <w:ind w:firstLine="280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lastRenderedPageBreak/>
        <w:t xml:space="preserve">}, </w:t>
      </w:r>
    </w:p>
    <w:p w14:paraId="5B6A51B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 xml:space="preserve">    "message"</w:t>
      </w:r>
      <w:r>
        <w:rPr>
          <w:rFonts w:ascii="宋体" w:hAnsi="宋体" w:cs="宋体" w:hint="eastAsia"/>
          <w:color w:val="000000" w:themeColor="text1"/>
          <w:sz w:val="14"/>
          <w:szCs w:val="14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""</w:t>
      </w:r>
    </w:p>
    <w:p w14:paraId="18CCE4E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  <w:t>}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410"/>
        <w:gridCol w:w="2410"/>
        <w:gridCol w:w="3544"/>
      </w:tblGrid>
      <w:tr w:rsidR="00213151" w14:paraId="11BBF510" w14:textId="77777777">
        <w:trPr>
          <w:cantSplit/>
          <w:tblHeader/>
        </w:trPr>
        <w:tc>
          <w:tcPr>
            <w:tcW w:w="2410" w:type="dxa"/>
            <w:shd w:val="clear" w:color="auto" w:fill="D9D9D9" w:themeFill="background1" w:themeFillShade="D9"/>
          </w:tcPr>
          <w:p w14:paraId="0775E6C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122517B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2C9CAD9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2C8075B8" w14:textId="77777777">
        <w:trPr>
          <w:cantSplit/>
        </w:trPr>
        <w:tc>
          <w:tcPr>
            <w:tcW w:w="2410" w:type="dxa"/>
            <w:vAlign w:val="center"/>
          </w:tcPr>
          <w:p w14:paraId="72B528A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code</w:t>
            </w:r>
          </w:p>
        </w:tc>
        <w:tc>
          <w:tcPr>
            <w:tcW w:w="2410" w:type="dxa"/>
          </w:tcPr>
          <w:p w14:paraId="2AE641B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5E743E2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cs"/>
                <w:szCs w:val="21"/>
              </w:rPr>
              <w:t>状态码</w:t>
            </w:r>
          </w:p>
        </w:tc>
      </w:tr>
      <w:tr w:rsidR="00213151" w14:paraId="01766287" w14:textId="77777777">
        <w:trPr>
          <w:cantSplit/>
        </w:trPr>
        <w:tc>
          <w:tcPr>
            <w:tcW w:w="2410" w:type="dxa"/>
            <w:vAlign w:val="center"/>
          </w:tcPr>
          <w:p w14:paraId="5730E5B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data</w:t>
            </w:r>
          </w:p>
        </w:tc>
        <w:tc>
          <w:tcPr>
            <w:tcW w:w="2410" w:type="dxa"/>
          </w:tcPr>
          <w:p w14:paraId="09EA71F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string(256)</w:t>
            </w:r>
          </w:p>
        </w:tc>
        <w:tc>
          <w:tcPr>
            <w:tcW w:w="3544" w:type="dxa"/>
            <w:vAlign w:val="center"/>
          </w:tcPr>
          <w:p w14:paraId="022285D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cs"/>
                <w:szCs w:val="21"/>
              </w:rPr>
              <w:t>返回数据</w:t>
            </w:r>
          </w:p>
        </w:tc>
      </w:tr>
      <w:tr w:rsidR="00213151" w14:paraId="5848AD2C" w14:textId="77777777">
        <w:trPr>
          <w:cantSplit/>
        </w:trPr>
        <w:tc>
          <w:tcPr>
            <w:tcW w:w="2410" w:type="dxa"/>
            <w:vAlign w:val="center"/>
          </w:tcPr>
          <w:p w14:paraId="35AE967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cellStatus</w:t>
            </w:r>
            <w:proofErr w:type="spellEnd"/>
          </w:p>
        </w:tc>
        <w:tc>
          <w:tcPr>
            <w:tcW w:w="2410" w:type="dxa"/>
          </w:tcPr>
          <w:p w14:paraId="05CEE6E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544" w:type="dxa"/>
            <w:vAlign w:val="center"/>
          </w:tcPr>
          <w:p w14:paraId="6D7E1CCA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小区状态</w:t>
            </w:r>
          </w:p>
          <w:p w14:paraId="1A23538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0:</w:t>
            </w:r>
            <w:r>
              <w:rPr>
                <w:rFonts w:cs="Arial" w:hint="eastAsia"/>
                <w:szCs w:val="21"/>
                <w:lang w:eastAsia="zh-CN"/>
              </w:rPr>
              <w:t>未激活；</w:t>
            </w:r>
            <w:r>
              <w:rPr>
                <w:rFonts w:cs="Arial"/>
                <w:szCs w:val="21"/>
              </w:rPr>
              <w:t>1:</w:t>
            </w:r>
            <w:r>
              <w:rPr>
                <w:rFonts w:cs="Arial" w:hint="eastAsia"/>
                <w:szCs w:val="21"/>
                <w:lang w:eastAsia="zh-CN"/>
              </w:rPr>
              <w:t>已激活</w:t>
            </w:r>
          </w:p>
        </w:tc>
      </w:tr>
      <w:tr w:rsidR="00213151" w14:paraId="4412F1A9" w14:textId="77777777">
        <w:trPr>
          <w:cantSplit/>
        </w:trPr>
        <w:tc>
          <w:tcPr>
            <w:tcW w:w="2410" w:type="dxa"/>
            <w:vAlign w:val="center"/>
          </w:tcPr>
          <w:p w14:paraId="77285B3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lockStatus</w:t>
            </w:r>
            <w:proofErr w:type="spellEnd"/>
          </w:p>
        </w:tc>
        <w:tc>
          <w:tcPr>
            <w:tcW w:w="2410" w:type="dxa"/>
          </w:tcPr>
          <w:p w14:paraId="6240D60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544" w:type="dxa"/>
            <w:vAlign w:val="center"/>
          </w:tcPr>
          <w:p w14:paraId="6C5EA9A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锁定状态</w:t>
            </w:r>
          </w:p>
          <w:p w14:paraId="06A0060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0:</w:t>
            </w:r>
            <w:r>
              <w:rPr>
                <w:rFonts w:cs="Arial" w:hint="eastAsia"/>
                <w:szCs w:val="21"/>
              </w:rPr>
              <w:t>解锁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1:</w:t>
            </w:r>
            <w:r>
              <w:rPr>
                <w:rFonts w:cs="Arial" w:hint="eastAsia"/>
                <w:szCs w:val="21"/>
              </w:rPr>
              <w:t>锁定</w:t>
            </w:r>
          </w:p>
        </w:tc>
      </w:tr>
      <w:tr w:rsidR="00213151" w14:paraId="406C3101" w14:textId="77777777">
        <w:trPr>
          <w:cantSplit/>
        </w:trPr>
        <w:tc>
          <w:tcPr>
            <w:tcW w:w="2410" w:type="dxa"/>
            <w:vAlign w:val="center"/>
          </w:tcPr>
          <w:p w14:paraId="25CDBB0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mmeStatus</w:t>
            </w:r>
            <w:proofErr w:type="spellEnd"/>
          </w:p>
        </w:tc>
        <w:tc>
          <w:tcPr>
            <w:tcW w:w="2410" w:type="dxa"/>
          </w:tcPr>
          <w:p w14:paraId="608E000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544" w:type="dxa"/>
            <w:vAlign w:val="center"/>
          </w:tcPr>
          <w:p w14:paraId="42A49EC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MME</w:t>
            </w:r>
            <w:r>
              <w:rPr>
                <w:rFonts w:cs="Arial" w:hint="eastAsia"/>
                <w:szCs w:val="21"/>
              </w:rPr>
              <w:t>的状态</w:t>
            </w:r>
          </w:p>
        </w:tc>
      </w:tr>
      <w:tr w:rsidR="00213151" w14:paraId="586963EF" w14:textId="77777777">
        <w:trPr>
          <w:cantSplit/>
        </w:trPr>
        <w:tc>
          <w:tcPr>
            <w:tcW w:w="2410" w:type="dxa"/>
            <w:vAlign w:val="center"/>
          </w:tcPr>
          <w:p w14:paraId="11A0BEB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connectionStatus</w:t>
            </w:r>
            <w:proofErr w:type="spellEnd"/>
          </w:p>
        </w:tc>
        <w:tc>
          <w:tcPr>
            <w:tcW w:w="2410" w:type="dxa"/>
          </w:tcPr>
          <w:p w14:paraId="5EC24E8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544" w:type="dxa"/>
            <w:vAlign w:val="center"/>
          </w:tcPr>
          <w:p w14:paraId="5F4B39C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在线状态</w:t>
            </w:r>
            <w:r>
              <w:rPr>
                <w:rFonts w:cs="Arial"/>
                <w:szCs w:val="21"/>
              </w:rPr>
              <w:t xml:space="preserve"> </w:t>
            </w:r>
          </w:p>
          <w:p w14:paraId="63F5667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off</w:t>
            </w:r>
            <w:r>
              <w:rPr>
                <w:rFonts w:cs="Arial"/>
                <w:szCs w:val="21"/>
              </w:rPr>
              <w:t>：离线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/>
                <w:szCs w:val="21"/>
              </w:rPr>
              <w:t>on</w:t>
            </w:r>
            <w:r>
              <w:rPr>
                <w:rFonts w:cs="Arial"/>
                <w:szCs w:val="21"/>
              </w:rPr>
              <w:t>：在线</w:t>
            </w:r>
            <w:r>
              <w:rPr>
                <w:rFonts w:cs="Arial" w:hint="eastAsia"/>
                <w:szCs w:val="21"/>
              </w:rPr>
              <w:t xml:space="preserve"> </w:t>
            </w:r>
          </w:p>
        </w:tc>
      </w:tr>
      <w:tr w:rsidR="00213151" w14:paraId="07003F51" w14:textId="77777777">
        <w:trPr>
          <w:cantSplit/>
          <w:trHeight w:val="207"/>
        </w:trPr>
        <w:tc>
          <w:tcPr>
            <w:tcW w:w="2410" w:type="dxa"/>
            <w:vAlign w:val="center"/>
          </w:tcPr>
          <w:p w14:paraId="5E2BAD3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rfStatus</w:t>
            </w:r>
            <w:proofErr w:type="spellEnd"/>
          </w:p>
        </w:tc>
        <w:tc>
          <w:tcPr>
            <w:tcW w:w="2410" w:type="dxa"/>
          </w:tcPr>
          <w:p w14:paraId="4CA0748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544" w:type="dxa"/>
            <w:vAlign w:val="center"/>
          </w:tcPr>
          <w:p w14:paraId="42A2B08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射频开关</w:t>
            </w:r>
            <w:r>
              <w:rPr>
                <w:rFonts w:cs="Arial"/>
                <w:szCs w:val="21"/>
              </w:rPr>
              <w:t xml:space="preserve"> </w:t>
            </w:r>
          </w:p>
          <w:p w14:paraId="765A732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0:</w:t>
            </w:r>
            <w:r>
              <w:rPr>
                <w:rFonts w:cs="Arial"/>
                <w:szCs w:val="21"/>
              </w:rPr>
              <w:t>关闭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/>
                <w:szCs w:val="21"/>
              </w:rPr>
              <w:t>1:</w:t>
            </w:r>
            <w:r>
              <w:rPr>
                <w:rFonts w:cs="Arial"/>
                <w:szCs w:val="21"/>
              </w:rPr>
              <w:t>打开</w:t>
            </w:r>
          </w:p>
        </w:tc>
      </w:tr>
      <w:tr w:rsidR="00213151" w14:paraId="6D2B6D68" w14:textId="77777777">
        <w:trPr>
          <w:cantSplit/>
        </w:trPr>
        <w:tc>
          <w:tcPr>
            <w:tcW w:w="2410" w:type="dxa"/>
            <w:vAlign w:val="center"/>
          </w:tcPr>
          <w:p w14:paraId="2F89B70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sn</w:t>
            </w:r>
            <w:proofErr w:type="spellEnd"/>
          </w:p>
        </w:tc>
        <w:tc>
          <w:tcPr>
            <w:tcW w:w="2410" w:type="dxa"/>
          </w:tcPr>
          <w:p w14:paraId="5140698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544" w:type="dxa"/>
            <w:vAlign w:val="center"/>
          </w:tcPr>
          <w:p w14:paraId="2F1C566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cs"/>
                <w:szCs w:val="21"/>
              </w:rPr>
              <w:t>e</w:t>
            </w:r>
            <w:r>
              <w:rPr>
                <w:rFonts w:cs="Arial"/>
                <w:szCs w:val="21"/>
              </w:rPr>
              <w:t>NB</w:t>
            </w:r>
            <w:proofErr w:type="spellEnd"/>
            <w:r>
              <w:rPr>
                <w:rFonts w:cs="Arial"/>
                <w:szCs w:val="21"/>
              </w:rPr>
              <w:t xml:space="preserve"> </w:t>
            </w:r>
            <w:r>
              <w:rPr>
                <w:rFonts w:cs="Arial" w:hint="eastAsia"/>
                <w:szCs w:val="21"/>
              </w:rPr>
              <w:t>id</w:t>
            </w:r>
          </w:p>
        </w:tc>
      </w:tr>
      <w:tr w:rsidR="00213151" w14:paraId="0854CA97" w14:textId="77777777">
        <w:trPr>
          <w:cantSplit/>
        </w:trPr>
        <w:tc>
          <w:tcPr>
            <w:tcW w:w="2410" w:type="dxa"/>
            <w:vAlign w:val="center"/>
          </w:tcPr>
          <w:p w14:paraId="36110D4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syncStatus</w:t>
            </w:r>
            <w:proofErr w:type="spellEnd"/>
          </w:p>
        </w:tc>
        <w:tc>
          <w:tcPr>
            <w:tcW w:w="2410" w:type="dxa"/>
          </w:tcPr>
          <w:p w14:paraId="4736C57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544" w:type="dxa"/>
            <w:vAlign w:val="center"/>
          </w:tcPr>
          <w:p w14:paraId="1B4339C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同步状态</w:t>
            </w:r>
          </w:p>
          <w:p w14:paraId="7D0D752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0:</w:t>
            </w:r>
            <w:r>
              <w:rPr>
                <w:rFonts w:cs="Arial" w:hint="eastAsia"/>
                <w:szCs w:val="21"/>
              </w:rPr>
              <w:t>失败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1:</w:t>
            </w:r>
            <w:r>
              <w:rPr>
                <w:rFonts w:cs="Arial" w:hint="eastAsia"/>
                <w:szCs w:val="21"/>
              </w:rPr>
              <w:t>成功</w:t>
            </w:r>
          </w:p>
        </w:tc>
      </w:tr>
      <w:tr w:rsidR="00213151" w14:paraId="46764D37" w14:textId="77777777">
        <w:trPr>
          <w:cantSplit/>
        </w:trPr>
        <w:tc>
          <w:tcPr>
            <w:tcW w:w="2410" w:type="dxa"/>
            <w:vAlign w:val="center"/>
          </w:tcPr>
          <w:p w14:paraId="37ECBFE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message</w:t>
            </w:r>
          </w:p>
        </w:tc>
        <w:tc>
          <w:tcPr>
            <w:tcW w:w="2410" w:type="dxa"/>
          </w:tcPr>
          <w:p w14:paraId="108B9C0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544" w:type="dxa"/>
            <w:vAlign w:val="center"/>
          </w:tcPr>
          <w:p w14:paraId="56EC689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</w:tbl>
    <w:p w14:paraId="437D0C53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769EFA50" w14:textId="77777777">
        <w:tc>
          <w:tcPr>
            <w:tcW w:w="8522" w:type="dxa"/>
          </w:tcPr>
          <w:p w14:paraId="2F4EA1B9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1CF1437D" w14:textId="77777777">
        <w:tc>
          <w:tcPr>
            <w:tcW w:w="8522" w:type="dxa"/>
          </w:tcPr>
          <w:p w14:paraId="4BF5D38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url --location --request GET 'http://192.168.14.27:8081/northboundApi/v1/enodeb/infos/status/1202000091177SP0060' \</w:t>
            </w:r>
          </w:p>
          <w:p w14:paraId="30C10E0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--header 'Authorization</w:t>
            </w:r>
            <w:r>
              <w:rPr>
                <w:rFonts w:ascii="宋体" w:hAnsi="宋体" w:cs="宋体" w:hint="eastAsia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eyJ0eXAiOiJKV1QiLCJhbGciOiJIUzI1NiJ9.eyJpYXQiOjE2NDk5MjE3MzMsInVzZXJuYW1lIjoiYWRtaW4ifQ.P8ADnQVK50-Dz4ZsBo6QCvlpwFyZps8qo-YiGJubzyc'</w:t>
            </w:r>
          </w:p>
          <w:p w14:paraId="79431107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</w:p>
        </w:tc>
      </w:tr>
      <w:tr w:rsidR="00213151" w14:paraId="77228C7E" w14:textId="77777777">
        <w:tc>
          <w:tcPr>
            <w:tcW w:w="8522" w:type="dxa"/>
          </w:tcPr>
          <w:p w14:paraId="6EB6D552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70F4A23F" w14:textId="77777777">
        <w:tc>
          <w:tcPr>
            <w:tcW w:w="8522" w:type="dxa"/>
          </w:tcPr>
          <w:p w14:paraId="0374B896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2FD9FAE1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"code"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0, </w:t>
            </w:r>
          </w:p>
          <w:p w14:paraId="587A5FE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"data"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69BE1CC6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cellStatus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"", </w:t>
            </w:r>
          </w:p>
          <w:p w14:paraId="3D62BB6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lockStatus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"", </w:t>
            </w:r>
          </w:p>
          <w:p w14:paraId="0FBD738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mmeStatus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"", </w:t>
            </w:r>
          </w:p>
          <w:p w14:paraId="7206ED71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connectionStatus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"", </w:t>
            </w:r>
          </w:p>
          <w:p w14:paraId="0ED0069C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rfStatus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"", </w:t>
            </w:r>
          </w:p>
          <w:p w14:paraId="5D9A3A3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sn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"", </w:t>
            </w:r>
          </w:p>
          <w:p w14:paraId="00B7CB30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syncStatus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""</w:t>
            </w:r>
          </w:p>
          <w:p w14:paraId="25FAB24D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}, </w:t>
            </w:r>
          </w:p>
          <w:p w14:paraId="1D9700D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"message"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""</w:t>
            </w:r>
          </w:p>
          <w:p w14:paraId="4508781C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}</w:t>
            </w:r>
          </w:p>
        </w:tc>
      </w:tr>
    </w:tbl>
    <w:p w14:paraId="74014BC3" w14:textId="77777777" w:rsidR="00213151" w:rsidRDefault="00213151">
      <w:pPr>
        <w:rPr>
          <w:color w:val="000000" w:themeColor="text1"/>
          <w:lang w:eastAsia="zh-CN"/>
        </w:rPr>
      </w:pPr>
    </w:p>
    <w:p w14:paraId="70C461DC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23" w:name="_Toc163485602"/>
      <w:bookmarkEnd w:id="20"/>
      <w:r>
        <w:rPr>
          <w:rFonts w:hint="eastAsia"/>
          <w:color w:val="000000" w:themeColor="text1"/>
          <w:sz w:val="24"/>
          <w:lang w:eastAsia="zh-CN"/>
        </w:rPr>
        <w:lastRenderedPageBreak/>
        <w:t>获取设备参数</w:t>
      </w:r>
      <w:bookmarkEnd w:id="23"/>
    </w:p>
    <w:p w14:paraId="38EB3606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HTTP protocol, GET method.</w:t>
      </w:r>
    </w:p>
    <w:p w14:paraId="32845CD2" w14:textId="13143B34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</w:rPr>
        <w:fldChar w:fldCharType="begin"/>
      </w:r>
      <w:r>
        <w:instrText xml:space="preserve"> HYPERLINK "http://ip:port/northboundApi/v1/device/parameters/%7bsn%7d" </w:instrText>
      </w:r>
      <w:r w:rsidR="00F244F7"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ff"/>
          <w:rFonts w:hint="eastAsia"/>
          <w:color w:val="000000" w:themeColor="text1"/>
          <w:u w:val="none"/>
          <w:lang w:eastAsia="zh-CN"/>
        </w:rPr>
        <w:t>http://ip:port/northboundApi/v1/device/parameters/{sn}</w:t>
      </w:r>
      <w:r>
        <w:rPr>
          <w:rStyle w:val="aff"/>
          <w:rFonts w:hint="eastAsia"/>
          <w:color w:val="000000" w:themeColor="text1"/>
          <w:u w:val="none"/>
          <w:lang w:eastAsia="zh-CN"/>
        </w:rPr>
        <w:fldChar w:fldCharType="end"/>
      </w:r>
    </w:p>
    <w:p w14:paraId="1AE9B98F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消息头</w:t>
      </w:r>
    </w:p>
    <w:tbl>
      <w:tblPr>
        <w:tblStyle w:val="afc"/>
        <w:tblW w:w="84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237"/>
        <w:gridCol w:w="4010"/>
      </w:tblGrid>
      <w:tr w:rsidR="00213151" w14:paraId="7CF47D21" w14:textId="77777777">
        <w:tc>
          <w:tcPr>
            <w:tcW w:w="2167" w:type="dxa"/>
            <w:shd w:val="clear" w:color="auto" w:fill="D9D9D9" w:themeFill="background1" w:themeFillShade="D9"/>
          </w:tcPr>
          <w:p w14:paraId="1380718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4190F67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4010" w:type="dxa"/>
            <w:shd w:val="clear" w:color="auto" w:fill="D9D9D9" w:themeFill="background1" w:themeFillShade="D9"/>
          </w:tcPr>
          <w:p w14:paraId="714B9DE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52AC77F5" w14:textId="77777777">
        <w:tc>
          <w:tcPr>
            <w:tcW w:w="2167" w:type="dxa"/>
          </w:tcPr>
          <w:p w14:paraId="4A71446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237" w:type="dxa"/>
          </w:tcPr>
          <w:p w14:paraId="765A5FD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4010" w:type="dxa"/>
          </w:tcPr>
          <w:p w14:paraId="041C747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令牌</w:t>
            </w:r>
          </w:p>
        </w:tc>
      </w:tr>
    </w:tbl>
    <w:p w14:paraId="3D82C879" w14:textId="77777777" w:rsidR="00213151" w:rsidRDefault="00213151">
      <w:pPr>
        <w:rPr>
          <w:color w:val="000000" w:themeColor="text1"/>
          <w:lang w:eastAsia="zh-CN"/>
        </w:rPr>
      </w:pPr>
    </w:p>
    <w:p w14:paraId="5D5194F5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参数</w:t>
      </w:r>
    </w:p>
    <w:tbl>
      <w:tblPr>
        <w:tblStyle w:val="afc"/>
        <w:tblW w:w="84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237"/>
        <w:gridCol w:w="4010"/>
      </w:tblGrid>
      <w:tr w:rsidR="00213151" w14:paraId="07FB8930" w14:textId="77777777">
        <w:tc>
          <w:tcPr>
            <w:tcW w:w="2167" w:type="dxa"/>
            <w:shd w:val="clear" w:color="auto" w:fill="D9D9D9" w:themeFill="background1" w:themeFillShade="D9"/>
          </w:tcPr>
          <w:p w14:paraId="1DCC746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4799DDB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4010" w:type="dxa"/>
            <w:shd w:val="clear" w:color="auto" w:fill="D9D9D9" w:themeFill="background1" w:themeFillShade="D9"/>
          </w:tcPr>
          <w:p w14:paraId="74DAC66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51F57BF4" w14:textId="77777777">
        <w:tc>
          <w:tcPr>
            <w:tcW w:w="2167" w:type="dxa"/>
          </w:tcPr>
          <w:p w14:paraId="57CAA97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sn</w:t>
            </w:r>
            <w:proofErr w:type="spellEnd"/>
          </w:p>
        </w:tc>
        <w:tc>
          <w:tcPr>
            <w:tcW w:w="2237" w:type="dxa"/>
          </w:tcPr>
          <w:p w14:paraId="14D4087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4010" w:type="dxa"/>
          </w:tcPr>
          <w:p w14:paraId="25553C4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e</w:t>
            </w:r>
            <w:r>
              <w:rPr>
                <w:rFonts w:cs="Arial" w:hint="eastAsia"/>
                <w:szCs w:val="21"/>
              </w:rPr>
              <w:t>NB</w:t>
            </w:r>
            <w:proofErr w:type="spellEnd"/>
            <w:r>
              <w:rPr>
                <w:rFonts w:cs="Arial" w:hint="eastAsia"/>
                <w:szCs w:val="21"/>
              </w:rPr>
              <w:t>序列号</w:t>
            </w:r>
          </w:p>
        </w:tc>
      </w:tr>
    </w:tbl>
    <w:p w14:paraId="51A12086" w14:textId="77777777" w:rsidR="00213151" w:rsidRDefault="00213151">
      <w:pPr>
        <w:rPr>
          <w:color w:val="000000" w:themeColor="text1"/>
          <w:lang w:eastAsia="zh-CN"/>
        </w:rPr>
      </w:pPr>
    </w:p>
    <w:p w14:paraId="2D698933" w14:textId="77777777" w:rsidR="00213151" w:rsidRDefault="00000000">
      <w:pPr>
        <w:rPr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响应</w:t>
      </w:r>
      <w:r>
        <w:rPr>
          <w:rFonts w:hint="eastAsia"/>
          <w:color w:val="000000" w:themeColor="text1"/>
          <w:lang w:eastAsia="zh-CN"/>
        </w:rPr>
        <w:t>:</w:t>
      </w:r>
    </w:p>
    <w:p w14:paraId="44C13F2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44A1461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200,</w:t>
      </w:r>
    </w:p>
    <w:p w14:paraId="7A09ADC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"success",</w:t>
      </w:r>
    </w:p>
    <w:p w14:paraId="605D711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7BC803C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hostName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null,</w:t>
      </w:r>
    </w:p>
    <w:p w14:paraId="4345B84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gpsLongitude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"117.0950",</w:t>
      </w:r>
    </w:p>
    <w:p w14:paraId="64BAF3E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halobFlag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"0",</w:t>
      </w:r>
    </w:p>
    <w:p w14:paraId="732CA22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firstOnlineTime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"2022-06-21T06:03:02.000+0000",</w:t>
      </w:r>
    </w:p>
    <w:p w14:paraId="125601A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eafcn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"210",</w:t>
      </w:r>
    </w:p>
    <w:p w14:paraId="0889EF6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opState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0,</w:t>
      </w:r>
    </w:p>
    <w:p w14:paraId="2EB33CA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eci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"232323",</w:t>
      </w:r>
    </w:p>
    <w:p w14:paraId="2D2ACFE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"mmePool1"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"",</w:t>
      </w:r>
    </w:p>
    <w:p w14:paraId="5E758BD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networkModel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FDDMode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",</w:t>
      </w:r>
    </w:p>
    <w:p w14:paraId="5E83355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"mmePool2"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"",</w:t>
      </w:r>
    </w:p>
    <w:p w14:paraId="6AA209D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"mac"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"48:BF:74:01:4D:69",</w:t>
      </w:r>
    </w:p>
    <w:p w14:paraId="656088F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productName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"V4-SC",</w:t>
      </w:r>
    </w:p>
    <w:p w14:paraId="43747D3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mmeStatusPool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"",</w:t>
      </w:r>
    </w:p>
    <w:p w14:paraId="66F3C9D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pci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null,</w:t>
      </w:r>
    </w:p>
    <w:p w14:paraId="319345C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"tac"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"3",</w:t>
      </w:r>
    </w:p>
    <w:p w14:paraId="79E8A2C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cellIp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"20.88.0.31",</w:t>
      </w:r>
    </w:p>
    <w:p w14:paraId="6CB8C08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onlineTime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"2022-06-22T02:27:24.000+0000",</w:t>
      </w:r>
    </w:p>
    <w:p w14:paraId="06BF8D3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offlineTime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"2022-06-22T02:26:34.000+0000",</w:t>
      </w:r>
    </w:p>
    <w:p w14:paraId="7D98F5B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mmeStatus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"{}",</w:t>
      </w:r>
    </w:p>
    <w:p w14:paraId="7016F73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firmwareVersion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"B01",</w:t>
      </w:r>
    </w:p>
    <w:p w14:paraId="3C1710D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mmepoolIpsecAddr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"20.88.0.31,null,null",</w:t>
      </w:r>
    </w:p>
    <w:p w14:paraId="5BEEA8F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"s1siglinkserverlist"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"10.0.0.150",</w:t>
      </w:r>
    </w:p>
    <w:p w14:paraId="6DD47B1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gpsLatitude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"31.8328",</w:t>
      </w:r>
    </w:p>
    <w:p w14:paraId="0B833B7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gpsVersion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"--",</w:t>
      </w:r>
    </w:p>
    <w:p w14:paraId="448DCFF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"product"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"QAFA",</w:t>
      </w:r>
    </w:p>
    <w:p w14:paraId="0F6F773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serialNumber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"1202000089177LP0008",</w:t>
      </w:r>
    </w:p>
    <w:p w14:paraId="423C6B7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lastRenderedPageBreak/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moduleType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"pBS4212",</w:t>
      </w:r>
    </w:p>
    <w:p w14:paraId="22F2A35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"bandwidth"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null,</w:t>
      </w:r>
    </w:p>
    <w:p w14:paraId="51704F6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gpsHeight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"229.0000",</w:t>
      </w:r>
    </w:p>
    <w:p w14:paraId="5CA2778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newMmeStatus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null,</w:t>
      </w:r>
    </w:p>
    <w:p w14:paraId="5FD186A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maxtxpower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"0",</w:t>
      </w:r>
    </w:p>
    <w:p w14:paraId="0428CA5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upTime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"0d 0h 17m 52s",</w:t>
      </w:r>
    </w:p>
    <w:p w14:paraId="2BE6E1C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rfStatus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1,</w:t>
      </w:r>
    </w:p>
    <w:p w14:paraId="5370E41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smallCellCode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"48BF74_1202000089177LP0008",</w:t>
      </w:r>
    </w:p>
    <w:p w14:paraId="2CEB1AC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connectionStatus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"on",</w:t>
      </w:r>
    </w:p>
    <w:p w14:paraId="526FF92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siteId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null,</w:t>
      </w:r>
    </w:p>
    <w:p w14:paraId="2CB5F60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mmeEnable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0,</w:t>
      </w:r>
    </w:p>
    <w:p w14:paraId="5BAB5DF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plmnid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"46068",</w:t>
      </w:r>
    </w:p>
    <w:p w14:paraId="584122F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softwareVersion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"BaiBS_QAFA_2.2.1"</w:t>
      </w:r>
    </w:p>
    <w:p w14:paraId="55E6AA0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}</w:t>
      </w:r>
    </w:p>
    <w:p w14:paraId="0D15C20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4DE1ED0D" w14:textId="77777777">
        <w:tc>
          <w:tcPr>
            <w:tcW w:w="2127" w:type="dxa"/>
            <w:shd w:val="clear" w:color="auto" w:fill="D9D9D9" w:themeFill="background1" w:themeFillShade="D9"/>
          </w:tcPr>
          <w:p w14:paraId="16C09D0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655926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4BDF3AD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702DE785" w14:textId="77777777">
        <w:tc>
          <w:tcPr>
            <w:tcW w:w="2127" w:type="dxa"/>
          </w:tcPr>
          <w:p w14:paraId="6F4FF17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268" w:type="dxa"/>
          </w:tcPr>
          <w:p w14:paraId="68EFA26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4C36DFA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状态码</w:t>
            </w:r>
          </w:p>
        </w:tc>
      </w:tr>
      <w:tr w:rsidR="00213151" w14:paraId="50BE85CA" w14:textId="77777777">
        <w:tc>
          <w:tcPr>
            <w:tcW w:w="2127" w:type="dxa"/>
          </w:tcPr>
          <w:p w14:paraId="2C17D6D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268" w:type="dxa"/>
          </w:tcPr>
          <w:p w14:paraId="299919B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3969" w:type="dxa"/>
          </w:tcPr>
          <w:p w14:paraId="717C831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返回的数据值</w:t>
            </w:r>
          </w:p>
        </w:tc>
      </w:tr>
      <w:tr w:rsidR="00213151" w14:paraId="53B1CF71" w14:textId="77777777">
        <w:tc>
          <w:tcPr>
            <w:tcW w:w="2127" w:type="dxa"/>
          </w:tcPr>
          <w:p w14:paraId="381F6E4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268" w:type="dxa"/>
          </w:tcPr>
          <w:p w14:paraId="28D64FB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40BDFD7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返回的信息</w:t>
            </w:r>
          </w:p>
        </w:tc>
      </w:tr>
      <w:tr w:rsidR="00213151" w14:paraId="460E6915" w14:textId="77777777">
        <w:tc>
          <w:tcPr>
            <w:tcW w:w="2127" w:type="dxa"/>
          </w:tcPr>
          <w:p w14:paraId="676FFCA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hostName</w:t>
            </w:r>
            <w:proofErr w:type="spellEnd"/>
          </w:p>
        </w:tc>
        <w:tc>
          <w:tcPr>
            <w:tcW w:w="2268" w:type="dxa"/>
          </w:tcPr>
          <w:p w14:paraId="4E3BEA3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6B94C9C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eNB</w:t>
            </w:r>
            <w:proofErr w:type="spellEnd"/>
            <w:r>
              <w:rPr>
                <w:rFonts w:cs="Arial"/>
                <w:szCs w:val="21"/>
              </w:rPr>
              <w:t>名称</w:t>
            </w:r>
          </w:p>
        </w:tc>
      </w:tr>
      <w:tr w:rsidR="00213151" w14:paraId="501094BF" w14:textId="77777777">
        <w:tc>
          <w:tcPr>
            <w:tcW w:w="2127" w:type="dxa"/>
          </w:tcPr>
          <w:p w14:paraId="31E219A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cellIp</w:t>
            </w:r>
            <w:proofErr w:type="spellEnd"/>
          </w:p>
        </w:tc>
        <w:tc>
          <w:tcPr>
            <w:tcW w:w="2268" w:type="dxa"/>
          </w:tcPr>
          <w:p w14:paraId="49FFF3E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7B3C36D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cs"/>
                <w:szCs w:val="21"/>
              </w:rPr>
              <w:t>e</w:t>
            </w:r>
            <w:r>
              <w:rPr>
                <w:rFonts w:cs="Arial"/>
                <w:szCs w:val="21"/>
              </w:rPr>
              <w:t>NB</w:t>
            </w:r>
            <w:proofErr w:type="spellEnd"/>
            <w:r>
              <w:rPr>
                <w:rFonts w:cs="Arial"/>
                <w:szCs w:val="21"/>
              </w:rPr>
              <w:t xml:space="preserve"> IP</w:t>
            </w:r>
            <w:r>
              <w:rPr>
                <w:rFonts w:cs="Arial" w:hint="eastAsia"/>
                <w:szCs w:val="21"/>
                <w:lang w:eastAsia="zh-CN"/>
              </w:rPr>
              <w:t>地址</w:t>
            </w:r>
          </w:p>
        </w:tc>
      </w:tr>
      <w:tr w:rsidR="00213151" w14:paraId="1D7FB102" w14:textId="77777777">
        <w:tc>
          <w:tcPr>
            <w:tcW w:w="2127" w:type="dxa"/>
          </w:tcPr>
          <w:p w14:paraId="2727378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rfStatus</w:t>
            </w:r>
            <w:proofErr w:type="spellEnd"/>
          </w:p>
        </w:tc>
        <w:tc>
          <w:tcPr>
            <w:tcW w:w="2268" w:type="dxa"/>
          </w:tcPr>
          <w:p w14:paraId="268A359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1F3601B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射频开关</w:t>
            </w:r>
            <w:r>
              <w:rPr>
                <w:rFonts w:cs="Arial"/>
                <w:szCs w:val="21"/>
              </w:rPr>
              <w:t xml:space="preserve"> </w:t>
            </w:r>
          </w:p>
          <w:p w14:paraId="75ECEE5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0:</w:t>
            </w:r>
            <w:r>
              <w:rPr>
                <w:rFonts w:cs="Arial"/>
                <w:szCs w:val="21"/>
              </w:rPr>
              <w:t>关闭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/>
                <w:szCs w:val="21"/>
              </w:rPr>
              <w:t>1:</w:t>
            </w:r>
            <w:r>
              <w:rPr>
                <w:rFonts w:cs="Arial"/>
                <w:szCs w:val="21"/>
              </w:rPr>
              <w:t>打开</w:t>
            </w:r>
          </w:p>
        </w:tc>
      </w:tr>
      <w:tr w:rsidR="00213151" w14:paraId="70FFCD3B" w14:textId="77777777">
        <w:tc>
          <w:tcPr>
            <w:tcW w:w="2127" w:type="dxa"/>
          </w:tcPr>
          <w:p w14:paraId="46B65EE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opState</w:t>
            </w:r>
            <w:proofErr w:type="spellEnd"/>
          </w:p>
        </w:tc>
        <w:tc>
          <w:tcPr>
            <w:tcW w:w="2268" w:type="dxa"/>
          </w:tcPr>
          <w:p w14:paraId="5D62F70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38AC2CE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小区</w:t>
            </w:r>
            <w:r>
              <w:rPr>
                <w:rFonts w:cs="Arial" w:hint="eastAsia"/>
                <w:szCs w:val="21"/>
              </w:rPr>
              <w:t>状态</w:t>
            </w:r>
          </w:p>
          <w:p w14:paraId="40434D7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0:</w:t>
            </w:r>
            <w:r>
              <w:rPr>
                <w:rFonts w:cs="Arial" w:hint="eastAsia"/>
                <w:szCs w:val="21"/>
              </w:rPr>
              <w:t>未激活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1:</w:t>
            </w:r>
            <w:r>
              <w:rPr>
                <w:rFonts w:cs="Arial" w:hint="eastAsia"/>
                <w:szCs w:val="21"/>
              </w:rPr>
              <w:t>已激活</w:t>
            </w:r>
          </w:p>
        </w:tc>
      </w:tr>
      <w:tr w:rsidR="00213151" w14:paraId="2D19DE33" w14:textId="77777777">
        <w:tc>
          <w:tcPr>
            <w:tcW w:w="2127" w:type="dxa"/>
          </w:tcPr>
          <w:p w14:paraId="20714C1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ECI</w:t>
            </w:r>
          </w:p>
        </w:tc>
        <w:tc>
          <w:tcPr>
            <w:tcW w:w="2268" w:type="dxa"/>
          </w:tcPr>
          <w:p w14:paraId="357FF6E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0930B84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CELL_IDENTITY</w:t>
            </w:r>
          </w:p>
        </w:tc>
      </w:tr>
      <w:tr w:rsidR="00213151" w14:paraId="7B0B63C6" w14:textId="77777777">
        <w:tc>
          <w:tcPr>
            <w:tcW w:w="2127" w:type="dxa"/>
          </w:tcPr>
          <w:p w14:paraId="546E07A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PCI</w:t>
            </w:r>
          </w:p>
        </w:tc>
        <w:tc>
          <w:tcPr>
            <w:tcW w:w="2268" w:type="dxa"/>
          </w:tcPr>
          <w:p w14:paraId="1C290D5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6DF2148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PHYCELLID</w:t>
            </w:r>
          </w:p>
        </w:tc>
      </w:tr>
      <w:tr w:rsidR="00213151" w14:paraId="26540F89" w14:textId="77777777">
        <w:tc>
          <w:tcPr>
            <w:tcW w:w="2127" w:type="dxa"/>
          </w:tcPr>
          <w:p w14:paraId="7EFF9B3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mmeStatus</w:t>
            </w:r>
            <w:proofErr w:type="spellEnd"/>
          </w:p>
        </w:tc>
        <w:tc>
          <w:tcPr>
            <w:tcW w:w="2268" w:type="dxa"/>
          </w:tcPr>
          <w:p w14:paraId="2EF16EC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7F34C41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MME</w:t>
            </w:r>
            <w:r>
              <w:rPr>
                <w:rFonts w:cs="Arial" w:hint="eastAsia"/>
                <w:szCs w:val="21"/>
              </w:rPr>
              <w:t>的状态</w:t>
            </w:r>
          </w:p>
        </w:tc>
      </w:tr>
      <w:tr w:rsidR="00213151" w14:paraId="5A3D8D69" w14:textId="77777777">
        <w:tc>
          <w:tcPr>
            <w:tcW w:w="2127" w:type="dxa"/>
          </w:tcPr>
          <w:p w14:paraId="01E4B87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mac</w:t>
            </w:r>
          </w:p>
        </w:tc>
        <w:tc>
          <w:tcPr>
            <w:tcW w:w="2268" w:type="dxa"/>
          </w:tcPr>
          <w:p w14:paraId="3E8466F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786F207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Mac</w:t>
            </w:r>
            <w:r>
              <w:rPr>
                <w:rFonts w:cs="Arial" w:hint="eastAsia"/>
                <w:szCs w:val="21"/>
                <w:lang w:eastAsia="zh-CN"/>
              </w:rPr>
              <w:t>地址</w:t>
            </w:r>
          </w:p>
        </w:tc>
      </w:tr>
      <w:tr w:rsidR="00213151" w14:paraId="207A5D9A" w14:textId="77777777">
        <w:tc>
          <w:tcPr>
            <w:tcW w:w="2127" w:type="dxa"/>
          </w:tcPr>
          <w:p w14:paraId="0666CBB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product</w:t>
            </w:r>
          </w:p>
        </w:tc>
        <w:tc>
          <w:tcPr>
            <w:tcW w:w="2268" w:type="dxa"/>
          </w:tcPr>
          <w:p w14:paraId="30A0F0E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2946E98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产品</w:t>
            </w:r>
          </w:p>
        </w:tc>
      </w:tr>
      <w:tr w:rsidR="00213151" w14:paraId="0D8D3377" w14:textId="77777777">
        <w:tc>
          <w:tcPr>
            <w:tcW w:w="2127" w:type="dxa"/>
          </w:tcPr>
          <w:p w14:paraId="1165AA3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product</w:t>
            </w:r>
            <w:r>
              <w:rPr>
                <w:rFonts w:cs="Arial" w:hint="eastAsia"/>
                <w:szCs w:val="21"/>
              </w:rPr>
              <w:t>Name</w:t>
            </w:r>
            <w:proofErr w:type="spellEnd"/>
          </w:p>
        </w:tc>
        <w:tc>
          <w:tcPr>
            <w:tcW w:w="2268" w:type="dxa"/>
          </w:tcPr>
          <w:p w14:paraId="043F246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0564F81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产品名称</w:t>
            </w:r>
          </w:p>
        </w:tc>
      </w:tr>
      <w:tr w:rsidR="00213151" w14:paraId="7DEC77A0" w14:textId="77777777">
        <w:tc>
          <w:tcPr>
            <w:tcW w:w="2127" w:type="dxa"/>
          </w:tcPr>
          <w:p w14:paraId="7CFC11C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software</w:t>
            </w:r>
            <w:r>
              <w:rPr>
                <w:rFonts w:cs="Arial" w:hint="eastAsia"/>
                <w:szCs w:val="21"/>
              </w:rPr>
              <w:t>V</w:t>
            </w:r>
            <w:r>
              <w:rPr>
                <w:rFonts w:cs="Arial"/>
                <w:szCs w:val="21"/>
              </w:rPr>
              <w:t>ersion</w:t>
            </w:r>
            <w:proofErr w:type="spellEnd"/>
          </w:p>
        </w:tc>
        <w:tc>
          <w:tcPr>
            <w:tcW w:w="2268" w:type="dxa"/>
          </w:tcPr>
          <w:p w14:paraId="6D43E0C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6014181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软件版本</w:t>
            </w:r>
          </w:p>
        </w:tc>
      </w:tr>
      <w:tr w:rsidR="00213151" w14:paraId="64AA4CEF" w14:textId="77777777">
        <w:tc>
          <w:tcPr>
            <w:tcW w:w="2127" w:type="dxa"/>
          </w:tcPr>
          <w:p w14:paraId="73B6367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first</w:t>
            </w:r>
            <w:r>
              <w:rPr>
                <w:rFonts w:cs="Arial" w:hint="eastAsia"/>
                <w:szCs w:val="21"/>
              </w:rPr>
              <w:t>O</w:t>
            </w:r>
            <w:r>
              <w:rPr>
                <w:rFonts w:cs="Arial"/>
                <w:szCs w:val="21"/>
              </w:rPr>
              <w:t>nline</w:t>
            </w:r>
            <w:r>
              <w:rPr>
                <w:rFonts w:cs="Arial" w:hint="eastAsia"/>
                <w:szCs w:val="21"/>
              </w:rPr>
              <w:t>T</w:t>
            </w:r>
            <w:r>
              <w:rPr>
                <w:rFonts w:cs="Arial"/>
                <w:szCs w:val="21"/>
              </w:rPr>
              <w:t>ime</w:t>
            </w:r>
            <w:proofErr w:type="spellEnd"/>
          </w:p>
        </w:tc>
        <w:tc>
          <w:tcPr>
            <w:tcW w:w="2268" w:type="dxa"/>
          </w:tcPr>
          <w:p w14:paraId="3053C76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1915640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首次上线时间</w:t>
            </w:r>
          </w:p>
        </w:tc>
      </w:tr>
      <w:tr w:rsidR="00213151" w14:paraId="54D25E5C" w14:textId="77777777">
        <w:tc>
          <w:tcPr>
            <w:tcW w:w="2127" w:type="dxa"/>
          </w:tcPr>
          <w:p w14:paraId="74564D1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online</w:t>
            </w:r>
            <w:r>
              <w:rPr>
                <w:rFonts w:cs="Arial" w:hint="eastAsia"/>
                <w:szCs w:val="21"/>
              </w:rPr>
              <w:t>T</w:t>
            </w:r>
            <w:r>
              <w:rPr>
                <w:rFonts w:cs="Arial"/>
                <w:szCs w:val="21"/>
              </w:rPr>
              <w:t>ime</w:t>
            </w:r>
            <w:proofErr w:type="spellEnd"/>
          </w:p>
        </w:tc>
        <w:tc>
          <w:tcPr>
            <w:tcW w:w="2268" w:type="dxa"/>
          </w:tcPr>
          <w:p w14:paraId="2DD8EE4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763B1CF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上线时间</w:t>
            </w:r>
          </w:p>
        </w:tc>
      </w:tr>
      <w:tr w:rsidR="00213151" w14:paraId="51AF2738" w14:textId="77777777">
        <w:tc>
          <w:tcPr>
            <w:tcW w:w="2127" w:type="dxa"/>
          </w:tcPr>
          <w:p w14:paraId="257ABF5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offline</w:t>
            </w:r>
            <w:r>
              <w:rPr>
                <w:rFonts w:cs="Arial" w:hint="eastAsia"/>
                <w:szCs w:val="21"/>
              </w:rPr>
              <w:t>T</w:t>
            </w:r>
            <w:r>
              <w:rPr>
                <w:rFonts w:cs="Arial"/>
                <w:szCs w:val="21"/>
              </w:rPr>
              <w:t>ime</w:t>
            </w:r>
            <w:proofErr w:type="spellEnd"/>
          </w:p>
        </w:tc>
        <w:tc>
          <w:tcPr>
            <w:tcW w:w="2268" w:type="dxa"/>
          </w:tcPr>
          <w:p w14:paraId="710C721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05816FE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下线时间</w:t>
            </w:r>
          </w:p>
        </w:tc>
      </w:tr>
      <w:tr w:rsidR="00213151" w14:paraId="67DEA527" w14:textId="77777777">
        <w:tc>
          <w:tcPr>
            <w:tcW w:w="2127" w:type="dxa"/>
          </w:tcPr>
          <w:p w14:paraId="4780668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connection</w:t>
            </w:r>
            <w:r>
              <w:rPr>
                <w:rFonts w:cs="Arial" w:hint="eastAsia"/>
                <w:szCs w:val="21"/>
              </w:rPr>
              <w:t>S</w:t>
            </w:r>
            <w:r>
              <w:rPr>
                <w:rFonts w:cs="Arial"/>
                <w:szCs w:val="21"/>
              </w:rPr>
              <w:t>tatus</w:t>
            </w:r>
            <w:proofErr w:type="spellEnd"/>
          </w:p>
        </w:tc>
        <w:tc>
          <w:tcPr>
            <w:tcW w:w="2268" w:type="dxa"/>
          </w:tcPr>
          <w:p w14:paraId="23EB664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18BF5B9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在线状态</w:t>
            </w:r>
            <w:r>
              <w:rPr>
                <w:rFonts w:cs="Arial"/>
                <w:szCs w:val="21"/>
              </w:rPr>
              <w:t xml:space="preserve"> </w:t>
            </w:r>
          </w:p>
          <w:p w14:paraId="002A0A6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off</w:t>
            </w:r>
            <w:r>
              <w:rPr>
                <w:rFonts w:cs="Arial"/>
                <w:szCs w:val="21"/>
              </w:rPr>
              <w:t>：离线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/>
                <w:szCs w:val="21"/>
              </w:rPr>
              <w:t>on</w:t>
            </w:r>
            <w:r>
              <w:rPr>
                <w:rFonts w:cs="Arial"/>
                <w:szCs w:val="21"/>
              </w:rPr>
              <w:t>：在线</w:t>
            </w:r>
            <w:r>
              <w:rPr>
                <w:rFonts w:cs="Arial" w:hint="eastAsia"/>
                <w:szCs w:val="21"/>
              </w:rPr>
              <w:t xml:space="preserve"> </w:t>
            </w:r>
          </w:p>
        </w:tc>
      </w:tr>
      <w:tr w:rsidR="00213151" w14:paraId="60FF9311" w14:textId="77777777">
        <w:trPr>
          <w:trHeight w:val="289"/>
        </w:trPr>
        <w:tc>
          <w:tcPr>
            <w:tcW w:w="2127" w:type="dxa"/>
          </w:tcPr>
          <w:p w14:paraId="6372B3C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plmnid</w:t>
            </w:r>
            <w:proofErr w:type="spellEnd"/>
          </w:p>
        </w:tc>
        <w:tc>
          <w:tcPr>
            <w:tcW w:w="2268" w:type="dxa"/>
          </w:tcPr>
          <w:p w14:paraId="426846D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3571922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PLMN</w:t>
            </w:r>
            <w:r>
              <w:rPr>
                <w:rFonts w:cs="Arial"/>
                <w:szCs w:val="21"/>
              </w:rPr>
              <w:t xml:space="preserve"> </w:t>
            </w:r>
            <w:r>
              <w:rPr>
                <w:rFonts w:cs="Arial" w:hint="eastAsia"/>
                <w:szCs w:val="21"/>
                <w:lang w:eastAsia="zh-CN"/>
              </w:rPr>
              <w:t>ID</w:t>
            </w:r>
          </w:p>
        </w:tc>
      </w:tr>
      <w:tr w:rsidR="00213151" w14:paraId="32EC9700" w14:textId="77777777">
        <w:tc>
          <w:tcPr>
            <w:tcW w:w="2127" w:type="dxa"/>
          </w:tcPr>
          <w:p w14:paraId="47B9CAE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gps</w:t>
            </w:r>
            <w:r>
              <w:rPr>
                <w:rFonts w:cs="Arial" w:hint="eastAsia"/>
                <w:szCs w:val="21"/>
              </w:rPr>
              <w:t>H</w:t>
            </w:r>
            <w:r>
              <w:rPr>
                <w:rFonts w:cs="Arial"/>
                <w:szCs w:val="21"/>
              </w:rPr>
              <w:t>eight</w:t>
            </w:r>
            <w:proofErr w:type="spellEnd"/>
          </w:p>
        </w:tc>
        <w:tc>
          <w:tcPr>
            <w:tcW w:w="2268" w:type="dxa"/>
          </w:tcPr>
          <w:p w14:paraId="3DAA67B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4D5AE41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GPS</w:t>
            </w:r>
            <w:r>
              <w:rPr>
                <w:rFonts w:cs="Arial"/>
                <w:szCs w:val="21"/>
              </w:rPr>
              <w:t>高度</w:t>
            </w:r>
          </w:p>
        </w:tc>
      </w:tr>
      <w:tr w:rsidR="00213151" w14:paraId="02BB50E4" w14:textId="77777777">
        <w:tc>
          <w:tcPr>
            <w:tcW w:w="2127" w:type="dxa"/>
          </w:tcPr>
          <w:p w14:paraId="3969BCA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gps</w:t>
            </w:r>
            <w:r>
              <w:rPr>
                <w:rFonts w:cs="Arial" w:hint="eastAsia"/>
                <w:szCs w:val="21"/>
              </w:rPr>
              <w:t>L</w:t>
            </w:r>
            <w:r>
              <w:rPr>
                <w:rFonts w:cs="Arial"/>
                <w:szCs w:val="21"/>
              </w:rPr>
              <w:t>atitude</w:t>
            </w:r>
            <w:proofErr w:type="spellEnd"/>
          </w:p>
        </w:tc>
        <w:tc>
          <w:tcPr>
            <w:tcW w:w="2268" w:type="dxa"/>
          </w:tcPr>
          <w:p w14:paraId="2876605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605A494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GPS</w:t>
            </w:r>
            <w:r>
              <w:rPr>
                <w:rFonts w:cs="Arial" w:hint="eastAsia"/>
                <w:szCs w:val="21"/>
              </w:rPr>
              <w:t>纬度</w:t>
            </w:r>
          </w:p>
        </w:tc>
      </w:tr>
      <w:tr w:rsidR="00213151" w14:paraId="0ABB1459" w14:textId="77777777">
        <w:tc>
          <w:tcPr>
            <w:tcW w:w="2127" w:type="dxa"/>
          </w:tcPr>
          <w:p w14:paraId="671AF19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gps</w:t>
            </w:r>
            <w:r>
              <w:rPr>
                <w:rFonts w:cs="Arial" w:hint="eastAsia"/>
                <w:szCs w:val="21"/>
              </w:rPr>
              <w:t>L</w:t>
            </w:r>
            <w:r>
              <w:rPr>
                <w:rFonts w:cs="Arial"/>
                <w:szCs w:val="21"/>
              </w:rPr>
              <w:t>ongitude</w:t>
            </w:r>
            <w:proofErr w:type="spellEnd"/>
          </w:p>
        </w:tc>
        <w:tc>
          <w:tcPr>
            <w:tcW w:w="2268" w:type="dxa"/>
          </w:tcPr>
          <w:p w14:paraId="0FB3725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7235884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GPS</w:t>
            </w:r>
            <w:r>
              <w:rPr>
                <w:rFonts w:cs="Arial"/>
                <w:szCs w:val="21"/>
              </w:rPr>
              <w:t>经度</w:t>
            </w:r>
            <w:r>
              <w:rPr>
                <w:rFonts w:cs="Arial" w:hint="cs"/>
                <w:szCs w:val="21"/>
              </w:rPr>
              <w:t xml:space="preserve"> </w:t>
            </w:r>
          </w:p>
        </w:tc>
      </w:tr>
      <w:tr w:rsidR="00213151" w14:paraId="1AA53960" w14:textId="77777777">
        <w:tc>
          <w:tcPr>
            <w:tcW w:w="2127" w:type="dxa"/>
          </w:tcPr>
          <w:p w14:paraId="46083F1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halobFlag</w:t>
            </w:r>
            <w:proofErr w:type="spellEnd"/>
          </w:p>
        </w:tc>
        <w:tc>
          <w:tcPr>
            <w:tcW w:w="2268" w:type="dxa"/>
          </w:tcPr>
          <w:p w14:paraId="456A693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1E5364D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Halob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状态</w:t>
            </w:r>
            <w:r>
              <w:rPr>
                <w:rFonts w:cs="Arial"/>
                <w:szCs w:val="21"/>
              </w:rPr>
              <w:t xml:space="preserve"> </w:t>
            </w:r>
          </w:p>
          <w:p w14:paraId="005010E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0:</w:t>
            </w:r>
            <w:r>
              <w:rPr>
                <w:rFonts w:cs="Arial" w:hint="eastAsia"/>
                <w:szCs w:val="21"/>
                <w:lang w:eastAsia="zh-CN"/>
              </w:rPr>
              <w:t>关闭；</w:t>
            </w:r>
            <w:r>
              <w:rPr>
                <w:rFonts w:cs="Arial"/>
                <w:szCs w:val="21"/>
              </w:rPr>
              <w:t>1</w:t>
            </w:r>
            <w:r>
              <w:rPr>
                <w:rFonts w:cs="Arial"/>
                <w:szCs w:val="21"/>
              </w:rPr>
              <w:t>：</w:t>
            </w:r>
            <w:r>
              <w:rPr>
                <w:rFonts w:cs="Arial" w:hint="eastAsia"/>
                <w:szCs w:val="21"/>
                <w:lang w:eastAsia="zh-CN"/>
              </w:rPr>
              <w:t>打开</w:t>
            </w:r>
          </w:p>
        </w:tc>
      </w:tr>
      <w:tr w:rsidR="00213151" w14:paraId="0AFFF3BD" w14:textId="77777777">
        <w:tc>
          <w:tcPr>
            <w:tcW w:w="2127" w:type="dxa"/>
          </w:tcPr>
          <w:p w14:paraId="4F96C7F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  <w:lang w:eastAsia="zh-CN" w:bidi="ar"/>
              </w:rPr>
              <w:lastRenderedPageBreak/>
              <w:t>serialNumber</w:t>
            </w:r>
            <w:proofErr w:type="spellEnd"/>
          </w:p>
        </w:tc>
        <w:tc>
          <w:tcPr>
            <w:tcW w:w="2268" w:type="dxa"/>
          </w:tcPr>
          <w:p w14:paraId="6682C18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41483AAE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 w:hint="cs"/>
                <w:szCs w:val="21"/>
              </w:rPr>
              <w:t>e</w:t>
            </w:r>
            <w:r>
              <w:rPr>
                <w:rFonts w:cs="Arial"/>
                <w:szCs w:val="21"/>
              </w:rPr>
              <w:t>NB</w:t>
            </w:r>
            <w:proofErr w:type="spellEnd"/>
            <w:r>
              <w:rPr>
                <w:rFonts w:cs="Arial"/>
                <w:szCs w:val="21"/>
              </w:rPr>
              <w:t xml:space="preserve"> </w:t>
            </w:r>
            <w:r>
              <w:rPr>
                <w:rFonts w:cs="Arial" w:hint="eastAsia"/>
                <w:szCs w:val="21"/>
                <w:lang w:eastAsia="zh-CN"/>
              </w:rPr>
              <w:t>id</w:t>
            </w:r>
          </w:p>
        </w:tc>
      </w:tr>
      <w:tr w:rsidR="00213151" w14:paraId="5232BAAB" w14:textId="77777777">
        <w:tc>
          <w:tcPr>
            <w:tcW w:w="2127" w:type="dxa"/>
          </w:tcPr>
          <w:p w14:paraId="18365AED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/>
                <w:szCs w:val="21"/>
                <w:lang w:eastAsia="zh-CN" w:bidi="ar"/>
              </w:rPr>
              <w:t>smallCellCode</w:t>
            </w:r>
            <w:proofErr w:type="spellEnd"/>
          </w:p>
        </w:tc>
        <w:tc>
          <w:tcPr>
            <w:tcW w:w="2268" w:type="dxa"/>
          </w:tcPr>
          <w:p w14:paraId="784AF19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6E23103C" w14:textId="77777777" w:rsidR="00213151" w:rsidRDefault="00000000">
            <w:pPr>
              <w:spacing w:line="240" w:lineRule="auto"/>
              <w:rPr>
                <w:rFonts w:ascii="Consolas" w:hAnsi="Consolas" w:cs="Consolas"/>
                <w:color w:val="000000" w:themeColor="text1"/>
                <w:sz w:val="14"/>
                <w:szCs w:val="14"/>
                <w:lang w:eastAsia="zh-CN" w:bidi="ar"/>
              </w:rPr>
            </w:pPr>
            <w:proofErr w:type="spellStart"/>
            <w:r>
              <w:rPr>
                <w:rFonts w:cs="Arial" w:hint="cs"/>
                <w:szCs w:val="21"/>
              </w:rPr>
              <w:t>e</w:t>
            </w:r>
            <w:r>
              <w:rPr>
                <w:rFonts w:cs="Arial"/>
                <w:szCs w:val="21"/>
              </w:rPr>
              <w:t>NB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码</w:t>
            </w:r>
          </w:p>
        </w:tc>
      </w:tr>
      <w:tr w:rsidR="00213151" w14:paraId="41E3BFC6" w14:textId="77777777">
        <w:tc>
          <w:tcPr>
            <w:tcW w:w="2127" w:type="dxa"/>
          </w:tcPr>
          <w:p w14:paraId="7F30091C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/>
                <w:szCs w:val="21"/>
                <w:lang w:eastAsia="zh-CN" w:bidi="ar"/>
              </w:rPr>
              <w:t>eafcn</w:t>
            </w:r>
            <w:proofErr w:type="spellEnd"/>
          </w:p>
        </w:tc>
        <w:tc>
          <w:tcPr>
            <w:tcW w:w="2268" w:type="dxa"/>
          </w:tcPr>
          <w:p w14:paraId="70DA72F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string</w:t>
            </w:r>
          </w:p>
        </w:tc>
        <w:tc>
          <w:tcPr>
            <w:tcW w:w="3969" w:type="dxa"/>
          </w:tcPr>
          <w:p w14:paraId="0778D72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频率</w:t>
            </w:r>
          </w:p>
        </w:tc>
      </w:tr>
      <w:tr w:rsidR="00213151" w14:paraId="5FDF3EE0" w14:textId="77777777">
        <w:tc>
          <w:tcPr>
            <w:tcW w:w="2127" w:type="dxa"/>
          </w:tcPr>
          <w:p w14:paraId="5940F462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/>
                <w:szCs w:val="21"/>
                <w:lang w:eastAsia="zh-CN" w:bidi="ar"/>
              </w:rPr>
              <w:t>bandwidth</w:t>
            </w:r>
          </w:p>
        </w:tc>
        <w:tc>
          <w:tcPr>
            <w:tcW w:w="2268" w:type="dxa"/>
          </w:tcPr>
          <w:p w14:paraId="2BEC2B32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string</w:t>
            </w:r>
          </w:p>
        </w:tc>
        <w:tc>
          <w:tcPr>
            <w:tcW w:w="3969" w:type="dxa"/>
          </w:tcPr>
          <w:p w14:paraId="1E41DD9B" w14:textId="77777777" w:rsidR="00213151" w:rsidRDefault="00000000">
            <w:pPr>
              <w:rPr>
                <w:rFonts w:cs="Arial"/>
                <w:szCs w:val="21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4"/>
                <w:lang w:eastAsia="zh-CN" w:bidi="ar"/>
              </w:rPr>
              <w:t>带宽</w:t>
            </w:r>
          </w:p>
        </w:tc>
      </w:tr>
      <w:tr w:rsidR="00213151" w14:paraId="1615C3A6" w14:textId="77777777">
        <w:tc>
          <w:tcPr>
            <w:tcW w:w="2127" w:type="dxa"/>
          </w:tcPr>
          <w:p w14:paraId="127C00BA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/>
                <w:szCs w:val="21"/>
                <w:lang w:eastAsia="zh-CN" w:bidi="ar"/>
              </w:rPr>
              <w:t>tac</w:t>
            </w:r>
          </w:p>
        </w:tc>
        <w:tc>
          <w:tcPr>
            <w:tcW w:w="2268" w:type="dxa"/>
          </w:tcPr>
          <w:p w14:paraId="3A34A1E2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string</w:t>
            </w:r>
          </w:p>
        </w:tc>
        <w:tc>
          <w:tcPr>
            <w:tcW w:w="3969" w:type="dxa"/>
          </w:tcPr>
          <w:p w14:paraId="10332B6E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跟踪区域代码</w:t>
            </w:r>
          </w:p>
        </w:tc>
      </w:tr>
      <w:tr w:rsidR="00213151" w14:paraId="39B7C300" w14:textId="77777777">
        <w:tc>
          <w:tcPr>
            <w:tcW w:w="2127" w:type="dxa"/>
          </w:tcPr>
          <w:p w14:paraId="5BFF82FB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/>
                <w:szCs w:val="21"/>
                <w:lang w:eastAsia="zh-CN" w:bidi="ar"/>
              </w:rPr>
              <w:t>mmepoolIpsecAddr</w:t>
            </w:r>
            <w:proofErr w:type="spellEnd"/>
          </w:p>
        </w:tc>
        <w:tc>
          <w:tcPr>
            <w:tcW w:w="2268" w:type="dxa"/>
          </w:tcPr>
          <w:p w14:paraId="7450C28E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string</w:t>
            </w:r>
          </w:p>
        </w:tc>
        <w:tc>
          <w:tcPr>
            <w:tcW w:w="3969" w:type="dxa"/>
          </w:tcPr>
          <w:p w14:paraId="5944A697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Ipsec</w:t>
            </w:r>
            <w:proofErr w:type="spellEnd"/>
            <w:r>
              <w:rPr>
                <w:rFonts w:cs="Arial" w:hint="eastAsia"/>
                <w:szCs w:val="21"/>
                <w:lang w:eastAsia="zh-CN" w:bidi="ar"/>
              </w:rPr>
              <w:t>地址</w:t>
            </w:r>
          </w:p>
        </w:tc>
      </w:tr>
      <w:tr w:rsidR="00213151" w14:paraId="589ED5F9" w14:textId="77777777">
        <w:tc>
          <w:tcPr>
            <w:tcW w:w="2127" w:type="dxa"/>
          </w:tcPr>
          <w:p w14:paraId="59C0B02A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/>
                <w:szCs w:val="21"/>
                <w:lang w:eastAsia="zh-CN" w:bidi="ar"/>
              </w:rPr>
              <w:t>networkModel</w:t>
            </w:r>
            <w:proofErr w:type="spellEnd"/>
          </w:p>
        </w:tc>
        <w:tc>
          <w:tcPr>
            <w:tcW w:w="2268" w:type="dxa"/>
          </w:tcPr>
          <w:p w14:paraId="50331AF1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string</w:t>
            </w:r>
          </w:p>
        </w:tc>
        <w:tc>
          <w:tcPr>
            <w:tcW w:w="3969" w:type="dxa"/>
          </w:tcPr>
          <w:p w14:paraId="539D67AA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网络模型</w:t>
            </w:r>
          </w:p>
        </w:tc>
      </w:tr>
      <w:tr w:rsidR="00213151" w14:paraId="6443F3BC" w14:textId="77777777">
        <w:tc>
          <w:tcPr>
            <w:tcW w:w="2127" w:type="dxa"/>
          </w:tcPr>
          <w:p w14:paraId="60839CE7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/>
                <w:szCs w:val="21"/>
                <w:lang w:eastAsia="zh-CN" w:bidi="ar"/>
              </w:rPr>
              <w:t>maxtxpower</w:t>
            </w:r>
            <w:proofErr w:type="spellEnd"/>
          </w:p>
        </w:tc>
        <w:tc>
          <w:tcPr>
            <w:tcW w:w="2268" w:type="dxa"/>
          </w:tcPr>
          <w:p w14:paraId="342735E4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int</w:t>
            </w:r>
          </w:p>
        </w:tc>
        <w:tc>
          <w:tcPr>
            <w:tcW w:w="3969" w:type="dxa"/>
          </w:tcPr>
          <w:p w14:paraId="5F4B3BDA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最大功率</w:t>
            </w:r>
          </w:p>
        </w:tc>
      </w:tr>
      <w:tr w:rsidR="00213151" w14:paraId="161ACB93" w14:textId="77777777">
        <w:tc>
          <w:tcPr>
            <w:tcW w:w="2127" w:type="dxa"/>
          </w:tcPr>
          <w:p w14:paraId="1DEA4F76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/>
                <w:szCs w:val="21"/>
                <w:lang w:eastAsia="zh-CN" w:bidi="ar"/>
              </w:rPr>
              <w:t>s1siglinkserverlist</w:t>
            </w:r>
          </w:p>
        </w:tc>
        <w:tc>
          <w:tcPr>
            <w:tcW w:w="2268" w:type="dxa"/>
          </w:tcPr>
          <w:p w14:paraId="40F72561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 xml:space="preserve">string </w:t>
            </w:r>
          </w:p>
        </w:tc>
        <w:tc>
          <w:tcPr>
            <w:tcW w:w="3969" w:type="dxa"/>
          </w:tcPr>
          <w:p w14:paraId="6461C6F7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MME IP</w:t>
            </w:r>
          </w:p>
        </w:tc>
      </w:tr>
      <w:tr w:rsidR="00213151" w14:paraId="5F5C3EE4" w14:textId="77777777">
        <w:tc>
          <w:tcPr>
            <w:tcW w:w="2127" w:type="dxa"/>
          </w:tcPr>
          <w:p w14:paraId="1D0071B7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/>
                <w:szCs w:val="21"/>
                <w:lang w:eastAsia="zh-CN" w:bidi="ar"/>
              </w:rPr>
              <w:t>mmePool1</w:t>
            </w:r>
          </w:p>
        </w:tc>
        <w:tc>
          <w:tcPr>
            <w:tcW w:w="2268" w:type="dxa"/>
          </w:tcPr>
          <w:p w14:paraId="35172C82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 xml:space="preserve">string </w:t>
            </w:r>
          </w:p>
        </w:tc>
        <w:tc>
          <w:tcPr>
            <w:tcW w:w="3969" w:type="dxa"/>
          </w:tcPr>
          <w:p w14:paraId="55134573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MME Pool1 IP</w:t>
            </w:r>
          </w:p>
        </w:tc>
      </w:tr>
      <w:tr w:rsidR="00213151" w14:paraId="646CDB1D" w14:textId="77777777">
        <w:tc>
          <w:tcPr>
            <w:tcW w:w="2127" w:type="dxa"/>
          </w:tcPr>
          <w:p w14:paraId="70E5A32B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/>
                <w:szCs w:val="21"/>
                <w:lang w:eastAsia="zh-CN" w:bidi="ar"/>
              </w:rPr>
              <w:t>mmePool2</w:t>
            </w:r>
          </w:p>
        </w:tc>
        <w:tc>
          <w:tcPr>
            <w:tcW w:w="2268" w:type="dxa"/>
          </w:tcPr>
          <w:p w14:paraId="34B18981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 xml:space="preserve">string </w:t>
            </w:r>
          </w:p>
        </w:tc>
        <w:tc>
          <w:tcPr>
            <w:tcW w:w="3969" w:type="dxa"/>
          </w:tcPr>
          <w:p w14:paraId="19F4EE76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MME Pool2 IP</w:t>
            </w:r>
          </w:p>
        </w:tc>
      </w:tr>
      <w:tr w:rsidR="00213151" w14:paraId="547B7732" w14:textId="77777777">
        <w:tc>
          <w:tcPr>
            <w:tcW w:w="2127" w:type="dxa"/>
          </w:tcPr>
          <w:p w14:paraId="3F1ED4DB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upTime</w:t>
            </w:r>
            <w:proofErr w:type="spellEnd"/>
          </w:p>
        </w:tc>
        <w:tc>
          <w:tcPr>
            <w:tcW w:w="2268" w:type="dxa"/>
          </w:tcPr>
          <w:p w14:paraId="1CD8AFED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 xml:space="preserve">string </w:t>
            </w:r>
          </w:p>
        </w:tc>
        <w:tc>
          <w:tcPr>
            <w:tcW w:w="3969" w:type="dxa"/>
          </w:tcPr>
          <w:p w14:paraId="3FE1CCD2" w14:textId="77777777" w:rsidR="00213151" w:rsidRDefault="00000000">
            <w:pPr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系统运行时间</w:t>
            </w:r>
          </w:p>
        </w:tc>
      </w:tr>
    </w:tbl>
    <w:p w14:paraId="1F988A04" w14:textId="77777777" w:rsidR="00213151" w:rsidRDefault="00213151">
      <w:pPr>
        <w:rPr>
          <w:lang w:eastAsia="zh-CN"/>
        </w:rPr>
      </w:pPr>
    </w:p>
    <w:p w14:paraId="39F36E8E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510E4A49" w14:textId="77777777">
        <w:tc>
          <w:tcPr>
            <w:tcW w:w="8522" w:type="dxa"/>
          </w:tcPr>
          <w:p w14:paraId="4AE512C7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00F87CB8" w14:textId="77777777">
        <w:tc>
          <w:tcPr>
            <w:tcW w:w="8522" w:type="dxa"/>
          </w:tcPr>
          <w:p w14:paraId="2C44C53C" w14:textId="6ECE3CFF" w:rsidR="00213151" w:rsidRDefault="00000000">
            <w:pPr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  <w:lang w:eastAsia="zh-CN"/>
              </w:rPr>
              <w:t xml:space="preserve">curl </w:t>
            </w:r>
            <w:hyperlink r:id="rId12" w:history="1">
              <w:r>
                <w:rPr>
                  <w:rStyle w:val="aff"/>
                  <w:rFonts w:ascii="Helvetica" w:eastAsia="Helvetica" w:hAnsi="Helvetica" w:cs="Helvetica"/>
                  <w:color w:val="000000" w:themeColor="text1"/>
                  <w:sz w:val="18"/>
                  <w:szCs w:val="18"/>
                  <w:u w:val="none"/>
                  <w:shd w:val="clear" w:color="auto" w:fill="FFFFFF"/>
                </w:rPr>
                <w:t>http://192.168.14.27:8081/</w:t>
              </w:r>
              <w:r>
                <w:rPr>
                  <w:rStyle w:val="aff"/>
                  <w:rFonts w:hint="eastAsia"/>
                  <w:color w:val="000000" w:themeColor="text1"/>
                  <w:u w:val="none"/>
                  <w:lang w:eastAsia="zh-CN"/>
                </w:rPr>
                <w:t>northboundApi/v1/device/parameters/</w:t>
              </w:r>
              <w:r>
                <w:rPr>
                  <w:rStyle w:val="aff"/>
                  <w:color w:val="000000" w:themeColor="text1"/>
                  <w:szCs w:val="22"/>
                  <w:u w:val="none"/>
                  <w:lang w:eastAsia="zh-CN"/>
                </w:rPr>
                <w:t>1202000091177SP0060</w:t>
              </w:r>
            </w:hyperlink>
          </w:p>
          <w:p w14:paraId="654F6C28" w14:textId="77777777" w:rsidR="00213151" w:rsidRDefault="00000000">
            <w:pPr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  <w:r>
              <w:rPr>
                <w:rStyle w:val="aff"/>
                <w:rFonts w:hint="eastAsia"/>
                <w:color w:val="000000" w:themeColor="text1"/>
                <w:szCs w:val="22"/>
                <w:u w:val="none"/>
                <w:lang w:eastAsia="zh-CN"/>
              </w:rPr>
              <w:t>-X GET -K</w:t>
            </w:r>
          </w:p>
          <w:p w14:paraId="32F520CF" w14:textId="77777777" w:rsidR="00213151" w:rsidRDefault="00000000">
            <w:pPr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  <w:r>
              <w:rPr>
                <w:rStyle w:val="aff"/>
                <w:rFonts w:hint="eastAsia"/>
                <w:color w:val="000000" w:themeColor="text1"/>
                <w:szCs w:val="22"/>
                <w:u w:val="none"/>
                <w:lang w:eastAsia="zh-CN"/>
              </w:rPr>
              <w:t xml:space="preserve">-H </w:t>
            </w:r>
            <w:r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  <w:t>“</w:t>
            </w:r>
            <w:r>
              <w:rPr>
                <w:rFonts w:ascii="Helvetica" w:eastAsia="Helvetica" w:hAnsi="Helvetica" w:cs="Helvetica"/>
                <w:color w:val="505050"/>
                <w:sz w:val="18"/>
                <w:szCs w:val="18"/>
                <w:shd w:val="clear" w:color="auto" w:fill="FFFFFF"/>
              </w:rPr>
              <w:t>Authorization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  <w:lang w:eastAsia="zh-CN"/>
              </w:rPr>
              <w:t>:</w:t>
            </w:r>
            <w:r>
              <w:rPr>
                <w:rFonts w:ascii="Helvetica" w:eastAsia="Helvetica" w:hAnsi="Helvetica" w:cs="Helvetica"/>
                <w:color w:val="505050"/>
                <w:sz w:val="18"/>
                <w:szCs w:val="18"/>
                <w:shd w:val="clear" w:color="auto" w:fill="FFFFFF"/>
              </w:rPr>
              <w:t>1lIjoiYWRtaW4ifQ.pHSjw93Nq5o9ht1ic2akEPg-ed40sbJ9ifjIwVtAfTA</w:t>
            </w:r>
            <w:r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  <w:t>”</w:t>
            </w:r>
          </w:p>
        </w:tc>
      </w:tr>
      <w:tr w:rsidR="00213151" w14:paraId="2EA9DB1E" w14:textId="77777777">
        <w:tc>
          <w:tcPr>
            <w:tcW w:w="8522" w:type="dxa"/>
          </w:tcPr>
          <w:p w14:paraId="57D55850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04732348" w14:textId="77777777">
        <w:tc>
          <w:tcPr>
            <w:tcW w:w="8522" w:type="dxa"/>
          </w:tcPr>
          <w:p w14:paraId="4547DBF9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70CEC3A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"code"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200,</w:t>
            </w:r>
          </w:p>
          <w:p w14:paraId="4734186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"message"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"success",</w:t>
            </w:r>
          </w:p>
          <w:p w14:paraId="349A3A75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"data"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1BC1761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hostName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null,</w:t>
            </w:r>
          </w:p>
          <w:p w14:paraId="67DB42A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gpsLongitude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"117.0950",</w:t>
            </w:r>
          </w:p>
          <w:p w14:paraId="61996173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halobFlag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"0",</w:t>
            </w:r>
          </w:p>
          <w:p w14:paraId="543C75F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firstOnlineTime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"2022-06-21T06:03:02.000+0000",</w:t>
            </w:r>
          </w:p>
          <w:p w14:paraId="2E870C0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eafcn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"210",</w:t>
            </w:r>
          </w:p>
          <w:p w14:paraId="0DE54D53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opState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0,</w:t>
            </w:r>
          </w:p>
          <w:p w14:paraId="30D42865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eci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"232323",</w:t>
            </w:r>
          </w:p>
          <w:p w14:paraId="561E69D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"mmePool1"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"",</w:t>
            </w:r>
          </w:p>
          <w:p w14:paraId="67CFD51E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networkModel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FDDMode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",</w:t>
            </w:r>
          </w:p>
          <w:p w14:paraId="2B2FC295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"mmePool2"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"",</w:t>
            </w:r>
          </w:p>
          <w:p w14:paraId="62488A1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"mac"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"48:BF:74:01:4D:69",</w:t>
            </w:r>
          </w:p>
          <w:p w14:paraId="13E5BA5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productName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"V4-SC",</w:t>
            </w:r>
          </w:p>
          <w:p w14:paraId="6F2B7C37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mmeStatusPool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"",</w:t>
            </w:r>
          </w:p>
          <w:p w14:paraId="7249428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pci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null,</w:t>
            </w:r>
          </w:p>
          <w:p w14:paraId="7F8A8C0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"tac"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"3",</w:t>
            </w:r>
          </w:p>
          <w:p w14:paraId="012A2DE1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cellIp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"20.88.0.31",</w:t>
            </w:r>
          </w:p>
          <w:p w14:paraId="4A2EBBAC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lastRenderedPageBreak/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onlineTime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"2022-06-22T02:27:24.000+0000",</w:t>
            </w:r>
          </w:p>
          <w:p w14:paraId="7DE29265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offlineTime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"2022-06-22T02:26:34.000+0000",</w:t>
            </w:r>
          </w:p>
          <w:p w14:paraId="78171AFC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mmeStatus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"{}",</w:t>
            </w:r>
          </w:p>
          <w:p w14:paraId="29731DC6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firmwareVersion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"B01",</w:t>
            </w:r>
          </w:p>
          <w:p w14:paraId="404A01E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mmepoolIpsecAddr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"20.88.0.31,null,null",</w:t>
            </w:r>
          </w:p>
          <w:p w14:paraId="7237037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"s1siglinkserverlist"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"10.0.0.150",</w:t>
            </w:r>
          </w:p>
          <w:p w14:paraId="438D715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gpsLatitude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"31.8328",</w:t>
            </w:r>
          </w:p>
          <w:p w14:paraId="24428AA6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gpsVersion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"--",</w:t>
            </w:r>
          </w:p>
          <w:p w14:paraId="27CDCCE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"product"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"QAFA",</w:t>
            </w:r>
          </w:p>
          <w:p w14:paraId="1D3BC35E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serialNumber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"1202000089177LP0008",</w:t>
            </w:r>
          </w:p>
          <w:p w14:paraId="18C2BF1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moduleType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"pBS4212",</w:t>
            </w:r>
          </w:p>
          <w:p w14:paraId="022AD72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"bandwidth"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null,</w:t>
            </w:r>
          </w:p>
          <w:p w14:paraId="408D2400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gpsHeight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"229.0000",</w:t>
            </w:r>
          </w:p>
          <w:p w14:paraId="01AAE14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newMmeStatus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null,</w:t>
            </w:r>
          </w:p>
          <w:p w14:paraId="13904F83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maxtxpower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"0",</w:t>
            </w:r>
          </w:p>
          <w:p w14:paraId="2247005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upTime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"0d 0h 17m 52s",</w:t>
            </w:r>
          </w:p>
          <w:p w14:paraId="18E54A2D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rfStatus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1,</w:t>
            </w:r>
          </w:p>
          <w:p w14:paraId="2F5B4CC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smallCellCode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"48BF74_1202000089177LP0008",</w:t>
            </w:r>
          </w:p>
          <w:p w14:paraId="5C9D637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connectionStatus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"on",</w:t>
            </w:r>
          </w:p>
          <w:p w14:paraId="1CFE42D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siteId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null,</w:t>
            </w:r>
          </w:p>
          <w:p w14:paraId="615643A9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mmeEnable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0,</w:t>
            </w:r>
          </w:p>
          <w:p w14:paraId="456E8E46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plmnid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"46068",</w:t>
            </w:r>
          </w:p>
          <w:p w14:paraId="3D54F22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softwareVersion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"BaiBS_QAFA_2.2.1"</w:t>
            </w:r>
          </w:p>
          <w:p w14:paraId="7EDA195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}</w:t>
            </w:r>
          </w:p>
          <w:p w14:paraId="100AABF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}</w:t>
            </w:r>
          </w:p>
        </w:tc>
      </w:tr>
    </w:tbl>
    <w:p w14:paraId="501D35C1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24" w:name="_Ref162602909"/>
      <w:bookmarkStart w:id="25" w:name="_Ref162602907"/>
      <w:bookmarkStart w:id="26" w:name="_Toc30861"/>
      <w:bookmarkStart w:id="27" w:name="_Toc163485603"/>
      <w:r>
        <w:rPr>
          <w:rFonts w:hint="eastAsia"/>
          <w:color w:val="000000" w:themeColor="text1"/>
          <w:sz w:val="24"/>
          <w:lang w:eastAsia="zh-CN"/>
        </w:rPr>
        <w:lastRenderedPageBreak/>
        <w:t>从设备获取参数</w:t>
      </w:r>
      <w:bookmarkEnd w:id="24"/>
      <w:bookmarkEnd w:id="25"/>
      <w:bookmarkEnd w:id="26"/>
      <w:bookmarkEnd w:id="27"/>
    </w:p>
    <w:p w14:paraId="0BA41A96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HTTP protocol, GET method.</w:t>
      </w:r>
    </w:p>
    <w:p w14:paraId="319CAE6E" w14:textId="189B16C1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</w:rPr>
        <w:fldChar w:fldCharType="begin"/>
      </w:r>
      <w:r>
        <w:instrText xml:space="preserve"> HYPERLINK "http://ip:port/northboundApi/v1/device/parameters/%7bsn%7d" </w:instrText>
      </w:r>
      <w:r w:rsidR="00F244F7"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ff"/>
          <w:rFonts w:hint="eastAsia"/>
          <w:color w:val="000000" w:themeColor="text1"/>
          <w:u w:val="none"/>
          <w:lang w:eastAsia="zh-CN"/>
        </w:rPr>
        <w:t>http://ip:port/northboundApi/v1/device/parameters/</w:t>
      </w:r>
      <w:r>
        <w:rPr>
          <w:rFonts w:ascii="Helvetica" w:eastAsia="Helvetica" w:hAnsi="Helvetica" w:cs="Helvetica"/>
          <w:color w:val="505050"/>
          <w:sz w:val="18"/>
          <w:szCs w:val="18"/>
          <w:shd w:val="clear" w:color="auto" w:fill="FFFFFF"/>
        </w:rPr>
        <w:t>query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FFFFF"/>
          <w:lang w:eastAsia="zh-CN"/>
        </w:rPr>
        <w:t>/</w:t>
      </w:r>
      <w:r>
        <w:rPr>
          <w:rStyle w:val="aff"/>
          <w:rFonts w:hint="eastAsia"/>
          <w:color w:val="000000" w:themeColor="text1"/>
          <w:u w:val="none"/>
          <w:lang w:eastAsia="zh-CN"/>
        </w:rPr>
        <w:t>{sn}</w:t>
      </w:r>
      <w:r>
        <w:rPr>
          <w:rStyle w:val="aff"/>
          <w:rFonts w:hint="eastAsia"/>
          <w:color w:val="000000" w:themeColor="text1"/>
          <w:u w:val="none"/>
          <w:lang w:eastAsia="zh-CN"/>
        </w:rPr>
        <w:fldChar w:fldCharType="end"/>
      </w:r>
    </w:p>
    <w:p w14:paraId="62DC85CE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消息头：</w:t>
      </w:r>
    </w:p>
    <w:tbl>
      <w:tblPr>
        <w:tblStyle w:val="afc"/>
        <w:tblW w:w="84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237"/>
        <w:gridCol w:w="4010"/>
      </w:tblGrid>
      <w:tr w:rsidR="00213151" w14:paraId="187E9E8B" w14:textId="77777777">
        <w:tc>
          <w:tcPr>
            <w:tcW w:w="2167" w:type="dxa"/>
            <w:shd w:val="clear" w:color="auto" w:fill="D9D9D9" w:themeFill="background1" w:themeFillShade="D9"/>
          </w:tcPr>
          <w:p w14:paraId="4106137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2126929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4010" w:type="dxa"/>
            <w:shd w:val="clear" w:color="auto" w:fill="D9D9D9" w:themeFill="background1" w:themeFillShade="D9"/>
          </w:tcPr>
          <w:p w14:paraId="5FD20E6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00F0D887" w14:textId="77777777">
        <w:tc>
          <w:tcPr>
            <w:tcW w:w="2167" w:type="dxa"/>
          </w:tcPr>
          <w:p w14:paraId="4C95054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237" w:type="dxa"/>
          </w:tcPr>
          <w:p w14:paraId="0BF832E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4010" w:type="dxa"/>
          </w:tcPr>
          <w:p w14:paraId="4BC5DE6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令牌</w:t>
            </w:r>
          </w:p>
        </w:tc>
      </w:tr>
    </w:tbl>
    <w:p w14:paraId="32AF69BE" w14:textId="77777777" w:rsidR="00213151" w:rsidRDefault="00213151">
      <w:pPr>
        <w:rPr>
          <w:b/>
          <w:color w:val="000000" w:themeColor="text1"/>
          <w:lang w:eastAsia="zh-CN"/>
        </w:rPr>
      </w:pPr>
    </w:p>
    <w:p w14:paraId="0E78686F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3C4B111A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[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"Device.DeviceInfo.SoftwareVersion"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"Device.Services.FAPService.1.AccessMgmt.LTE.HNBName"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"Device.DeviceInfo.SAS.FAP.GPS.LockedLatitude"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"Device.DeviceInfo.SAS.FAP.GPS.LockedLongitude"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]</w:t>
      </w:r>
    </w:p>
    <w:tbl>
      <w:tblPr>
        <w:tblStyle w:val="afc"/>
        <w:tblpPr w:leftFromText="180" w:rightFromText="180" w:vertAnchor="text" w:horzAnchor="page" w:tblpX="1897" w:tblpY="306"/>
        <w:tblOverlap w:val="never"/>
        <w:tblW w:w="8330" w:type="dxa"/>
        <w:tblLayout w:type="fixed"/>
        <w:tblLook w:val="04A0" w:firstRow="1" w:lastRow="0" w:firstColumn="1" w:lastColumn="0" w:noHBand="0" w:noVBand="1"/>
      </w:tblPr>
      <w:tblGrid>
        <w:gridCol w:w="2195"/>
        <w:gridCol w:w="2209"/>
        <w:gridCol w:w="3926"/>
      </w:tblGrid>
      <w:tr w:rsidR="00213151" w14:paraId="3E69B9F6" w14:textId="77777777">
        <w:trPr>
          <w:cantSplit/>
          <w:tblHeader/>
        </w:trPr>
        <w:tc>
          <w:tcPr>
            <w:tcW w:w="2195" w:type="dxa"/>
            <w:shd w:val="clear" w:color="auto" w:fill="D9D9D9" w:themeFill="background1" w:themeFillShade="D9"/>
          </w:tcPr>
          <w:p w14:paraId="26DBD91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09" w:type="dxa"/>
            <w:shd w:val="clear" w:color="auto" w:fill="D9D9D9" w:themeFill="background1" w:themeFillShade="D9"/>
          </w:tcPr>
          <w:p w14:paraId="5B232F6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26" w:type="dxa"/>
            <w:shd w:val="clear" w:color="auto" w:fill="D9D9D9" w:themeFill="background1" w:themeFillShade="D9"/>
          </w:tcPr>
          <w:p w14:paraId="6FDE4E2B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0C5913EC" w14:textId="77777777">
        <w:trPr>
          <w:cantSplit/>
        </w:trPr>
        <w:tc>
          <w:tcPr>
            <w:tcW w:w="2195" w:type="dxa"/>
          </w:tcPr>
          <w:p w14:paraId="790FF36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path</w:t>
            </w:r>
          </w:p>
        </w:tc>
        <w:tc>
          <w:tcPr>
            <w:tcW w:w="2209" w:type="dxa"/>
          </w:tcPr>
          <w:p w14:paraId="73F9728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string(256)</w:t>
            </w:r>
          </w:p>
        </w:tc>
        <w:tc>
          <w:tcPr>
            <w:tcW w:w="3926" w:type="dxa"/>
          </w:tcPr>
          <w:p w14:paraId="43AAD92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参数路径</w:t>
            </w:r>
          </w:p>
        </w:tc>
      </w:tr>
      <w:tr w:rsidR="00213151" w14:paraId="06F11E8F" w14:textId="77777777">
        <w:trPr>
          <w:cantSplit/>
        </w:trPr>
        <w:tc>
          <w:tcPr>
            <w:tcW w:w="2195" w:type="dxa"/>
          </w:tcPr>
          <w:p w14:paraId="505DF00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sn</w:t>
            </w:r>
            <w:proofErr w:type="spellEnd"/>
          </w:p>
        </w:tc>
        <w:tc>
          <w:tcPr>
            <w:tcW w:w="2209" w:type="dxa"/>
          </w:tcPr>
          <w:p w14:paraId="3ECEAF6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26" w:type="dxa"/>
          </w:tcPr>
          <w:p w14:paraId="1A2B373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序列号</w:t>
            </w:r>
          </w:p>
        </w:tc>
      </w:tr>
    </w:tbl>
    <w:p w14:paraId="6B2DF990" w14:textId="77777777" w:rsidR="00213151" w:rsidRDefault="00213151">
      <w:pPr>
        <w:rPr>
          <w:b/>
          <w:color w:val="000000" w:themeColor="text1"/>
          <w:lang w:eastAsia="zh-CN"/>
        </w:rPr>
      </w:pPr>
    </w:p>
    <w:p w14:paraId="5DCBEA31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lastRenderedPageBreak/>
        <w:t>响应：</w:t>
      </w:r>
    </w:p>
    <w:p w14:paraId="72E454C1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3C947317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"code"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200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26100051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"message"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4EE8D76D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559D4CA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sn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"120200044821BSB0020"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0E93B87C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jobId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"af30d7371d6a477bb73d44e4f3300997"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19178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waitTime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5</w:t>
      </w:r>
    </w:p>
    <w:p w14:paraId="61A895DE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}</w:t>
      </w:r>
    </w:p>
    <w:p w14:paraId="1B8A6135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</w:t>
      </w:r>
    </w:p>
    <w:p w14:paraId="26BFF5E3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5DA61C49" w14:textId="77777777">
        <w:tc>
          <w:tcPr>
            <w:tcW w:w="8522" w:type="dxa"/>
          </w:tcPr>
          <w:p w14:paraId="2D48D1D1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6BCDFAB8" w14:textId="77777777">
        <w:tc>
          <w:tcPr>
            <w:tcW w:w="8522" w:type="dxa"/>
          </w:tcPr>
          <w:p w14:paraId="489802CC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curl --location --request POST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'http://172.21.175.129:8081/northboundApi/v1/device/parameters/query/120200044821BSB0020'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0AB023A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'Authorization: eyJ0eXAiOiJKV1QiLCJhbGciOiJIUzI1NiJ9.eyJpYXQiOjE3MDE0MDA2NzgsInVzZXJuYW1lIjoid3lxIn0.zbwG-NJs-8ZEe97fI0lCfIgbyMnu33j_S69LXzw3_1U'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225390F6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'Content-Type: application/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7AECED0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--data-raw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 ["Device.DeviceInfo.SoftwareVersion","Device.Services.FAPService.1.AccessMgmt.LTE.HNBName","Device.DeviceInfo.SAS.FAP.GPS.LockedLatitude","Device.DeviceInfo.SAS.FAP.GPS.LockedLongitude"]'</w:t>
            </w:r>
          </w:p>
          <w:p w14:paraId="6E4F1B0F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</w:p>
        </w:tc>
      </w:tr>
      <w:tr w:rsidR="00213151" w14:paraId="37E13206" w14:textId="77777777">
        <w:tc>
          <w:tcPr>
            <w:tcW w:w="8522" w:type="dxa"/>
          </w:tcPr>
          <w:p w14:paraId="581850D0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 w:hint="eastAsia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440CA76E" w14:textId="77777777">
        <w:tc>
          <w:tcPr>
            <w:tcW w:w="8522" w:type="dxa"/>
          </w:tcPr>
          <w:p w14:paraId="5548F0B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{</w:t>
            </w:r>
          </w:p>
          <w:p w14:paraId="6A4667FA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"code"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200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2A0FCC12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"message"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3B1497BF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{</w:t>
            </w:r>
          </w:p>
          <w:p w14:paraId="200E3F9F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sn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"120200044821BSB0020"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5DAB8A4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"af30d7371d6a477bb73d44e4f3300997"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8E5C07C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waitTime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5</w:t>
            </w:r>
          </w:p>
          <w:p w14:paraId="411608F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}</w:t>
            </w:r>
          </w:p>
          <w:p w14:paraId="05630D9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</w:p>
        </w:tc>
      </w:tr>
    </w:tbl>
    <w:p w14:paraId="347FF76F" w14:textId="77777777" w:rsidR="00213151" w:rsidRDefault="00213151">
      <w:pPr>
        <w:rPr>
          <w:color w:val="000000" w:themeColor="text1"/>
          <w:lang w:eastAsia="zh-CN"/>
        </w:rPr>
      </w:pPr>
    </w:p>
    <w:p w14:paraId="2C443A50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28" w:name="_Toc163485604"/>
      <w:r>
        <w:rPr>
          <w:rFonts w:hint="eastAsia"/>
          <w:color w:val="000000" w:themeColor="text1"/>
          <w:sz w:val="24"/>
          <w:lang w:eastAsia="zh-CN"/>
        </w:rPr>
        <w:t>配置参数</w:t>
      </w:r>
      <w:bookmarkEnd w:id="28"/>
    </w:p>
    <w:p w14:paraId="507DD27F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HTTP protocol, PUT method.</w:t>
      </w:r>
    </w:p>
    <w:p w14:paraId="06013E43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Content-Type:application</w:t>
      </w:r>
      <w:proofErr w:type="spellEnd"/>
      <w:r>
        <w:rPr>
          <w:rFonts w:hint="eastAsia"/>
          <w:color w:val="000000" w:themeColor="text1"/>
          <w:lang w:eastAsia="zh-CN"/>
        </w:rPr>
        <w:t>/</w:t>
      </w:r>
      <w:proofErr w:type="spellStart"/>
      <w:r>
        <w:rPr>
          <w:rFonts w:hint="eastAsia"/>
          <w:color w:val="000000" w:themeColor="text1"/>
          <w:lang w:eastAsia="zh-CN"/>
        </w:rPr>
        <w:t>json;charset</w:t>
      </w:r>
      <w:proofErr w:type="spellEnd"/>
      <w:r>
        <w:rPr>
          <w:rFonts w:hint="eastAsia"/>
          <w:color w:val="000000" w:themeColor="text1"/>
          <w:lang w:eastAsia="zh-CN"/>
        </w:rPr>
        <w:t>=UTF-8</w:t>
      </w:r>
    </w:p>
    <w:p w14:paraId="78BE47EF" w14:textId="6525D5C3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</w:rPr>
        <w:fldChar w:fldCharType="begin"/>
      </w:r>
      <w:r>
        <w:instrText xml:space="preserve"> HYPERLINK "http://ip:port/northboundApi/v1/device/parameters/%7bsn%7d" </w:instrText>
      </w:r>
      <w:r w:rsidR="00F244F7"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ff"/>
          <w:rFonts w:hint="eastAsia"/>
          <w:color w:val="000000" w:themeColor="text1"/>
          <w:u w:val="none"/>
          <w:lang w:eastAsia="zh-CN"/>
        </w:rPr>
        <w:t>http://ip:port/northboundApi/v1/device/parameters/{sn}</w:t>
      </w:r>
      <w:r>
        <w:rPr>
          <w:rStyle w:val="aff"/>
          <w:rFonts w:hint="eastAsia"/>
          <w:color w:val="000000" w:themeColor="text1"/>
          <w:u w:val="none"/>
          <w:lang w:eastAsia="zh-CN"/>
        </w:rPr>
        <w:fldChar w:fldCharType="end"/>
      </w:r>
    </w:p>
    <w:p w14:paraId="36DA937C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237"/>
        <w:gridCol w:w="3960"/>
      </w:tblGrid>
      <w:tr w:rsidR="00213151" w14:paraId="19A0E98D" w14:textId="77777777">
        <w:tc>
          <w:tcPr>
            <w:tcW w:w="2167" w:type="dxa"/>
            <w:shd w:val="clear" w:color="auto" w:fill="D9D9D9" w:themeFill="background1" w:themeFillShade="D9"/>
          </w:tcPr>
          <w:p w14:paraId="7A58D90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3D8AF1B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1667728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6A4D24CC" w14:textId="77777777">
        <w:tc>
          <w:tcPr>
            <w:tcW w:w="2167" w:type="dxa"/>
          </w:tcPr>
          <w:p w14:paraId="4D2C978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237" w:type="dxa"/>
          </w:tcPr>
          <w:p w14:paraId="42BDA63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0" w:type="dxa"/>
          </w:tcPr>
          <w:p w14:paraId="009EE1E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2C8983B3" w14:textId="77777777" w:rsidR="00213151" w:rsidRDefault="00213151">
      <w:pPr>
        <w:rPr>
          <w:color w:val="000000" w:themeColor="text1"/>
          <w:lang w:eastAsia="zh-CN"/>
        </w:rPr>
      </w:pPr>
    </w:p>
    <w:p w14:paraId="328E23F3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lastRenderedPageBreak/>
        <w:t>参数</w:t>
      </w:r>
      <w:r>
        <w:rPr>
          <w:rFonts w:hint="eastAsia"/>
          <w:color w:val="000000" w:themeColor="text1"/>
          <w:lang w:eastAsia="zh-CN"/>
        </w:rPr>
        <w:t>:</w:t>
      </w:r>
    </w:p>
    <w:p w14:paraId="1205E46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071886C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pathList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[</w:t>
      </w:r>
    </w:p>
    <w:p w14:paraId="52F6888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{</w:t>
      </w:r>
    </w:p>
    <w:p w14:paraId="56E1A5B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"path"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"Device.Services.FAPService.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1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.FAPControl.LTE.HSS.HaloBEnableState", </w:t>
      </w:r>
    </w:p>
    <w:p w14:paraId="29A07B6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"value"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true</w:t>
      </w:r>
    </w:p>
    <w:p w14:paraId="0CAA472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}</w:t>
      </w:r>
    </w:p>
    <w:p w14:paraId="7B777F5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]</w:t>
      </w:r>
    </w:p>
    <w:p w14:paraId="325E5D2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6929059F" w14:textId="77777777" w:rsidR="00213151" w:rsidRDefault="00213151">
      <w:pPr>
        <w:widowControl/>
        <w:shd w:val="clear" w:color="auto" w:fill="F5F5F5"/>
        <w:spacing w:line="192" w:lineRule="atLeast"/>
        <w:rPr>
          <w:color w:val="000000" w:themeColor="text1"/>
          <w:sz w:val="18"/>
          <w:szCs w:val="18"/>
          <w:lang w:eastAsia="zh-CN"/>
        </w:rPr>
      </w:pPr>
    </w:p>
    <w:tbl>
      <w:tblPr>
        <w:tblStyle w:val="afc"/>
        <w:tblpPr w:leftFromText="180" w:rightFromText="180" w:vertAnchor="text" w:horzAnchor="page" w:tblpX="1897" w:tblpY="306"/>
        <w:tblOverlap w:val="never"/>
        <w:tblW w:w="8330" w:type="dxa"/>
        <w:tblLayout w:type="fixed"/>
        <w:tblLook w:val="04A0" w:firstRow="1" w:lastRow="0" w:firstColumn="1" w:lastColumn="0" w:noHBand="0" w:noVBand="1"/>
      </w:tblPr>
      <w:tblGrid>
        <w:gridCol w:w="2195"/>
        <w:gridCol w:w="2209"/>
        <w:gridCol w:w="3926"/>
      </w:tblGrid>
      <w:tr w:rsidR="00213151" w14:paraId="3B72E9FA" w14:textId="77777777">
        <w:trPr>
          <w:cantSplit/>
          <w:tblHeader/>
        </w:trPr>
        <w:tc>
          <w:tcPr>
            <w:tcW w:w="2195" w:type="dxa"/>
            <w:shd w:val="clear" w:color="auto" w:fill="D9D9D9" w:themeFill="background1" w:themeFillShade="D9"/>
          </w:tcPr>
          <w:p w14:paraId="65C99E2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09" w:type="dxa"/>
            <w:shd w:val="clear" w:color="auto" w:fill="D9D9D9" w:themeFill="background1" w:themeFillShade="D9"/>
          </w:tcPr>
          <w:p w14:paraId="02C4D52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26" w:type="dxa"/>
            <w:shd w:val="clear" w:color="auto" w:fill="D9D9D9" w:themeFill="background1" w:themeFillShade="D9"/>
          </w:tcPr>
          <w:p w14:paraId="5432C9C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DD4A4EA" w14:textId="77777777">
        <w:trPr>
          <w:cantSplit/>
        </w:trPr>
        <w:tc>
          <w:tcPr>
            <w:tcW w:w="2195" w:type="dxa"/>
          </w:tcPr>
          <w:p w14:paraId="4286E5C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path</w:t>
            </w:r>
          </w:p>
        </w:tc>
        <w:tc>
          <w:tcPr>
            <w:tcW w:w="2209" w:type="dxa"/>
          </w:tcPr>
          <w:p w14:paraId="4C29C17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string(256)</w:t>
            </w:r>
          </w:p>
        </w:tc>
        <w:tc>
          <w:tcPr>
            <w:tcW w:w="3926" w:type="dxa"/>
          </w:tcPr>
          <w:p w14:paraId="78F082B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参数路径</w:t>
            </w:r>
          </w:p>
        </w:tc>
      </w:tr>
      <w:tr w:rsidR="00213151" w14:paraId="315647A6" w14:textId="77777777">
        <w:trPr>
          <w:cantSplit/>
        </w:trPr>
        <w:tc>
          <w:tcPr>
            <w:tcW w:w="2195" w:type="dxa"/>
          </w:tcPr>
          <w:p w14:paraId="21C7827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value</w:t>
            </w:r>
          </w:p>
        </w:tc>
        <w:tc>
          <w:tcPr>
            <w:tcW w:w="2209" w:type="dxa"/>
          </w:tcPr>
          <w:p w14:paraId="7DE4164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string(256)</w:t>
            </w:r>
          </w:p>
        </w:tc>
        <w:tc>
          <w:tcPr>
            <w:tcW w:w="3926" w:type="dxa"/>
          </w:tcPr>
          <w:p w14:paraId="3238350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参数值</w:t>
            </w:r>
          </w:p>
        </w:tc>
      </w:tr>
      <w:tr w:rsidR="00213151" w14:paraId="7683D008" w14:textId="77777777">
        <w:trPr>
          <w:cantSplit/>
        </w:trPr>
        <w:tc>
          <w:tcPr>
            <w:tcW w:w="2195" w:type="dxa"/>
          </w:tcPr>
          <w:p w14:paraId="56076E7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sn</w:t>
            </w:r>
            <w:proofErr w:type="spellEnd"/>
          </w:p>
        </w:tc>
        <w:tc>
          <w:tcPr>
            <w:tcW w:w="2209" w:type="dxa"/>
          </w:tcPr>
          <w:p w14:paraId="7624B54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26" w:type="dxa"/>
          </w:tcPr>
          <w:p w14:paraId="794C130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序列号</w:t>
            </w:r>
          </w:p>
        </w:tc>
      </w:tr>
    </w:tbl>
    <w:p w14:paraId="39D0BBEB" w14:textId="77777777" w:rsidR="00213151" w:rsidRDefault="00213151">
      <w:pPr>
        <w:rPr>
          <w:b/>
          <w:color w:val="000000" w:themeColor="text1"/>
          <w:lang w:eastAsia="zh-CN"/>
        </w:rPr>
      </w:pPr>
    </w:p>
    <w:p w14:paraId="17C5E756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color w:val="000000" w:themeColor="text1"/>
          <w:lang w:eastAsia="zh-CN"/>
        </w:rPr>
        <w:t>:</w:t>
      </w:r>
    </w:p>
    <w:p w14:paraId="1E48943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616B419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20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0, </w:t>
      </w:r>
    </w:p>
    <w:p w14:paraId="6ABF695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4C38E64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jobId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"1", </w:t>
      </w:r>
    </w:p>
    <w:p w14:paraId="3DE70A0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"</w:t>
      </w:r>
      <w:proofErr w:type="spellStart"/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waitTime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5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</w:p>
    <w:p w14:paraId="6379BA3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}, </w:t>
      </w:r>
    </w:p>
    <w:p w14:paraId="4FEA995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success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</w:p>
    <w:p w14:paraId="760A718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31BEC43E" w14:textId="77777777">
        <w:tc>
          <w:tcPr>
            <w:tcW w:w="2127" w:type="dxa"/>
            <w:shd w:val="clear" w:color="auto" w:fill="D9D9D9" w:themeFill="background1" w:themeFillShade="D9"/>
          </w:tcPr>
          <w:p w14:paraId="09B1513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285351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7B52C78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236BB18" w14:textId="77777777">
        <w:tc>
          <w:tcPr>
            <w:tcW w:w="2127" w:type="dxa"/>
          </w:tcPr>
          <w:p w14:paraId="7E7B4BC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268" w:type="dxa"/>
          </w:tcPr>
          <w:p w14:paraId="5B16CF2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1517196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2C562AC5" w14:textId="77777777">
        <w:tc>
          <w:tcPr>
            <w:tcW w:w="2127" w:type="dxa"/>
          </w:tcPr>
          <w:p w14:paraId="78B45B6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268" w:type="dxa"/>
          </w:tcPr>
          <w:p w14:paraId="3A23C73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3969" w:type="dxa"/>
          </w:tcPr>
          <w:p w14:paraId="099ECE1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返回的数据值</w:t>
            </w:r>
          </w:p>
        </w:tc>
      </w:tr>
      <w:tr w:rsidR="00213151" w14:paraId="0E51F6F2" w14:textId="77777777">
        <w:tc>
          <w:tcPr>
            <w:tcW w:w="2127" w:type="dxa"/>
          </w:tcPr>
          <w:p w14:paraId="00B3813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268" w:type="dxa"/>
          </w:tcPr>
          <w:p w14:paraId="016FDC1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3B5A328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  <w:tr w:rsidR="00213151" w14:paraId="65BD0ADD" w14:textId="77777777">
        <w:tc>
          <w:tcPr>
            <w:tcW w:w="2127" w:type="dxa"/>
          </w:tcPr>
          <w:p w14:paraId="797B511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jobId</w:t>
            </w:r>
            <w:proofErr w:type="spellEnd"/>
          </w:p>
        </w:tc>
        <w:tc>
          <w:tcPr>
            <w:tcW w:w="2268" w:type="dxa"/>
          </w:tcPr>
          <w:p w14:paraId="0AE3D66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61A3D8B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任务</w:t>
            </w:r>
            <w:r>
              <w:rPr>
                <w:rFonts w:cs="Arial"/>
                <w:szCs w:val="21"/>
              </w:rPr>
              <w:t>ID</w:t>
            </w:r>
          </w:p>
        </w:tc>
      </w:tr>
      <w:tr w:rsidR="00213151" w14:paraId="2850CCE6" w14:textId="77777777">
        <w:tc>
          <w:tcPr>
            <w:tcW w:w="2127" w:type="dxa"/>
          </w:tcPr>
          <w:p w14:paraId="2056B73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waitTime</w:t>
            </w:r>
            <w:proofErr w:type="spellEnd"/>
          </w:p>
        </w:tc>
        <w:tc>
          <w:tcPr>
            <w:tcW w:w="2268" w:type="dxa"/>
          </w:tcPr>
          <w:p w14:paraId="39BEDD1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6A35AD9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结果查询的等待时间</w:t>
            </w:r>
            <w:r>
              <w:rPr>
                <w:rFonts w:cs="Arial" w:hint="eastAsia"/>
                <w:szCs w:val="21"/>
              </w:rPr>
              <w:t xml:space="preserve"> </w:t>
            </w:r>
            <w:r>
              <w:rPr>
                <w:rFonts w:cs="Arial" w:hint="eastAsia"/>
                <w:szCs w:val="21"/>
              </w:rPr>
              <w:t>单位：秒</w:t>
            </w:r>
          </w:p>
        </w:tc>
      </w:tr>
    </w:tbl>
    <w:p w14:paraId="3ED16DFE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4F95514D" w14:textId="77777777">
        <w:tc>
          <w:tcPr>
            <w:tcW w:w="8522" w:type="dxa"/>
          </w:tcPr>
          <w:p w14:paraId="03758C55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226F29EE" w14:textId="77777777">
        <w:tc>
          <w:tcPr>
            <w:tcW w:w="8522" w:type="dxa"/>
          </w:tcPr>
          <w:p w14:paraId="2E5CC832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curl --location --request PUT 'http://</w:t>
            </w:r>
            <w:r>
              <w:rPr>
                <w:rStyle w:val="aff"/>
                <w:rFonts w:ascii="Helvetica" w:eastAsia="Helvetica" w:hAnsi="Helvetica" w:cs="Helvetica"/>
                <w:color w:val="auto"/>
                <w:sz w:val="18"/>
                <w:szCs w:val="18"/>
                <w:u w:val="none"/>
                <w:shd w:val="clear" w:color="auto" w:fill="FFFFFF"/>
              </w:rPr>
              <w:t>192.168.14.27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:8081/northboundApi/v1/device/parameters/1202000089177LP0008' \</w:t>
            </w:r>
          </w:p>
          <w:p w14:paraId="3878FC1C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--header 'Authorization</w:t>
            </w:r>
            <w:r>
              <w:rPr>
                <w:rFonts w:ascii="宋体" w:hAnsi="宋体" w:cs="宋体" w:hint="eastAsia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eyJ0eXAiOiJKV1QiLCJhbGciOiJIUzI1NiJ9.eyJpYXQiOjE2NTcwMTU0MzEsInVzZXJuYW1lIjoiYWRtaW4ifQ.SNUtqxFvFXsGQYeHKfvmQscqu9f0ggqMAcBzeeAw7Cw' \</w:t>
            </w:r>
          </w:p>
          <w:p w14:paraId="146C7EC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--header 'Content-Type</w:t>
            </w:r>
            <w:r>
              <w:rPr>
                <w:rFonts w:ascii="宋体" w:hAnsi="宋体" w:cs="宋体" w:hint="eastAsia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application/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' \</w:t>
            </w:r>
          </w:p>
          <w:p w14:paraId="2147C85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--data-raw '{</w:t>
            </w:r>
          </w:p>
          <w:p w14:paraId="59DDB91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    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pathList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[</w:t>
            </w:r>
          </w:p>
          <w:p w14:paraId="2A11F75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lastRenderedPageBreak/>
              <w:t>        {</w:t>
            </w:r>
          </w:p>
          <w:p w14:paraId="0E4A1ACD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            "path"</w:t>
            </w:r>
            <w:r>
              <w:rPr>
                <w:rFonts w:ascii="宋体" w:hAnsi="宋体" w:cs="宋体" w:hint="eastAsia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"Device.Services.FAPService.1.AccessMgmt.LTE.HNBName", </w:t>
            </w:r>
          </w:p>
          <w:p w14:paraId="4BF2D05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            "value"</w:t>
            </w:r>
            <w:r>
              <w:rPr>
                <w:rFonts w:ascii="宋体" w:hAnsi="宋体" w:cs="宋体" w:hint="eastAsia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beijing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</w:p>
          <w:p w14:paraId="3D2E5C7D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}</w:t>
            </w:r>
          </w:p>
          <w:p w14:paraId="369EEF9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]</w:t>
            </w:r>
          </w:p>
          <w:p w14:paraId="0A596472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</w:p>
        </w:tc>
      </w:tr>
      <w:tr w:rsidR="00213151" w14:paraId="5D5E88DD" w14:textId="77777777">
        <w:tc>
          <w:tcPr>
            <w:tcW w:w="8522" w:type="dxa"/>
          </w:tcPr>
          <w:p w14:paraId="1DA85200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lastRenderedPageBreak/>
              <w:t>响应</w:t>
            </w:r>
          </w:p>
        </w:tc>
      </w:tr>
      <w:tr w:rsidR="00213151" w14:paraId="4247DB66" w14:textId="77777777">
        <w:tc>
          <w:tcPr>
            <w:tcW w:w="8522" w:type="dxa"/>
          </w:tcPr>
          <w:p w14:paraId="0EB56F57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617D030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"code"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20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0, </w:t>
            </w:r>
          </w:p>
          <w:p w14:paraId="13EA9DCE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"data"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2AB4B563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"1", </w:t>
            </w:r>
          </w:p>
          <w:p w14:paraId="719F70B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waitTime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5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</w:p>
          <w:p w14:paraId="0CB480A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}, </w:t>
            </w:r>
          </w:p>
          <w:p w14:paraId="03B7CACE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"message"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success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</w:p>
          <w:p w14:paraId="3CEBEF4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}</w:t>
            </w:r>
          </w:p>
        </w:tc>
      </w:tr>
    </w:tbl>
    <w:p w14:paraId="59B8B903" w14:textId="77777777" w:rsidR="00213151" w:rsidRDefault="00213151">
      <w:pPr>
        <w:rPr>
          <w:color w:val="000000" w:themeColor="text1"/>
          <w:lang w:eastAsia="zh-CN"/>
        </w:rPr>
      </w:pPr>
    </w:p>
    <w:p w14:paraId="1E9E8394" w14:textId="77777777" w:rsidR="00213151" w:rsidRDefault="00000000">
      <w:pPr>
        <w:rPr>
          <w:lang w:eastAsia="zh-CN"/>
        </w:rPr>
      </w:pPr>
      <w:r>
        <w:rPr>
          <w:rFonts w:hint="eastAsia"/>
          <w:lang w:eastAsia="zh-CN"/>
        </w:rPr>
        <w:t>标准路径参见：</w:t>
      </w:r>
      <w:r>
        <w:rPr>
          <w:lang w:eastAsia="zh-CN"/>
        </w:rPr>
        <w:t xml:space="preserve"> "</w:t>
      </w:r>
      <w:r>
        <w:rPr>
          <w:rFonts w:hint="eastAsia"/>
          <w:lang w:eastAsia="zh-CN"/>
        </w:rPr>
        <w:t>North bound interface standard parameters</w:t>
      </w:r>
      <w:r>
        <w:rPr>
          <w:lang w:eastAsia="zh-CN"/>
        </w:rPr>
        <w:t>.xlsx"</w:t>
      </w:r>
      <w:r>
        <w:rPr>
          <w:rFonts w:hint="eastAsia"/>
          <w:lang w:eastAsia="zh-CN"/>
        </w:rPr>
        <w:t>:</w:t>
      </w:r>
    </w:p>
    <w:bookmarkStart w:id="29" w:name="_MON_1716710316"/>
    <w:bookmarkEnd w:id="29"/>
    <w:p w14:paraId="422A964A" w14:textId="77777777" w:rsidR="00213151" w:rsidRDefault="00000000">
      <w:pPr>
        <w:rPr>
          <w:lang w:eastAsia="zh-CN"/>
        </w:rPr>
      </w:pPr>
      <w:r>
        <w:rPr>
          <w:lang w:eastAsia="zh-CN"/>
        </w:rPr>
        <w:object w:dxaOrig="1455" w:dyaOrig="1320" w14:anchorId="465E3D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5pt;height:66pt" o:ole="">
            <v:imagedata r:id="rId13" o:title=""/>
          </v:shape>
          <o:OLEObject Type="Embed" ProgID="Excel.Sheet.12" ShapeID="_x0000_i1025" DrawAspect="Icon" ObjectID="_1774098370" r:id="rId14"/>
        </w:object>
      </w:r>
    </w:p>
    <w:p w14:paraId="76D46055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30" w:name="_Toc163485605"/>
      <w:r>
        <w:rPr>
          <w:rFonts w:hint="eastAsia"/>
          <w:color w:val="000000" w:themeColor="text1"/>
          <w:sz w:val="24"/>
          <w:lang w:eastAsia="zh-CN"/>
        </w:rPr>
        <w:t>获取</w:t>
      </w:r>
      <w:proofErr w:type="spellStart"/>
      <w:r>
        <w:rPr>
          <w:rFonts w:hint="eastAsia"/>
          <w:color w:val="000000" w:themeColor="text1"/>
          <w:sz w:val="24"/>
          <w:lang w:eastAsia="zh-CN"/>
        </w:rPr>
        <w:t>HaloB</w:t>
      </w:r>
      <w:proofErr w:type="spellEnd"/>
      <w:r>
        <w:rPr>
          <w:rFonts w:hint="eastAsia"/>
          <w:color w:val="000000" w:themeColor="text1"/>
          <w:sz w:val="24"/>
          <w:lang w:eastAsia="zh-CN"/>
        </w:rPr>
        <w:t>附加的</w:t>
      </w:r>
      <w:r>
        <w:rPr>
          <w:rFonts w:hint="eastAsia"/>
          <w:color w:val="000000" w:themeColor="text1"/>
          <w:sz w:val="24"/>
          <w:lang w:eastAsia="zh-CN"/>
        </w:rPr>
        <w:t>IMSI</w:t>
      </w:r>
      <w:r>
        <w:rPr>
          <w:rFonts w:hint="eastAsia"/>
          <w:color w:val="000000" w:themeColor="text1"/>
          <w:sz w:val="24"/>
          <w:lang w:eastAsia="zh-CN"/>
        </w:rPr>
        <w:t>列表</w:t>
      </w:r>
      <w:bookmarkEnd w:id="30"/>
    </w:p>
    <w:p w14:paraId="4C8099B6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HTTP protocol, GET method.</w:t>
      </w:r>
    </w:p>
    <w:p w14:paraId="7C95A644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  <w:lang w:eastAsia="zh-CN"/>
        </w:rPr>
        <w:t>http://ip:port/northboundApi/v1/enodeb/infos/imsi/{sn}</w:t>
      </w:r>
    </w:p>
    <w:p w14:paraId="14188607" w14:textId="77777777" w:rsidR="00213151" w:rsidRDefault="00213151">
      <w:pPr>
        <w:rPr>
          <w:color w:val="000000" w:themeColor="text1"/>
          <w:lang w:eastAsia="zh-CN"/>
        </w:rPr>
      </w:pPr>
    </w:p>
    <w:p w14:paraId="0BDA6FD2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237"/>
        <w:gridCol w:w="3960"/>
      </w:tblGrid>
      <w:tr w:rsidR="00213151" w14:paraId="0A2054A4" w14:textId="77777777">
        <w:tc>
          <w:tcPr>
            <w:tcW w:w="2167" w:type="dxa"/>
            <w:shd w:val="clear" w:color="auto" w:fill="D9D9D9" w:themeFill="background1" w:themeFillShade="D9"/>
          </w:tcPr>
          <w:p w14:paraId="5600846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6CE38D2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70ABCE9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55FD08FE" w14:textId="77777777">
        <w:tc>
          <w:tcPr>
            <w:tcW w:w="2167" w:type="dxa"/>
          </w:tcPr>
          <w:p w14:paraId="155BC17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237" w:type="dxa"/>
          </w:tcPr>
          <w:p w14:paraId="7C19BA4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0" w:type="dxa"/>
          </w:tcPr>
          <w:p w14:paraId="020D5ED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674EE7C4" w14:textId="77777777" w:rsidR="00213151" w:rsidRDefault="00213151">
      <w:pPr>
        <w:rPr>
          <w:color w:val="000000" w:themeColor="text1"/>
          <w:lang w:eastAsia="zh-CN"/>
        </w:rPr>
      </w:pPr>
    </w:p>
    <w:p w14:paraId="591E45D5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color w:val="000000" w:themeColor="text1"/>
          <w:lang w:eastAsia="zh-CN"/>
        </w:rPr>
        <w:t>: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3EAB942C" w14:textId="77777777">
        <w:trPr>
          <w:cantSplit/>
          <w:tblHeader/>
        </w:trPr>
        <w:tc>
          <w:tcPr>
            <w:tcW w:w="2127" w:type="dxa"/>
            <w:shd w:val="clear" w:color="auto" w:fill="D9D9D9" w:themeFill="background1" w:themeFillShade="D9"/>
          </w:tcPr>
          <w:p w14:paraId="7969F157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05C853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286ED34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7856588" w14:textId="77777777">
        <w:trPr>
          <w:cantSplit/>
        </w:trPr>
        <w:tc>
          <w:tcPr>
            <w:tcW w:w="2127" w:type="dxa"/>
          </w:tcPr>
          <w:p w14:paraId="576025D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sn</w:t>
            </w:r>
            <w:proofErr w:type="spellEnd"/>
          </w:p>
        </w:tc>
        <w:tc>
          <w:tcPr>
            <w:tcW w:w="2268" w:type="dxa"/>
          </w:tcPr>
          <w:p w14:paraId="1E996CD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9" w:type="dxa"/>
          </w:tcPr>
          <w:p w14:paraId="7EF27BD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序列号</w:t>
            </w:r>
          </w:p>
        </w:tc>
      </w:tr>
      <w:tr w:rsidR="00213151" w14:paraId="7932244B" w14:textId="77777777">
        <w:trPr>
          <w:cantSplit/>
        </w:trPr>
        <w:tc>
          <w:tcPr>
            <w:tcW w:w="2127" w:type="dxa"/>
            <w:vAlign w:val="center"/>
          </w:tcPr>
          <w:p w14:paraId="1394F37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startTime</w:t>
            </w:r>
            <w:proofErr w:type="spellEnd"/>
          </w:p>
        </w:tc>
        <w:tc>
          <w:tcPr>
            <w:tcW w:w="2268" w:type="dxa"/>
          </w:tcPr>
          <w:p w14:paraId="544BF22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9" w:type="dxa"/>
          </w:tcPr>
          <w:p w14:paraId="009542D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开始时间</w:t>
            </w:r>
          </w:p>
        </w:tc>
      </w:tr>
      <w:tr w:rsidR="00213151" w14:paraId="0B11F540" w14:textId="77777777">
        <w:trPr>
          <w:cantSplit/>
        </w:trPr>
        <w:tc>
          <w:tcPr>
            <w:tcW w:w="2127" w:type="dxa"/>
            <w:vAlign w:val="center"/>
          </w:tcPr>
          <w:p w14:paraId="13A74A8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endTime</w:t>
            </w:r>
            <w:proofErr w:type="spellEnd"/>
          </w:p>
        </w:tc>
        <w:tc>
          <w:tcPr>
            <w:tcW w:w="2268" w:type="dxa"/>
          </w:tcPr>
          <w:p w14:paraId="13E411F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9" w:type="dxa"/>
          </w:tcPr>
          <w:p w14:paraId="2F91E52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结束时间</w:t>
            </w:r>
          </w:p>
        </w:tc>
      </w:tr>
    </w:tbl>
    <w:p w14:paraId="4AFA3C11" w14:textId="77777777" w:rsidR="00213151" w:rsidRDefault="00213151">
      <w:pPr>
        <w:rPr>
          <w:color w:val="000000" w:themeColor="text1"/>
          <w:lang w:eastAsia="zh-CN"/>
        </w:rPr>
      </w:pPr>
    </w:p>
    <w:p w14:paraId="7CDF2B45" w14:textId="77777777" w:rsidR="00213151" w:rsidRDefault="00000000">
      <w:pPr>
        <w:rPr>
          <w:b/>
          <w:bCs/>
          <w:color w:val="000000" w:themeColor="text1"/>
          <w:lang w:eastAsia="zh-CN"/>
        </w:rPr>
      </w:pPr>
      <w:r>
        <w:rPr>
          <w:rFonts w:hint="eastAsia"/>
          <w:b/>
          <w:bCs/>
          <w:color w:val="000000" w:themeColor="text1"/>
          <w:lang w:eastAsia="zh-CN"/>
        </w:rPr>
        <w:t>响应</w:t>
      </w:r>
      <w:r>
        <w:rPr>
          <w:rFonts w:hint="eastAsia"/>
          <w:b/>
          <w:bCs/>
          <w:color w:val="000000" w:themeColor="text1"/>
          <w:lang w:eastAsia="zh-CN"/>
        </w:rPr>
        <w:t>:</w:t>
      </w:r>
    </w:p>
    <w:p w14:paraId="188BE0C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493A8BD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200,</w:t>
      </w:r>
    </w:p>
    <w:p w14:paraId="6614236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"success",</w:t>
      </w:r>
    </w:p>
    <w:p w14:paraId="2DA008C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lastRenderedPageBreak/>
        <w:t xml:space="preserve">    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6F7CAD2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"call"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[</w:t>
      </w:r>
    </w:p>
    <w:p w14:paraId="1D0A9CB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{</w:t>
      </w:r>
    </w:p>
    <w:p w14:paraId="3B2BB8B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imsi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"0001",</w:t>
      </w:r>
    </w:p>
    <w:p w14:paraId="175AAF0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smallCellCode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"48BF74_1202000091177SP0005",</w:t>
      </w:r>
    </w:p>
    <w:p w14:paraId="0CF8A7B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"status"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null,</w:t>
      </w:r>
    </w:p>
    <w:p w14:paraId="3A47A02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failureReason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null,</w:t>
      </w:r>
    </w:p>
    <w:p w14:paraId="68D6DAB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requestTime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"2022-03-16T11:30:38",</w:t>
      </w:r>
    </w:p>
    <w:p w14:paraId="1592932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responseTime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null,</w:t>
      </w:r>
    </w:p>
    <w:p w14:paraId="3324EB4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apnStatus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null,</w:t>
      </w:r>
    </w:p>
    <w:p w14:paraId="2A62088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apnRequestTime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null,</w:t>
      </w:r>
    </w:p>
    <w:p w14:paraId="0DED52A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apnResponseTime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null</w:t>
      </w:r>
    </w:p>
    <w:p w14:paraId="6488619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}</w:t>
      </w:r>
    </w:p>
    <w:p w14:paraId="5F152CB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],</w:t>
      </w:r>
    </w:p>
    <w:p w14:paraId="4A61EF5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"traffic"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[</w:t>
      </w:r>
    </w:p>
    <w:p w14:paraId="2A274AD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{</w:t>
      </w:r>
    </w:p>
    <w:p w14:paraId="406F3EC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imsi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"001",</w:t>
      </w:r>
    </w:p>
    <w:p w14:paraId="06C8FB6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smallCellCode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"48BF74_1202000091177SP0005",</w:t>
      </w:r>
    </w:p>
    <w:p w14:paraId="6760F8A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"status"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"1",</w:t>
      </w:r>
    </w:p>
    <w:p w14:paraId="0E3009E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failureReason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null,</w:t>
      </w:r>
    </w:p>
    <w:p w14:paraId="63F846E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requestTime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"2022-03-16T11:33:38",</w:t>
      </w:r>
    </w:p>
    <w:p w14:paraId="46C49B9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responseTime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"2022-03-16T11:33:40",</w:t>
      </w:r>
    </w:p>
    <w:p w14:paraId="7F91552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apnStatus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null,</w:t>
      </w:r>
    </w:p>
    <w:p w14:paraId="057DAC7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apnRequestTime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"2022-03-16T11:33:43",</w:t>
      </w:r>
    </w:p>
    <w:p w14:paraId="414D1FB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apnResponseTime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"2022-03-16T11:33:44"</w:t>
      </w:r>
    </w:p>
    <w:p w14:paraId="46C6F0A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}</w:t>
      </w:r>
    </w:p>
    <w:p w14:paraId="590ACE1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]</w:t>
      </w:r>
    </w:p>
    <w:p w14:paraId="0E924F7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}</w:t>
      </w:r>
    </w:p>
    <w:p w14:paraId="1E0001D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0D0A478F" w14:textId="77777777">
        <w:trPr>
          <w:cantSplit/>
          <w:tblHeader/>
        </w:trPr>
        <w:tc>
          <w:tcPr>
            <w:tcW w:w="2127" w:type="dxa"/>
            <w:shd w:val="clear" w:color="auto" w:fill="D9D9D9" w:themeFill="background1" w:themeFillShade="D9"/>
          </w:tcPr>
          <w:p w14:paraId="01528A7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697B5E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52A264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6873222B" w14:textId="77777777">
        <w:trPr>
          <w:cantSplit/>
        </w:trPr>
        <w:tc>
          <w:tcPr>
            <w:tcW w:w="2127" w:type="dxa"/>
          </w:tcPr>
          <w:p w14:paraId="5E67F86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268" w:type="dxa"/>
          </w:tcPr>
          <w:p w14:paraId="55B1CE9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214ED5F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cs"/>
                <w:szCs w:val="21"/>
              </w:rPr>
              <w:t>状态码</w:t>
            </w:r>
          </w:p>
        </w:tc>
      </w:tr>
      <w:tr w:rsidR="00213151" w14:paraId="3FB8490B" w14:textId="77777777">
        <w:trPr>
          <w:cantSplit/>
        </w:trPr>
        <w:tc>
          <w:tcPr>
            <w:tcW w:w="2127" w:type="dxa"/>
          </w:tcPr>
          <w:p w14:paraId="23F2C9B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268" w:type="dxa"/>
          </w:tcPr>
          <w:p w14:paraId="3431B2F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string(256)</w:t>
            </w:r>
          </w:p>
        </w:tc>
        <w:tc>
          <w:tcPr>
            <w:tcW w:w="3969" w:type="dxa"/>
          </w:tcPr>
          <w:p w14:paraId="71AAC79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  <w:tr w:rsidR="00213151" w14:paraId="388A18DE" w14:textId="77777777">
        <w:trPr>
          <w:cantSplit/>
        </w:trPr>
        <w:tc>
          <w:tcPr>
            <w:tcW w:w="2127" w:type="dxa"/>
          </w:tcPr>
          <w:p w14:paraId="1BD70CA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data</w:t>
            </w:r>
          </w:p>
        </w:tc>
        <w:tc>
          <w:tcPr>
            <w:tcW w:w="2268" w:type="dxa"/>
          </w:tcPr>
          <w:p w14:paraId="240C49F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3969" w:type="dxa"/>
          </w:tcPr>
          <w:p w14:paraId="067E5B8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cs"/>
                <w:szCs w:val="21"/>
              </w:rPr>
              <w:t>返回数据</w:t>
            </w:r>
          </w:p>
        </w:tc>
      </w:tr>
      <w:tr w:rsidR="00213151" w14:paraId="2C6FDCF7" w14:textId="77777777">
        <w:trPr>
          <w:cantSplit/>
        </w:trPr>
        <w:tc>
          <w:tcPr>
            <w:tcW w:w="2127" w:type="dxa"/>
          </w:tcPr>
          <w:p w14:paraId="24E8D9C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call</w:t>
            </w:r>
          </w:p>
        </w:tc>
        <w:tc>
          <w:tcPr>
            <w:tcW w:w="2268" w:type="dxa"/>
          </w:tcPr>
          <w:p w14:paraId="13F7C56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array</w:t>
            </w:r>
          </w:p>
        </w:tc>
        <w:tc>
          <w:tcPr>
            <w:tcW w:w="3969" w:type="dxa"/>
          </w:tcPr>
          <w:p w14:paraId="235C713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呼叫</w:t>
            </w:r>
          </w:p>
        </w:tc>
      </w:tr>
      <w:tr w:rsidR="00213151" w14:paraId="656C1159" w14:textId="77777777">
        <w:trPr>
          <w:cantSplit/>
        </w:trPr>
        <w:tc>
          <w:tcPr>
            <w:tcW w:w="2127" w:type="dxa"/>
          </w:tcPr>
          <w:p w14:paraId="5A7CB9F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imsi</w:t>
            </w:r>
            <w:proofErr w:type="spellEnd"/>
          </w:p>
        </w:tc>
        <w:tc>
          <w:tcPr>
            <w:tcW w:w="2268" w:type="dxa"/>
          </w:tcPr>
          <w:p w14:paraId="7DF7D29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2757914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IMSI</w:t>
            </w:r>
          </w:p>
        </w:tc>
      </w:tr>
      <w:tr w:rsidR="00213151" w14:paraId="7D47FBB0" w14:textId="77777777">
        <w:trPr>
          <w:cantSplit/>
        </w:trPr>
        <w:tc>
          <w:tcPr>
            <w:tcW w:w="2127" w:type="dxa"/>
          </w:tcPr>
          <w:p w14:paraId="7DE2800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smallCellCode</w:t>
            </w:r>
            <w:proofErr w:type="spellEnd"/>
          </w:p>
        </w:tc>
        <w:tc>
          <w:tcPr>
            <w:tcW w:w="2268" w:type="dxa"/>
          </w:tcPr>
          <w:p w14:paraId="7555D68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791387A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小区代码</w:t>
            </w:r>
          </w:p>
        </w:tc>
      </w:tr>
      <w:tr w:rsidR="00213151" w14:paraId="425553A1" w14:textId="77777777">
        <w:trPr>
          <w:cantSplit/>
        </w:trPr>
        <w:tc>
          <w:tcPr>
            <w:tcW w:w="2127" w:type="dxa"/>
          </w:tcPr>
          <w:p w14:paraId="4D8F900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status</w:t>
            </w:r>
          </w:p>
        </w:tc>
        <w:tc>
          <w:tcPr>
            <w:tcW w:w="2268" w:type="dxa"/>
          </w:tcPr>
          <w:p w14:paraId="1795A84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63655AB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0:</w:t>
            </w:r>
            <w:r>
              <w:rPr>
                <w:rFonts w:cs="Arial" w:hint="eastAsia"/>
                <w:szCs w:val="21"/>
              </w:rPr>
              <w:t>已删除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1:</w:t>
            </w:r>
            <w:r>
              <w:rPr>
                <w:rFonts w:cs="Arial" w:hint="eastAsia"/>
                <w:szCs w:val="21"/>
              </w:rPr>
              <w:t>已分配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2:</w:t>
            </w:r>
            <w:r>
              <w:rPr>
                <w:rFonts w:cs="Arial" w:hint="eastAsia"/>
                <w:szCs w:val="21"/>
              </w:rPr>
              <w:t>分配失败</w:t>
            </w:r>
          </w:p>
        </w:tc>
      </w:tr>
      <w:tr w:rsidR="00213151" w14:paraId="59B3E2BD" w14:textId="77777777">
        <w:trPr>
          <w:cantSplit/>
        </w:trPr>
        <w:tc>
          <w:tcPr>
            <w:tcW w:w="2127" w:type="dxa"/>
          </w:tcPr>
          <w:p w14:paraId="5E760FB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failureReason</w:t>
            </w:r>
            <w:proofErr w:type="spellEnd"/>
          </w:p>
        </w:tc>
        <w:tc>
          <w:tcPr>
            <w:tcW w:w="2268" w:type="dxa"/>
          </w:tcPr>
          <w:p w14:paraId="7245E39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7E38878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color w:val="000000"/>
                <w:sz w:val="23"/>
                <w:szCs w:val="23"/>
                <w:shd w:val="clear" w:color="auto" w:fill="FFFFFF"/>
              </w:rPr>
              <w:t>失败原因</w:t>
            </w:r>
          </w:p>
        </w:tc>
      </w:tr>
      <w:tr w:rsidR="00213151" w14:paraId="55141762" w14:textId="77777777">
        <w:trPr>
          <w:cantSplit/>
        </w:trPr>
        <w:tc>
          <w:tcPr>
            <w:tcW w:w="2127" w:type="dxa"/>
          </w:tcPr>
          <w:p w14:paraId="650E5C6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requestTime</w:t>
            </w:r>
            <w:proofErr w:type="spellEnd"/>
          </w:p>
        </w:tc>
        <w:tc>
          <w:tcPr>
            <w:tcW w:w="2268" w:type="dxa"/>
          </w:tcPr>
          <w:p w14:paraId="72FAC86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Date</w:t>
            </w:r>
          </w:p>
        </w:tc>
        <w:tc>
          <w:tcPr>
            <w:tcW w:w="3969" w:type="dxa"/>
          </w:tcPr>
          <w:p w14:paraId="19E72F7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小区请求时间</w:t>
            </w:r>
          </w:p>
        </w:tc>
      </w:tr>
      <w:tr w:rsidR="00213151" w14:paraId="70626AB0" w14:textId="77777777">
        <w:trPr>
          <w:cantSplit/>
        </w:trPr>
        <w:tc>
          <w:tcPr>
            <w:tcW w:w="2127" w:type="dxa"/>
          </w:tcPr>
          <w:p w14:paraId="7ED1E4D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responseTime</w:t>
            </w:r>
            <w:proofErr w:type="spellEnd"/>
          </w:p>
        </w:tc>
        <w:tc>
          <w:tcPr>
            <w:tcW w:w="2268" w:type="dxa"/>
          </w:tcPr>
          <w:p w14:paraId="5543F41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Date</w:t>
            </w:r>
          </w:p>
        </w:tc>
        <w:tc>
          <w:tcPr>
            <w:tcW w:w="3969" w:type="dxa"/>
          </w:tcPr>
          <w:p w14:paraId="2AF76820" w14:textId="77777777" w:rsidR="00213151" w:rsidRDefault="00000000">
            <w:pPr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OMC</w:t>
            </w:r>
            <w:r>
              <w:rPr>
                <w:rFonts w:cs="Arial" w:hint="eastAsia"/>
                <w:szCs w:val="21"/>
              </w:rPr>
              <w:t>响应时间</w:t>
            </w:r>
          </w:p>
        </w:tc>
      </w:tr>
      <w:tr w:rsidR="00213151" w14:paraId="0621D718" w14:textId="77777777">
        <w:trPr>
          <w:cantSplit/>
        </w:trPr>
        <w:tc>
          <w:tcPr>
            <w:tcW w:w="2127" w:type="dxa"/>
          </w:tcPr>
          <w:p w14:paraId="0AA3E4B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apnStatus</w:t>
            </w:r>
            <w:proofErr w:type="spellEnd"/>
          </w:p>
        </w:tc>
        <w:tc>
          <w:tcPr>
            <w:tcW w:w="2268" w:type="dxa"/>
          </w:tcPr>
          <w:p w14:paraId="4C890C6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40AE9F4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0:</w:t>
            </w:r>
            <w:r>
              <w:rPr>
                <w:rFonts w:cs="Arial" w:hint="eastAsia"/>
                <w:szCs w:val="21"/>
              </w:rPr>
              <w:t>分配失败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1:</w:t>
            </w:r>
            <w:r>
              <w:rPr>
                <w:rFonts w:cs="Arial" w:hint="eastAsia"/>
                <w:szCs w:val="21"/>
              </w:rPr>
              <w:t>分配成功</w:t>
            </w:r>
          </w:p>
        </w:tc>
      </w:tr>
      <w:tr w:rsidR="00213151" w14:paraId="15548DE7" w14:textId="77777777">
        <w:trPr>
          <w:cantSplit/>
        </w:trPr>
        <w:tc>
          <w:tcPr>
            <w:tcW w:w="2127" w:type="dxa"/>
          </w:tcPr>
          <w:p w14:paraId="5B4554D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apnRequestTime</w:t>
            </w:r>
            <w:proofErr w:type="spellEnd"/>
          </w:p>
        </w:tc>
        <w:tc>
          <w:tcPr>
            <w:tcW w:w="2268" w:type="dxa"/>
          </w:tcPr>
          <w:p w14:paraId="0DD47A8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Date</w:t>
            </w:r>
          </w:p>
        </w:tc>
        <w:tc>
          <w:tcPr>
            <w:tcW w:w="3969" w:type="dxa"/>
          </w:tcPr>
          <w:p w14:paraId="2B6D25E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小区请求</w:t>
            </w:r>
            <w:r>
              <w:rPr>
                <w:rFonts w:cs="Arial" w:hint="eastAsia"/>
                <w:szCs w:val="21"/>
              </w:rPr>
              <w:t>APN</w:t>
            </w:r>
            <w:r>
              <w:rPr>
                <w:rFonts w:cs="Arial" w:hint="eastAsia"/>
                <w:szCs w:val="21"/>
              </w:rPr>
              <w:t>时间</w:t>
            </w:r>
          </w:p>
        </w:tc>
      </w:tr>
      <w:tr w:rsidR="00213151" w14:paraId="0679945A" w14:textId="77777777">
        <w:trPr>
          <w:cantSplit/>
        </w:trPr>
        <w:tc>
          <w:tcPr>
            <w:tcW w:w="2127" w:type="dxa"/>
          </w:tcPr>
          <w:p w14:paraId="67D48F1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apnResponseTime</w:t>
            </w:r>
            <w:proofErr w:type="spellEnd"/>
          </w:p>
        </w:tc>
        <w:tc>
          <w:tcPr>
            <w:tcW w:w="2268" w:type="dxa"/>
          </w:tcPr>
          <w:p w14:paraId="60832E3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Date</w:t>
            </w:r>
          </w:p>
        </w:tc>
        <w:tc>
          <w:tcPr>
            <w:tcW w:w="3969" w:type="dxa"/>
          </w:tcPr>
          <w:p w14:paraId="2390D64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OMC</w:t>
            </w:r>
            <w:r>
              <w:rPr>
                <w:rFonts w:cs="Arial" w:hint="eastAsia"/>
                <w:szCs w:val="21"/>
              </w:rPr>
              <w:t>响应</w:t>
            </w:r>
            <w:r>
              <w:rPr>
                <w:rFonts w:cs="Arial" w:hint="eastAsia"/>
                <w:szCs w:val="21"/>
              </w:rPr>
              <w:t>APN</w:t>
            </w:r>
            <w:r>
              <w:rPr>
                <w:rFonts w:cs="Arial" w:hint="eastAsia"/>
                <w:szCs w:val="21"/>
              </w:rPr>
              <w:t>时间</w:t>
            </w:r>
          </w:p>
        </w:tc>
      </w:tr>
      <w:tr w:rsidR="00213151" w14:paraId="4D704C59" w14:textId="77777777">
        <w:trPr>
          <w:cantSplit/>
        </w:trPr>
        <w:tc>
          <w:tcPr>
            <w:tcW w:w="2127" w:type="dxa"/>
          </w:tcPr>
          <w:p w14:paraId="013CEE6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lastRenderedPageBreak/>
              <w:t>traffic</w:t>
            </w:r>
          </w:p>
        </w:tc>
        <w:tc>
          <w:tcPr>
            <w:tcW w:w="2268" w:type="dxa"/>
          </w:tcPr>
          <w:p w14:paraId="1992B79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array</w:t>
            </w:r>
          </w:p>
        </w:tc>
        <w:tc>
          <w:tcPr>
            <w:tcW w:w="3969" w:type="dxa"/>
          </w:tcPr>
          <w:p w14:paraId="2C9AE5D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流量</w:t>
            </w:r>
          </w:p>
        </w:tc>
      </w:tr>
    </w:tbl>
    <w:p w14:paraId="682DCF5A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71097BD6" w14:textId="77777777">
        <w:tc>
          <w:tcPr>
            <w:tcW w:w="8522" w:type="dxa"/>
          </w:tcPr>
          <w:p w14:paraId="4078B01F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6543F994" w14:textId="77777777">
        <w:tc>
          <w:tcPr>
            <w:tcW w:w="8522" w:type="dxa"/>
          </w:tcPr>
          <w:p w14:paraId="13E0B42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url --location --request GET 'http://192.168.14.27:8081/northboundApi/v1/enodeb/infos/imsi/1202000091177SP0060?endTime=2022-04-08%2016:00:00&amp;startTime=2022-04-07%2000:00:00' \</w:t>
            </w:r>
          </w:p>
          <w:p w14:paraId="2E6B4BB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--header 'Authorization</w:t>
            </w:r>
            <w:r>
              <w:rPr>
                <w:rFonts w:ascii="宋体" w:hAnsi="宋体" w:cs="宋体" w:hint="eastAsia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eyJ0eXAiOiJKV1QiLCJhbGciOiJIUzI1NiJ9.eyJpYXQiOjE2NDk5MjE3MzMsInVzZXJuYW1lIjoiYWRtaW4ifQ.P8ADnQVK50-Dz4ZsBo6QCvlpwFyZps8qo-YiGJubzyc'</w:t>
            </w:r>
          </w:p>
        </w:tc>
      </w:tr>
      <w:tr w:rsidR="00213151" w14:paraId="2243562C" w14:textId="77777777">
        <w:tc>
          <w:tcPr>
            <w:tcW w:w="8522" w:type="dxa"/>
          </w:tcPr>
          <w:p w14:paraId="7BCA7DA6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/>
                <w:b/>
                <w:bCs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6CA96534" w14:textId="77777777">
        <w:tc>
          <w:tcPr>
            <w:tcW w:w="8522" w:type="dxa"/>
          </w:tcPr>
          <w:p w14:paraId="0C4D9C0C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1868257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"code"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200,</w:t>
            </w:r>
          </w:p>
          <w:p w14:paraId="6E722D67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"message"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"success",</w:t>
            </w:r>
          </w:p>
          <w:p w14:paraId="2D44CD31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"data"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4380A58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"call"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[</w:t>
            </w:r>
          </w:p>
          <w:p w14:paraId="395BB00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{</w:t>
            </w:r>
          </w:p>
          <w:p w14:paraId="0D7D7B1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imsi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"0001",</w:t>
            </w:r>
          </w:p>
          <w:p w14:paraId="21E7630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smallCellCode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"48BF74_1202000091177SP0005",</w:t>
            </w:r>
          </w:p>
          <w:p w14:paraId="44CE657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"status"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null,</w:t>
            </w:r>
          </w:p>
          <w:p w14:paraId="3D18993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failureReason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null,</w:t>
            </w:r>
          </w:p>
          <w:p w14:paraId="73B9E7C1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requestTime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"2022-03-16T11:30:38",</w:t>
            </w:r>
          </w:p>
          <w:p w14:paraId="3DFCDA17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responseTime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null,</w:t>
            </w:r>
          </w:p>
          <w:p w14:paraId="28476B50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apnStatus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null,</w:t>
            </w:r>
          </w:p>
          <w:p w14:paraId="56ECB66D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apnRequestTime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null,</w:t>
            </w:r>
          </w:p>
          <w:p w14:paraId="521F4FA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apnResponseTime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null</w:t>
            </w:r>
          </w:p>
          <w:p w14:paraId="1640CF7C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}</w:t>
            </w:r>
          </w:p>
          <w:p w14:paraId="4F64728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],</w:t>
            </w:r>
          </w:p>
          <w:p w14:paraId="5B8AA4D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"traffic"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[</w:t>
            </w:r>
          </w:p>
          <w:p w14:paraId="70E3D43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{</w:t>
            </w:r>
          </w:p>
          <w:p w14:paraId="6F50BCE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imsi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"001",</w:t>
            </w:r>
          </w:p>
          <w:p w14:paraId="076B1CD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smallCellCode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"48BF74_1202000091177SP0005",</w:t>
            </w:r>
          </w:p>
          <w:p w14:paraId="333D5B5D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"status"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"1",</w:t>
            </w:r>
          </w:p>
          <w:p w14:paraId="53E6C5A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failureReason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null,</w:t>
            </w:r>
          </w:p>
          <w:p w14:paraId="573A048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requestTime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"2022-03-16T11:33:38",</w:t>
            </w:r>
          </w:p>
          <w:p w14:paraId="67CC1C29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responseTime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"2022-03-16T11:33:40",</w:t>
            </w:r>
          </w:p>
          <w:p w14:paraId="1C61336D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apnStatus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null,</w:t>
            </w:r>
          </w:p>
          <w:p w14:paraId="57FEB0F7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apnRequestTime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"2022-03-16T11:33:43",</w:t>
            </w:r>
          </w:p>
          <w:p w14:paraId="60D7E1CC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apnResponseTime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"2022-03-16T11:33:44"</w:t>
            </w:r>
          </w:p>
          <w:p w14:paraId="54FE48C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    }</w:t>
            </w:r>
          </w:p>
          <w:p w14:paraId="3A3B6CFD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]</w:t>
            </w:r>
          </w:p>
          <w:p w14:paraId="14D0E63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}</w:t>
            </w:r>
          </w:p>
          <w:p w14:paraId="2D1C0686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lastRenderedPageBreak/>
              <w:t>}</w:t>
            </w:r>
          </w:p>
          <w:p w14:paraId="27330DE9" w14:textId="77777777" w:rsidR="00213151" w:rsidRDefault="00213151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399C799F" w14:textId="77777777" w:rsidR="00213151" w:rsidRDefault="00213151">
      <w:pPr>
        <w:rPr>
          <w:color w:val="000000" w:themeColor="text1"/>
          <w:lang w:eastAsia="zh-CN"/>
        </w:rPr>
      </w:pPr>
    </w:p>
    <w:p w14:paraId="42F29ACF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31" w:name="_Toc163485606"/>
      <w:r>
        <w:rPr>
          <w:rFonts w:hint="eastAsia"/>
          <w:color w:val="000000" w:themeColor="text1"/>
          <w:sz w:val="24"/>
          <w:lang w:eastAsia="zh-CN"/>
        </w:rPr>
        <w:t>删除</w:t>
      </w:r>
      <w:proofErr w:type="spellStart"/>
      <w:r>
        <w:rPr>
          <w:rFonts w:hint="eastAsia"/>
          <w:color w:val="000000" w:themeColor="text1"/>
          <w:sz w:val="24"/>
          <w:lang w:eastAsia="zh-CN"/>
        </w:rPr>
        <w:t>eNB</w:t>
      </w:r>
      <w:proofErr w:type="spellEnd"/>
      <w:r>
        <w:rPr>
          <w:rFonts w:hint="eastAsia"/>
          <w:color w:val="000000" w:themeColor="text1"/>
          <w:sz w:val="24"/>
          <w:lang w:eastAsia="zh-CN"/>
        </w:rPr>
        <w:t>的</w:t>
      </w:r>
      <w:r>
        <w:rPr>
          <w:rFonts w:hint="eastAsia"/>
          <w:color w:val="000000" w:themeColor="text1"/>
          <w:sz w:val="24"/>
          <w:lang w:eastAsia="zh-CN"/>
        </w:rPr>
        <w:t>IMSI</w:t>
      </w:r>
      <w:bookmarkEnd w:id="31"/>
    </w:p>
    <w:p w14:paraId="7029CD10" w14:textId="77777777" w:rsidR="00213151" w:rsidRDefault="00000000">
      <w:pPr>
        <w:rPr>
          <w:lang w:eastAsia="zh-CN"/>
        </w:rPr>
      </w:pPr>
      <w:r>
        <w:rPr>
          <w:lang w:eastAsia="zh-CN"/>
        </w:rPr>
        <w:t xml:space="preserve">HTTP protocol, </w:t>
      </w:r>
      <w:r>
        <w:rPr>
          <w:rFonts w:hint="eastAsia"/>
          <w:lang w:eastAsia="zh-CN"/>
        </w:rPr>
        <w:t xml:space="preserve">DELETE </w:t>
      </w:r>
      <w:r>
        <w:rPr>
          <w:lang w:eastAsia="zh-CN"/>
        </w:rPr>
        <w:t>method.</w:t>
      </w:r>
    </w:p>
    <w:p w14:paraId="0EACE52A" w14:textId="77777777" w:rsidR="00213151" w:rsidRDefault="00000000">
      <w:pPr>
        <w:rPr>
          <w:lang w:eastAsia="zh-CN"/>
        </w:rPr>
      </w:pPr>
      <w:proofErr w:type="spellStart"/>
      <w:r>
        <w:rPr>
          <w:rFonts w:hint="eastAsia"/>
          <w:lang w:eastAsia="zh-CN"/>
        </w:rPr>
        <w:t>Content-Type:application</w:t>
      </w:r>
      <w:proofErr w:type="spellEnd"/>
      <w:r>
        <w:rPr>
          <w:rFonts w:hint="eastAsia"/>
          <w:lang w:eastAsia="zh-CN"/>
        </w:rPr>
        <w:t>/</w:t>
      </w:r>
      <w:proofErr w:type="spellStart"/>
      <w:r>
        <w:rPr>
          <w:rFonts w:hint="eastAsia"/>
          <w:lang w:eastAsia="zh-CN"/>
        </w:rPr>
        <w:t>json;charset</w:t>
      </w:r>
      <w:proofErr w:type="spellEnd"/>
      <w:r>
        <w:rPr>
          <w:rFonts w:hint="eastAsia"/>
          <w:lang w:eastAsia="zh-CN"/>
        </w:rPr>
        <w:t>=UTF-8</w:t>
      </w:r>
    </w:p>
    <w:p w14:paraId="19E02399" w14:textId="77777777" w:rsidR="00213151" w:rsidRDefault="00000000">
      <w:pPr>
        <w:rPr>
          <w:rFonts w:ascii="Segoe UI" w:eastAsia="Segoe UI" w:hAnsi="Segoe UI" w:cs="Segoe UI"/>
          <w:szCs w:val="21"/>
        </w:rPr>
      </w:pPr>
      <w:r>
        <w:rPr>
          <w:rFonts w:hint="eastAsia"/>
          <w:lang w:eastAsia="zh-CN"/>
        </w:rPr>
        <w:t>URL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http://ip:port/northboundApi/v1/enodeb/infos/enodeb/imsi</w:t>
      </w:r>
    </w:p>
    <w:p w14:paraId="46C265EB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237"/>
        <w:gridCol w:w="3960"/>
      </w:tblGrid>
      <w:tr w:rsidR="00213151" w14:paraId="5207DF35" w14:textId="77777777">
        <w:tc>
          <w:tcPr>
            <w:tcW w:w="2167" w:type="dxa"/>
            <w:shd w:val="clear" w:color="auto" w:fill="D9D9D9" w:themeFill="background1" w:themeFillShade="D9"/>
          </w:tcPr>
          <w:p w14:paraId="2ACCD13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0E82496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3747A16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71E9DE74" w14:textId="77777777">
        <w:tc>
          <w:tcPr>
            <w:tcW w:w="2167" w:type="dxa"/>
          </w:tcPr>
          <w:p w14:paraId="130AD89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237" w:type="dxa"/>
          </w:tcPr>
          <w:p w14:paraId="2223AE4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0" w:type="dxa"/>
          </w:tcPr>
          <w:p w14:paraId="4DE1FE6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3407FFF4" w14:textId="77777777" w:rsidR="00213151" w:rsidRDefault="00213151">
      <w:pPr>
        <w:rPr>
          <w:color w:val="000000" w:themeColor="text1"/>
          <w:lang w:eastAsia="zh-CN"/>
        </w:rPr>
      </w:pPr>
    </w:p>
    <w:p w14:paraId="31F2F834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4C9FE052" w14:textId="77777777">
        <w:trPr>
          <w:cantSplit/>
          <w:tblHeader/>
        </w:trPr>
        <w:tc>
          <w:tcPr>
            <w:tcW w:w="2127" w:type="dxa"/>
            <w:shd w:val="clear" w:color="auto" w:fill="D9D9D9" w:themeFill="background1" w:themeFillShade="D9"/>
          </w:tcPr>
          <w:p w14:paraId="51289E1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E45788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6A2C9D6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78FA1832" w14:textId="77777777">
        <w:trPr>
          <w:cantSplit/>
        </w:trPr>
        <w:tc>
          <w:tcPr>
            <w:tcW w:w="2127" w:type="dxa"/>
          </w:tcPr>
          <w:p w14:paraId="2C6D8A7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smallCellCode</w:t>
            </w:r>
            <w:proofErr w:type="spellEnd"/>
          </w:p>
        </w:tc>
        <w:tc>
          <w:tcPr>
            <w:tcW w:w="2268" w:type="dxa"/>
          </w:tcPr>
          <w:p w14:paraId="01651D6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9" w:type="dxa"/>
          </w:tcPr>
          <w:p w14:paraId="1F25675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cellcode</w:t>
            </w:r>
            <w:proofErr w:type="spellEnd"/>
            <w:r>
              <w:rPr>
                <w:rFonts w:cs="Arial" w:hint="eastAsia"/>
                <w:szCs w:val="21"/>
              </w:rPr>
              <w:t xml:space="preserve"> </w:t>
            </w:r>
            <w:proofErr w:type="spellStart"/>
            <w:r>
              <w:rPr>
                <w:rFonts w:cs="Arial" w:hint="eastAsia"/>
                <w:szCs w:val="21"/>
              </w:rPr>
              <w:t>oui_serial</w:t>
            </w:r>
            <w:proofErr w:type="spellEnd"/>
            <w:r>
              <w:rPr>
                <w:rFonts w:cs="Arial" w:hint="eastAsia"/>
                <w:szCs w:val="21"/>
              </w:rPr>
              <w:t xml:space="preserve"> number</w:t>
            </w:r>
          </w:p>
        </w:tc>
      </w:tr>
      <w:tr w:rsidR="00213151" w14:paraId="04026CB1" w14:textId="77777777">
        <w:trPr>
          <w:cantSplit/>
        </w:trPr>
        <w:tc>
          <w:tcPr>
            <w:tcW w:w="2127" w:type="dxa"/>
          </w:tcPr>
          <w:p w14:paraId="2D7F263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cmdType</w:t>
            </w:r>
            <w:proofErr w:type="spellEnd"/>
          </w:p>
        </w:tc>
        <w:tc>
          <w:tcPr>
            <w:tcW w:w="2268" w:type="dxa"/>
          </w:tcPr>
          <w:p w14:paraId="01EA11B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0BB6EF2E" w14:textId="77777777" w:rsidR="00213151" w:rsidRDefault="00000000">
            <w:pPr>
              <w:widowControl/>
              <w:shd w:val="clear" w:color="auto" w:fill="FFFFFE"/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清除</w:t>
            </w:r>
          </w:p>
        </w:tc>
      </w:tr>
      <w:tr w:rsidR="00213151" w14:paraId="061CD459" w14:textId="77777777">
        <w:trPr>
          <w:cantSplit/>
        </w:trPr>
        <w:tc>
          <w:tcPr>
            <w:tcW w:w="2127" w:type="dxa"/>
          </w:tcPr>
          <w:p w14:paraId="6C10768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imsi</w:t>
            </w:r>
            <w:proofErr w:type="spellEnd"/>
          </w:p>
        </w:tc>
        <w:tc>
          <w:tcPr>
            <w:tcW w:w="2268" w:type="dxa"/>
          </w:tcPr>
          <w:p w14:paraId="4E9F87B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592546E0" w14:textId="77777777" w:rsidR="00213151" w:rsidRDefault="00213151">
            <w:pPr>
              <w:spacing w:line="240" w:lineRule="auto"/>
              <w:rPr>
                <w:rFonts w:cs="Arial"/>
                <w:szCs w:val="21"/>
              </w:rPr>
            </w:pPr>
          </w:p>
        </w:tc>
      </w:tr>
    </w:tbl>
    <w:p w14:paraId="1B0B0D10" w14:textId="77777777" w:rsidR="00213151" w:rsidRDefault="00213151">
      <w:pPr>
        <w:rPr>
          <w:color w:val="000000" w:themeColor="text1"/>
          <w:lang w:eastAsia="zh-CN"/>
        </w:rPr>
      </w:pPr>
    </w:p>
    <w:p w14:paraId="1200D12B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参数</w:t>
      </w:r>
      <w:r>
        <w:rPr>
          <w:rFonts w:hint="eastAsia"/>
          <w:color w:val="000000" w:themeColor="text1"/>
          <w:lang w:eastAsia="zh-CN"/>
        </w:rPr>
        <w:t>:</w:t>
      </w:r>
    </w:p>
    <w:p w14:paraId="4465147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74D0169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cmdType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":"clear",</w:t>
      </w:r>
    </w:p>
    <w:p w14:paraId="6E00740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"smallCellCode":"48BF74_1202000240194DP0026",</w:t>
      </w:r>
    </w:p>
    <w:p w14:paraId="226F24A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"imsi":"200010001012333"</w:t>
      </w:r>
    </w:p>
    <w:p w14:paraId="1CDDEFD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0947B8EC" w14:textId="77777777" w:rsidR="00213151" w:rsidRDefault="00213151">
      <w:pPr>
        <w:rPr>
          <w:color w:val="000000" w:themeColor="text1"/>
          <w:lang w:eastAsia="zh-CN"/>
        </w:rPr>
      </w:pPr>
    </w:p>
    <w:p w14:paraId="1F8DDBBA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响应</w:t>
      </w:r>
      <w:r>
        <w:rPr>
          <w:rFonts w:hint="eastAsia"/>
          <w:color w:val="000000" w:themeColor="text1"/>
          <w:lang w:eastAsia="zh-CN"/>
        </w:rPr>
        <w:t>:</w:t>
      </w:r>
    </w:p>
    <w:p w14:paraId="2033259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653511F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200,</w:t>
      </w:r>
    </w:p>
    <w:p w14:paraId="3FFE952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"success",</w:t>
      </w:r>
    </w:p>
    <w:p w14:paraId="24ACFF5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1BCD78D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"success"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true,</w:t>
      </w:r>
    </w:p>
    <w:p w14:paraId="34A192B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""</w:t>
      </w:r>
    </w:p>
    <w:p w14:paraId="358662A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}</w:t>
      </w:r>
    </w:p>
    <w:p w14:paraId="7F846BC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237"/>
        <w:gridCol w:w="3960"/>
      </w:tblGrid>
      <w:tr w:rsidR="00213151" w14:paraId="1DD764C8" w14:textId="77777777">
        <w:tc>
          <w:tcPr>
            <w:tcW w:w="2167" w:type="dxa"/>
            <w:shd w:val="clear" w:color="auto" w:fill="D9D9D9" w:themeFill="background1" w:themeFillShade="D9"/>
          </w:tcPr>
          <w:p w14:paraId="16277E7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042B9F0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1880BCCB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4AF14D5F" w14:textId="77777777">
        <w:tc>
          <w:tcPr>
            <w:tcW w:w="2167" w:type="dxa"/>
            <w:vAlign w:val="center"/>
          </w:tcPr>
          <w:p w14:paraId="6B42068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code</w:t>
            </w:r>
          </w:p>
        </w:tc>
        <w:tc>
          <w:tcPr>
            <w:tcW w:w="2237" w:type="dxa"/>
          </w:tcPr>
          <w:p w14:paraId="5F003F0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0" w:type="dxa"/>
          </w:tcPr>
          <w:p w14:paraId="277EEA5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cs"/>
                <w:szCs w:val="21"/>
              </w:rPr>
              <w:t>状态码</w:t>
            </w:r>
          </w:p>
        </w:tc>
      </w:tr>
      <w:tr w:rsidR="00213151" w14:paraId="3BFF5B91" w14:textId="77777777">
        <w:tc>
          <w:tcPr>
            <w:tcW w:w="2167" w:type="dxa"/>
            <w:vAlign w:val="center"/>
          </w:tcPr>
          <w:p w14:paraId="263204B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data</w:t>
            </w:r>
          </w:p>
        </w:tc>
        <w:tc>
          <w:tcPr>
            <w:tcW w:w="2237" w:type="dxa"/>
          </w:tcPr>
          <w:p w14:paraId="67EB93B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string(256)</w:t>
            </w:r>
          </w:p>
        </w:tc>
        <w:tc>
          <w:tcPr>
            <w:tcW w:w="3960" w:type="dxa"/>
          </w:tcPr>
          <w:p w14:paraId="538F501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  <w:tr w:rsidR="00213151" w14:paraId="63164AB5" w14:textId="77777777">
        <w:tc>
          <w:tcPr>
            <w:tcW w:w="2167" w:type="dxa"/>
            <w:vAlign w:val="center"/>
          </w:tcPr>
          <w:p w14:paraId="4E6896C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message</w:t>
            </w:r>
          </w:p>
        </w:tc>
        <w:tc>
          <w:tcPr>
            <w:tcW w:w="2237" w:type="dxa"/>
          </w:tcPr>
          <w:p w14:paraId="1D6D269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0" w:type="dxa"/>
          </w:tcPr>
          <w:p w14:paraId="7F6F121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cs"/>
                <w:szCs w:val="21"/>
              </w:rPr>
              <w:t>返回数据</w:t>
            </w:r>
          </w:p>
        </w:tc>
      </w:tr>
    </w:tbl>
    <w:p w14:paraId="693CE4E2" w14:textId="77777777" w:rsidR="00213151" w:rsidRDefault="00213151">
      <w:pPr>
        <w:rPr>
          <w:color w:val="000000" w:themeColor="text1"/>
          <w:lang w:eastAsia="zh-CN"/>
        </w:rPr>
      </w:pPr>
    </w:p>
    <w:p w14:paraId="602597DA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272B1EB7" w14:textId="77777777">
        <w:tc>
          <w:tcPr>
            <w:tcW w:w="8522" w:type="dxa"/>
          </w:tcPr>
          <w:p w14:paraId="1D3F79AA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lastRenderedPageBreak/>
              <w:t>请求</w:t>
            </w:r>
          </w:p>
        </w:tc>
      </w:tr>
      <w:tr w:rsidR="00213151" w14:paraId="6405F228" w14:textId="77777777">
        <w:tc>
          <w:tcPr>
            <w:tcW w:w="8522" w:type="dxa"/>
          </w:tcPr>
          <w:p w14:paraId="3C460F8C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curl --location --request DELETE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'http://172.21.175.129:8081/northboundApi/v1/enodeb/infos/enodeb/imsi'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66CF491F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'Authorization</w:t>
            </w:r>
            <w:r>
              <w:rPr>
                <w:rFonts w:ascii="宋体" w:hAnsi="宋体" w:cs="宋体" w:hint="eastAsia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eyJ0eXAiOiJKV1QiLCJhbGciOiJIUzI1NiJ9.eyJpYXQiOjE2NjUzMDQ0NDIsInVzZXJuYW1lIjoidXNlcjEyMzQ1NDUifQ.UbBnkoG-06uPIQh8vidwBZnh7DwSD_C1ZjCiSepHwNM'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39350D3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'Content-Type</w:t>
            </w:r>
            <w:r>
              <w:rPr>
                <w:rFonts w:ascii="宋体" w:hAnsi="宋体" w:cs="宋体" w:hint="eastAsia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application/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4349DB5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--data-raw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'{</w:t>
            </w:r>
          </w:p>
          <w:p w14:paraId="03706DF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cmdType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"clear"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0B36D8D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"smallCellCode"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"48BF74_1202000240194DP0026"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5229C0F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"imsi"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"200010001012333"</w:t>
            </w:r>
          </w:p>
          <w:p w14:paraId="26DBBBAA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</w:p>
          <w:p w14:paraId="56BB21A1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</w:p>
        </w:tc>
      </w:tr>
      <w:tr w:rsidR="00213151" w14:paraId="38CE375F" w14:textId="77777777">
        <w:tc>
          <w:tcPr>
            <w:tcW w:w="8522" w:type="dxa"/>
          </w:tcPr>
          <w:p w14:paraId="5327CC1C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393FDBE4" w14:textId="77777777">
        <w:tc>
          <w:tcPr>
            <w:tcW w:w="8522" w:type="dxa"/>
          </w:tcPr>
          <w:p w14:paraId="5A2F1240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5ADBF9D0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"code"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200,</w:t>
            </w:r>
          </w:p>
          <w:p w14:paraId="440B953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"message"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"success",</w:t>
            </w:r>
          </w:p>
          <w:p w14:paraId="0B68A4C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"data"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null</w:t>
            </w:r>
          </w:p>
          <w:p w14:paraId="4886C79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}</w:t>
            </w:r>
          </w:p>
          <w:p w14:paraId="75A44033" w14:textId="77777777" w:rsidR="00213151" w:rsidRDefault="00213151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61E37AF0" w14:textId="77777777" w:rsidR="00213151" w:rsidRDefault="00213151">
      <w:pPr>
        <w:rPr>
          <w:color w:val="000000" w:themeColor="text1"/>
          <w:lang w:eastAsia="zh-CN"/>
        </w:rPr>
      </w:pPr>
    </w:p>
    <w:p w14:paraId="6EF04378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32" w:name="_Toc114"/>
      <w:bookmarkStart w:id="33" w:name="_Toc20727"/>
      <w:bookmarkStart w:id="34" w:name="_Toc106098480"/>
      <w:bookmarkStart w:id="35" w:name="_Toc163485607"/>
      <w:r>
        <w:rPr>
          <w:rFonts w:hint="eastAsia"/>
          <w:color w:val="000000" w:themeColor="text1"/>
          <w:sz w:val="24"/>
          <w:lang w:eastAsia="zh-CN"/>
        </w:rPr>
        <w:t>修改设备</w:t>
      </w:r>
      <w:proofErr w:type="spellStart"/>
      <w:r>
        <w:rPr>
          <w:color w:val="000000" w:themeColor="text1"/>
          <w:sz w:val="24"/>
          <w:lang w:eastAsia="zh-CN"/>
        </w:rPr>
        <w:t>CellName</w:t>
      </w:r>
      <w:bookmarkEnd w:id="35"/>
      <w:proofErr w:type="spellEnd"/>
    </w:p>
    <w:p w14:paraId="12593D38" w14:textId="77777777" w:rsidR="00213151" w:rsidRDefault="00000000">
      <w:r>
        <w:t xml:space="preserve">HTTP protocol, </w:t>
      </w:r>
      <w:proofErr w:type="spellStart"/>
      <w:r>
        <w:rPr>
          <w:rFonts w:hint="eastAsia"/>
        </w:rPr>
        <w:t>PUT</w:t>
      </w:r>
      <w:r>
        <w:t>method</w:t>
      </w:r>
      <w:proofErr w:type="spellEnd"/>
      <w:r>
        <w:t>.</w:t>
      </w:r>
    </w:p>
    <w:p w14:paraId="048E531B" w14:textId="77777777" w:rsidR="00213151" w:rsidRDefault="00000000"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http://ip:port/northboundApi/v1/device/parameters/cellname/{sn}</w:t>
      </w:r>
    </w:p>
    <w:p w14:paraId="6316EA67" w14:textId="77777777" w:rsidR="00213151" w:rsidRDefault="00213151"/>
    <w:p w14:paraId="012B6915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237"/>
        <w:gridCol w:w="3960"/>
      </w:tblGrid>
      <w:tr w:rsidR="00213151" w14:paraId="0900AE66" w14:textId="77777777">
        <w:tc>
          <w:tcPr>
            <w:tcW w:w="2167" w:type="dxa"/>
            <w:shd w:val="clear" w:color="auto" w:fill="D9D9D9" w:themeFill="background1" w:themeFillShade="D9"/>
          </w:tcPr>
          <w:p w14:paraId="796B012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1918FE2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6EDC003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10144EB6" w14:textId="77777777">
        <w:tc>
          <w:tcPr>
            <w:tcW w:w="2167" w:type="dxa"/>
          </w:tcPr>
          <w:p w14:paraId="7A2F3AE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237" w:type="dxa"/>
          </w:tcPr>
          <w:p w14:paraId="00F44E9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0" w:type="dxa"/>
          </w:tcPr>
          <w:p w14:paraId="3777F58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761C604D" w14:textId="77777777" w:rsidR="00213151" w:rsidRDefault="00213151">
      <w:pPr>
        <w:rPr>
          <w:color w:val="000000" w:themeColor="text1"/>
          <w:lang w:eastAsia="zh-CN"/>
        </w:rPr>
      </w:pPr>
    </w:p>
    <w:p w14:paraId="39A74F0D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color w:val="000000" w:themeColor="text1"/>
          <w:lang w:eastAsia="zh-CN"/>
        </w:rPr>
        <w:t>: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45B5DD10" w14:textId="77777777">
        <w:trPr>
          <w:cantSplit/>
          <w:tblHeader/>
        </w:trPr>
        <w:tc>
          <w:tcPr>
            <w:tcW w:w="2127" w:type="dxa"/>
            <w:shd w:val="clear" w:color="auto" w:fill="D9D9D9" w:themeFill="background1" w:themeFillShade="D9"/>
          </w:tcPr>
          <w:p w14:paraId="629080E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CAE46A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24D976F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26423CD6" w14:textId="77777777">
        <w:trPr>
          <w:cantSplit/>
        </w:trPr>
        <w:tc>
          <w:tcPr>
            <w:tcW w:w="2127" w:type="dxa"/>
          </w:tcPr>
          <w:p w14:paraId="6CEE87E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sn</w:t>
            </w:r>
            <w:proofErr w:type="spellEnd"/>
          </w:p>
        </w:tc>
        <w:tc>
          <w:tcPr>
            <w:tcW w:w="2268" w:type="dxa"/>
          </w:tcPr>
          <w:p w14:paraId="15E081A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9" w:type="dxa"/>
          </w:tcPr>
          <w:p w14:paraId="60DA001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序列号</w:t>
            </w:r>
          </w:p>
        </w:tc>
      </w:tr>
      <w:tr w:rsidR="00213151" w14:paraId="09902AE1" w14:textId="77777777">
        <w:trPr>
          <w:cantSplit/>
        </w:trPr>
        <w:tc>
          <w:tcPr>
            <w:tcW w:w="2127" w:type="dxa"/>
          </w:tcPr>
          <w:p w14:paraId="5624A65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color w:val="FF0000"/>
                <w:sz w:val="18"/>
                <w:szCs w:val="18"/>
                <w:lang w:eastAsia="zh-CN" w:bidi="ar"/>
              </w:rPr>
              <w:t>cellName</w:t>
            </w:r>
            <w:proofErr w:type="spellEnd"/>
          </w:p>
        </w:tc>
        <w:tc>
          <w:tcPr>
            <w:tcW w:w="2268" w:type="dxa"/>
          </w:tcPr>
          <w:p w14:paraId="570E7E8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9" w:type="dxa"/>
          </w:tcPr>
          <w:p w14:paraId="62198F0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小区名</w:t>
            </w:r>
          </w:p>
        </w:tc>
      </w:tr>
      <w:tr w:rsidR="00213151" w14:paraId="7704DB50" w14:textId="77777777">
        <w:trPr>
          <w:cantSplit/>
        </w:trPr>
        <w:tc>
          <w:tcPr>
            <w:tcW w:w="2127" w:type="dxa"/>
          </w:tcPr>
          <w:p w14:paraId="7AC9A37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color w:val="FF0000"/>
                <w:sz w:val="18"/>
                <w:szCs w:val="18"/>
                <w:lang w:eastAsia="zh-CN" w:bidi="ar"/>
              </w:rPr>
              <w:t>syncFlag</w:t>
            </w:r>
            <w:proofErr w:type="spellEnd"/>
          </w:p>
        </w:tc>
        <w:tc>
          <w:tcPr>
            <w:tcW w:w="2268" w:type="dxa"/>
          </w:tcPr>
          <w:p w14:paraId="2491397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Int</w:t>
            </w:r>
          </w:p>
        </w:tc>
        <w:tc>
          <w:tcPr>
            <w:tcW w:w="3969" w:type="dxa"/>
          </w:tcPr>
          <w:p w14:paraId="7256624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0</w:t>
            </w:r>
          </w:p>
        </w:tc>
      </w:tr>
    </w:tbl>
    <w:p w14:paraId="105E7BC9" w14:textId="77777777" w:rsidR="00213151" w:rsidRDefault="00213151">
      <w:pPr>
        <w:rPr>
          <w:b/>
          <w:color w:val="000000" w:themeColor="text1"/>
          <w:lang w:eastAsia="zh-CN"/>
        </w:rPr>
      </w:pPr>
    </w:p>
    <w:p w14:paraId="13BF7AE8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color w:val="000000" w:themeColor="text1"/>
          <w:lang w:eastAsia="zh-CN"/>
        </w:rPr>
        <w:t>:</w:t>
      </w:r>
    </w:p>
    <w:p w14:paraId="33DAC23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6A58963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</w:t>
      </w:r>
      <w:r>
        <w:rPr>
          <w:rFonts w:ascii="Consolas" w:eastAsia="Consolas" w:hAnsi="Consolas" w:cs="Consolas"/>
          <w:color w:val="FF0000"/>
          <w:sz w:val="18"/>
          <w:szCs w:val="18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FF0000"/>
          <w:sz w:val="18"/>
          <w:szCs w:val="18"/>
          <w:lang w:eastAsia="zh-CN" w:bidi="ar"/>
        </w:rPr>
        <w:t>cellName</w:t>
      </w:r>
      <w:proofErr w:type="spellEnd"/>
      <w:r>
        <w:rPr>
          <w:rFonts w:ascii="Consolas" w:eastAsia="Consolas" w:hAnsi="Consolas" w:cs="Consolas"/>
          <w:color w:val="FF0000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"baicells002", </w:t>
      </w:r>
    </w:p>
    <w:p w14:paraId="6387693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</w:t>
      </w:r>
      <w:r>
        <w:rPr>
          <w:rFonts w:ascii="Consolas" w:eastAsia="Consolas" w:hAnsi="Consolas" w:cs="Consolas"/>
          <w:color w:val="FF0000"/>
          <w:sz w:val="18"/>
          <w:szCs w:val="18"/>
          <w:lang w:eastAsia="zh-CN" w:bidi="ar"/>
        </w:rPr>
        <w:t>"syncFlag"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:0 </w:t>
      </w:r>
    </w:p>
    <w:p w14:paraId="5CDD17E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28EB1BD0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</w:p>
    <w:p w14:paraId="5E96D00E" w14:textId="77777777" w:rsidR="00213151" w:rsidRDefault="00213151">
      <w:pPr>
        <w:rPr>
          <w:color w:val="000000" w:themeColor="text1"/>
          <w:lang w:eastAsia="zh-CN"/>
        </w:rPr>
      </w:pPr>
    </w:p>
    <w:p w14:paraId="5AB88C97" w14:textId="77777777" w:rsidR="00213151" w:rsidRDefault="00000000">
      <w:pPr>
        <w:rPr>
          <w:b/>
          <w:bCs/>
          <w:color w:val="000000" w:themeColor="text1"/>
          <w:lang w:eastAsia="zh-CN"/>
        </w:rPr>
      </w:pPr>
      <w:r>
        <w:rPr>
          <w:rFonts w:hint="eastAsia"/>
          <w:b/>
          <w:bCs/>
          <w:color w:val="000000" w:themeColor="text1"/>
          <w:lang w:eastAsia="zh-CN"/>
        </w:rPr>
        <w:t>响应</w:t>
      </w:r>
      <w:r>
        <w:rPr>
          <w:rFonts w:hint="eastAsia"/>
          <w:b/>
          <w:bCs/>
          <w:color w:val="000000" w:themeColor="text1"/>
          <w:lang w:eastAsia="zh-CN"/>
        </w:rPr>
        <w:t>:</w:t>
      </w:r>
    </w:p>
    <w:p w14:paraId="74F65F1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2AAAADD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200,</w:t>
      </w:r>
    </w:p>
    <w:p w14:paraId="70DC5C8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"success",</w:t>
      </w:r>
    </w:p>
    <w:p w14:paraId="50D6D38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null</w:t>
      </w:r>
    </w:p>
    <w:p w14:paraId="5C7DC14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340F32C6" w14:textId="77777777">
        <w:trPr>
          <w:cantSplit/>
          <w:tblHeader/>
        </w:trPr>
        <w:tc>
          <w:tcPr>
            <w:tcW w:w="2127" w:type="dxa"/>
            <w:shd w:val="clear" w:color="auto" w:fill="D9D9D9" w:themeFill="background1" w:themeFillShade="D9"/>
          </w:tcPr>
          <w:p w14:paraId="5F6C957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3AEB37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4027059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9573F00" w14:textId="77777777">
        <w:trPr>
          <w:cantSplit/>
        </w:trPr>
        <w:tc>
          <w:tcPr>
            <w:tcW w:w="2127" w:type="dxa"/>
          </w:tcPr>
          <w:p w14:paraId="461BAE7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268" w:type="dxa"/>
          </w:tcPr>
          <w:p w14:paraId="2F020C7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7CA3F76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cs"/>
                <w:szCs w:val="21"/>
              </w:rPr>
              <w:t>状态码</w:t>
            </w:r>
          </w:p>
        </w:tc>
      </w:tr>
      <w:tr w:rsidR="00213151" w14:paraId="1C353814" w14:textId="77777777">
        <w:trPr>
          <w:cantSplit/>
        </w:trPr>
        <w:tc>
          <w:tcPr>
            <w:tcW w:w="2127" w:type="dxa"/>
          </w:tcPr>
          <w:p w14:paraId="6318C45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268" w:type="dxa"/>
          </w:tcPr>
          <w:p w14:paraId="4830C8D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string(256)</w:t>
            </w:r>
          </w:p>
        </w:tc>
        <w:tc>
          <w:tcPr>
            <w:tcW w:w="3969" w:type="dxa"/>
          </w:tcPr>
          <w:p w14:paraId="1295E9C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  <w:tr w:rsidR="00213151" w14:paraId="49DD906D" w14:textId="77777777">
        <w:trPr>
          <w:cantSplit/>
        </w:trPr>
        <w:tc>
          <w:tcPr>
            <w:tcW w:w="2127" w:type="dxa"/>
          </w:tcPr>
          <w:p w14:paraId="40B51C2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data</w:t>
            </w:r>
          </w:p>
        </w:tc>
        <w:tc>
          <w:tcPr>
            <w:tcW w:w="2268" w:type="dxa"/>
          </w:tcPr>
          <w:p w14:paraId="7F04CEB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3969" w:type="dxa"/>
          </w:tcPr>
          <w:p w14:paraId="767A38A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cs"/>
                <w:szCs w:val="21"/>
              </w:rPr>
              <w:t>返回数据</w:t>
            </w:r>
          </w:p>
        </w:tc>
      </w:tr>
    </w:tbl>
    <w:p w14:paraId="53FA935E" w14:textId="77777777" w:rsidR="00213151" w:rsidRDefault="00213151">
      <w:pPr>
        <w:rPr>
          <w:b/>
          <w:bCs/>
          <w:sz w:val="28"/>
          <w:szCs w:val="28"/>
          <w:lang w:eastAsia="zh-CN"/>
        </w:rPr>
      </w:pPr>
    </w:p>
    <w:p w14:paraId="4EF45AF5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643C8EB9" w14:textId="77777777">
        <w:tc>
          <w:tcPr>
            <w:tcW w:w="8522" w:type="dxa"/>
          </w:tcPr>
          <w:p w14:paraId="0F5252BB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3F28D337" w14:textId="77777777">
        <w:tc>
          <w:tcPr>
            <w:tcW w:w="8522" w:type="dxa"/>
          </w:tcPr>
          <w:p w14:paraId="023C314B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curl --location --request PUT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'http://172.21.175.129:8081/northboundApi/v1/device/parameters/cellname/12150000092183B0096'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5A3BB4C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'Authorization</w:t>
            </w:r>
            <w:r>
              <w:rPr>
                <w:rFonts w:ascii="宋体" w:hAnsi="宋体" w:cs="宋体" w:hint="eastAsia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eyJ0eXAiOiJKV1QiLCJhbGciOiJIUzI1NiJ9.eyJpYXQiOjE2NjE0MTQwNjgsInVzZXJuYW1lIjoiYWRtaW4ifQ.UVIx_QYH9DrpwiCShgjZ1xdLGfvzyZaVOSCEHDKvN-c'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3F94234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'Content-Type</w:t>
            </w:r>
            <w:r>
              <w:rPr>
                <w:rFonts w:ascii="宋体" w:hAnsi="宋体" w:cs="宋体" w:hint="eastAsia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application/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3119F62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--data-raw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'{</w:t>
            </w:r>
          </w:p>
          <w:p w14:paraId="4C04A86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cellName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"baicells002"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 </w:t>
            </w:r>
          </w:p>
          <w:p w14:paraId="69BC814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"syncFlag"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</w:t>
            </w:r>
          </w:p>
          <w:p w14:paraId="7FB789A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</w:p>
        </w:tc>
      </w:tr>
      <w:tr w:rsidR="00213151" w14:paraId="38B8AB1F" w14:textId="77777777">
        <w:tc>
          <w:tcPr>
            <w:tcW w:w="8522" w:type="dxa"/>
          </w:tcPr>
          <w:p w14:paraId="1C3BAF16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64B8D0C4" w14:textId="77777777">
        <w:tc>
          <w:tcPr>
            <w:tcW w:w="8522" w:type="dxa"/>
          </w:tcPr>
          <w:p w14:paraId="1F898CB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7AE83B1E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"code"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200,</w:t>
            </w:r>
          </w:p>
          <w:p w14:paraId="3A30EAA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"message"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"success",</w:t>
            </w:r>
          </w:p>
          <w:p w14:paraId="01A6F325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"data"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null</w:t>
            </w:r>
          </w:p>
          <w:p w14:paraId="7CCA8A2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}</w:t>
            </w:r>
          </w:p>
          <w:p w14:paraId="012432AD" w14:textId="77777777" w:rsidR="00213151" w:rsidRDefault="00213151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212DD8B5" w14:textId="77777777" w:rsidR="00213151" w:rsidRDefault="00213151">
      <w:pPr>
        <w:rPr>
          <w:color w:val="000000" w:themeColor="text1"/>
          <w:lang w:eastAsia="zh-CN"/>
        </w:rPr>
      </w:pPr>
    </w:p>
    <w:p w14:paraId="76DF4D1A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36" w:name="_Toc163485608"/>
      <w:r>
        <w:rPr>
          <w:rFonts w:hint="eastAsia"/>
          <w:color w:val="000000" w:themeColor="text1"/>
          <w:sz w:val="24"/>
          <w:lang w:eastAsia="zh-CN"/>
        </w:rPr>
        <w:t>速率测试</w:t>
      </w:r>
      <w:bookmarkEnd w:id="36"/>
    </w:p>
    <w:p w14:paraId="6F9DC4DF" w14:textId="77777777" w:rsidR="00213151" w:rsidRDefault="00000000">
      <w:r>
        <w:t xml:space="preserve">HTTP protocol, </w:t>
      </w:r>
      <w:proofErr w:type="spellStart"/>
      <w:r>
        <w:rPr>
          <w:rFonts w:hint="eastAsia"/>
          <w:lang w:eastAsia="zh-CN"/>
        </w:rPr>
        <w:t>POST</w:t>
      </w:r>
      <w:r>
        <w:t>method</w:t>
      </w:r>
      <w:proofErr w:type="spellEnd"/>
      <w:r>
        <w:t>.</w:t>
      </w:r>
    </w:p>
    <w:p w14:paraId="1296848B" w14:textId="77777777" w:rsidR="00213151" w:rsidRDefault="00000000">
      <w:r>
        <w:rPr>
          <w:rFonts w:hint="eastAsia"/>
        </w:rPr>
        <w:t>URL</w:t>
      </w:r>
      <w:r>
        <w:rPr>
          <w:rFonts w:hint="eastAsia"/>
          <w:lang w:eastAsia="zh-CN"/>
        </w:rPr>
        <w:t>：</w:t>
      </w:r>
      <w:r>
        <w:rPr>
          <w:rFonts w:hint="eastAsia"/>
        </w:rPr>
        <w:t>http://ip:port/northboundApi/v1/enodeb/infos/</w:t>
      </w:r>
      <w:r>
        <w:rPr>
          <w:rFonts w:hint="eastAsia"/>
          <w:lang w:eastAsia="zh-CN"/>
        </w:rPr>
        <w:t>{sn}</w:t>
      </w:r>
      <w:r>
        <w:rPr>
          <w:rFonts w:hint="eastAsia"/>
        </w:rPr>
        <w:t>/speed</w:t>
      </w:r>
    </w:p>
    <w:p w14:paraId="336780C5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237"/>
        <w:gridCol w:w="3960"/>
      </w:tblGrid>
      <w:tr w:rsidR="00213151" w14:paraId="36878B99" w14:textId="77777777">
        <w:tc>
          <w:tcPr>
            <w:tcW w:w="2167" w:type="dxa"/>
            <w:shd w:val="clear" w:color="auto" w:fill="D9D9D9" w:themeFill="background1" w:themeFillShade="D9"/>
          </w:tcPr>
          <w:p w14:paraId="24C3C8DB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05FD316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5D5C3C7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6A844715" w14:textId="77777777">
        <w:tc>
          <w:tcPr>
            <w:tcW w:w="2167" w:type="dxa"/>
          </w:tcPr>
          <w:p w14:paraId="0903508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lastRenderedPageBreak/>
              <w:t>Authorization</w:t>
            </w:r>
          </w:p>
        </w:tc>
        <w:tc>
          <w:tcPr>
            <w:tcW w:w="2237" w:type="dxa"/>
          </w:tcPr>
          <w:p w14:paraId="5F357D7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0" w:type="dxa"/>
          </w:tcPr>
          <w:p w14:paraId="221A6AE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令牌</w:t>
            </w:r>
          </w:p>
        </w:tc>
      </w:tr>
    </w:tbl>
    <w:p w14:paraId="6FA7D3AE" w14:textId="77777777" w:rsidR="00213151" w:rsidRDefault="00213151">
      <w:pPr>
        <w:rPr>
          <w:color w:val="000000" w:themeColor="text1"/>
          <w:lang w:eastAsia="zh-CN"/>
        </w:rPr>
      </w:pPr>
    </w:p>
    <w:p w14:paraId="1470BF5D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5660FBCB" w14:textId="77777777">
        <w:trPr>
          <w:cantSplit/>
          <w:tblHeader/>
        </w:trPr>
        <w:tc>
          <w:tcPr>
            <w:tcW w:w="2127" w:type="dxa"/>
            <w:shd w:val="clear" w:color="auto" w:fill="D9D9D9" w:themeFill="background1" w:themeFillShade="D9"/>
          </w:tcPr>
          <w:p w14:paraId="4469FDB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313758C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3354C6F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1E165CAC" w14:textId="77777777">
        <w:trPr>
          <w:cantSplit/>
        </w:trPr>
        <w:tc>
          <w:tcPr>
            <w:tcW w:w="2127" w:type="dxa"/>
          </w:tcPr>
          <w:p w14:paraId="61A8785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sn</w:t>
            </w:r>
            <w:proofErr w:type="spellEnd"/>
          </w:p>
        </w:tc>
        <w:tc>
          <w:tcPr>
            <w:tcW w:w="2268" w:type="dxa"/>
          </w:tcPr>
          <w:p w14:paraId="171D29B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9" w:type="dxa"/>
          </w:tcPr>
          <w:p w14:paraId="54D5832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序列号</w:t>
            </w:r>
          </w:p>
        </w:tc>
      </w:tr>
      <w:tr w:rsidR="00213151" w14:paraId="52CBCDF1" w14:textId="77777777">
        <w:trPr>
          <w:cantSplit/>
        </w:trPr>
        <w:tc>
          <w:tcPr>
            <w:tcW w:w="2127" w:type="dxa"/>
          </w:tcPr>
          <w:p w14:paraId="5AEDE79B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cs="Arial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serialNumber</w:t>
            </w:r>
            <w:proofErr w:type="spellEnd"/>
          </w:p>
        </w:tc>
        <w:tc>
          <w:tcPr>
            <w:tcW w:w="2268" w:type="dxa"/>
          </w:tcPr>
          <w:p w14:paraId="73DB1D3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9" w:type="dxa"/>
          </w:tcPr>
          <w:p w14:paraId="37FBD29E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序列号</w:t>
            </w:r>
          </w:p>
        </w:tc>
      </w:tr>
      <w:tr w:rsidR="00213151" w14:paraId="0828509D" w14:textId="77777777">
        <w:trPr>
          <w:cantSplit/>
        </w:trPr>
        <w:tc>
          <w:tcPr>
            <w:tcW w:w="2127" w:type="dxa"/>
          </w:tcPr>
          <w:p w14:paraId="6FA8688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FF0000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speedTestHost</w:t>
            </w:r>
            <w:proofErr w:type="spellEnd"/>
          </w:p>
        </w:tc>
        <w:tc>
          <w:tcPr>
            <w:tcW w:w="2268" w:type="dxa"/>
          </w:tcPr>
          <w:p w14:paraId="2ABEAB95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6FC930F1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</w:pPr>
            <w:r>
              <w:rPr>
                <w:rFonts w:ascii="宋体" w:hAnsi="宋体" w:cs="宋体" w:hint="eastAsia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速率测试主机</w:t>
            </w:r>
          </w:p>
          <w:p w14:paraId="14678823" w14:textId="77777777" w:rsidR="00213151" w:rsidRDefault="00000000">
            <w:pPr>
              <w:spacing w:line="240" w:lineRule="auto"/>
              <w:rPr>
                <w:rFonts w:ascii="微软雅黑" w:eastAsia="微软雅黑" w:hAnsi="微软雅黑" w:cs="微软雅黑"/>
                <w:color w:val="171A1D"/>
                <w:sz w:val="15"/>
                <w:szCs w:val="15"/>
                <w:shd w:val="clear" w:color="auto" w:fill="FFFFFF"/>
              </w:rPr>
            </w:pPr>
            <w:r>
              <w:rPr>
                <w:rFonts w:ascii="微软雅黑" w:eastAsia="微软雅黑" w:hAnsi="微软雅黑" w:cs="微软雅黑"/>
                <w:color w:val="171A1D"/>
                <w:sz w:val="15"/>
                <w:szCs w:val="15"/>
                <w:shd w:val="clear" w:color="auto" w:fill="FFFFFF"/>
              </w:rPr>
              <w:t xml:space="preserve">Portland, </w:t>
            </w:r>
            <w:proofErr w:type="spellStart"/>
            <w:r>
              <w:rPr>
                <w:rFonts w:ascii="微软雅黑" w:eastAsia="微软雅黑" w:hAnsi="微软雅黑" w:cs="微软雅黑"/>
                <w:color w:val="171A1D"/>
                <w:sz w:val="15"/>
                <w:szCs w:val="15"/>
                <w:shd w:val="clear" w:color="auto" w:fill="FFFFFF"/>
              </w:rPr>
              <w:t>OR-Comcast;Madison</w:t>
            </w:r>
            <w:proofErr w:type="spellEnd"/>
            <w:r>
              <w:rPr>
                <w:rFonts w:ascii="微软雅黑" w:eastAsia="微软雅黑" w:hAnsi="微软雅黑" w:cs="微软雅黑"/>
                <w:color w:val="171A1D"/>
                <w:sz w:val="15"/>
                <w:szCs w:val="15"/>
                <w:shd w:val="clear" w:color="auto" w:fill="FFFFFF"/>
              </w:rPr>
              <w:t xml:space="preserve">, WI-Hoyos Consulting </w:t>
            </w:r>
            <w:proofErr w:type="spellStart"/>
            <w:r>
              <w:rPr>
                <w:rFonts w:ascii="微软雅黑" w:eastAsia="微软雅黑" w:hAnsi="微软雅黑" w:cs="微软雅黑"/>
                <w:color w:val="171A1D"/>
                <w:sz w:val="15"/>
                <w:szCs w:val="15"/>
                <w:shd w:val="clear" w:color="auto" w:fill="FFFFFF"/>
              </w:rPr>
              <w:t>LLC;Portland</w:t>
            </w:r>
            <w:proofErr w:type="spellEnd"/>
            <w:r>
              <w:rPr>
                <w:rFonts w:ascii="微软雅黑" w:eastAsia="微软雅黑" w:hAnsi="微软雅黑" w:cs="微软雅黑"/>
                <w:color w:val="171A1D"/>
                <w:sz w:val="15"/>
                <w:szCs w:val="15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微软雅黑" w:eastAsia="微软雅黑" w:hAnsi="微软雅黑" w:cs="微软雅黑"/>
                <w:color w:val="171A1D"/>
                <w:sz w:val="15"/>
                <w:szCs w:val="15"/>
                <w:shd w:val="clear" w:color="auto" w:fill="FFFFFF"/>
              </w:rPr>
              <w:t>OR-Comcast;Phoenix</w:t>
            </w:r>
            <w:proofErr w:type="spellEnd"/>
            <w:r>
              <w:rPr>
                <w:rFonts w:ascii="微软雅黑" w:eastAsia="微软雅黑" w:hAnsi="微软雅黑" w:cs="微软雅黑"/>
                <w:color w:val="171A1D"/>
                <w:sz w:val="15"/>
                <w:szCs w:val="15"/>
                <w:shd w:val="clear" w:color="auto" w:fill="FFFFFF"/>
              </w:rPr>
              <w:t xml:space="preserve">, AZ-Sparklight;Buenos </w:t>
            </w:r>
            <w:proofErr w:type="spellStart"/>
            <w:r>
              <w:rPr>
                <w:rFonts w:ascii="微软雅黑" w:eastAsia="微软雅黑" w:hAnsi="微软雅黑" w:cs="微软雅黑"/>
                <w:color w:val="171A1D"/>
                <w:sz w:val="15"/>
                <w:szCs w:val="15"/>
                <w:shd w:val="clear" w:color="auto" w:fill="FFFFFF"/>
              </w:rPr>
              <w:t>Aires-Metrotel;London-Orbital</w:t>
            </w:r>
            <w:proofErr w:type="spellEnd"/>
            <w:r>
              <w:rPr>
                <w:rFonts w:ascii="微软雅黑" w:eastAsia="微软雅黑" w:hAnsi="微软雅黑" w:cs="微软雅黑"/>
                <w:color w:val="171A1D"/>
                <w:sz w:val="15"/>
                <w:szCs w:val="15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171A1D"/>
                <w:sz w:val="15"/>
                <w:szCs w:val="15"/>
                <w:shd w:val="clear" w:color="auto" w:fill="FFFFFF"/>
              </w:rPr>
              <w:t>Net;Oslo-Telia</w:t>
            </w:r>
            <w:proofErr w:type="spellEnd"/>
            <w:r>
              <w:rPr>
                <w:rFonts w:ascii="微软雅黑" w:eastAsia="微软雅黑" w:hAnsi="微软雅黑" w:cs="微软雅黑"/>
                <w:color w:val="171A1D"/>
                <w:sz w:val="15"/>
                <w:szCs w:val="15"/>
                <w:shd w:val="clear" w:color="auto" w:fill="FFFFFF"/>
              </w:rPr>
              <w:t xml:space="preserve"> Norge AS</w:t>
            </w:r>
          </w:p>
          <w:p w14:paraId="62DE607C" w14:textId="77777777" w:rsidR="00213151" w:rsidRDefault="00000000">
            <w:pPr>
              <w:spacing w:line="240" w:lineRule="auto"/>
              <w:rPr>
                <w:rFonts w:ascii="微软雅黑" w:eastAsia="微软雅黑" w:hAnsi="微软雅黑" w:cs="微软雅黑"/>
                <w:color w:val="171A1D"/>
                <w:szCs w:val="21"/>
                <w:shd w:val="clear" w:color="auto" w:fill="FFFFFF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171A1D"/>
                <w:sz w:val="15"/>
                <w:szCs w:val="15"/>
                <w:shd w:val="clear" w:color="auto" w:fill="FFFFFF"/>
              </w:rPr>
              <w:t>speedtest.get.no:8080</w:t>
            </w:r>
          </w:p>
        </w:tc>
      </w:tr>
    </w:tbl>
    <w:p w14:paraId="0DA9492A" w14:textId="77777777" w:rsidR="00213151" w:rsidRDefault="00213151">
      <w:pPr>
        <w:rPr>
          <w:b/>
          <w:color w:val="000000" w:themeColor="text1"/>
          <w:lang w:eastAsia="zh-CN"/>
        </w:rPr>
      </w:pPr>
    </w:p>
    <w:p w14:paraId="32689797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</w:p>
    <w:p w14:paraId="718C52B2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2F4D6483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"serialNumber"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"1202000291216HB0003"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4715B42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"speedTestHost"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"speedtest.get.no:8080"</w:t>
      </w:r>
    </w:p>
    <w:p w14:paraId="26AD2FB6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</w:t>
      </w:r>
    </w:p>
    <w:p w14:paraId="5D0C100A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</w:p>
    <w:p w14:paraId="32D02EF1" w14:textId="77777777" w:rsidR="00213151" w:rsidRDefault="00213151">
      <w:pPr>
        <w:rPr>
          <w:color w:val="000000" w:themeColor="text1"/>
          <w:lang w:eastAsia="zh-CN"/>
        </w:rPr>
      </w:pPr>
    </w:p>
    <w:p w14:paraId="77A5AF2F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bCs/>
          <w:color w:val="000000" w:themeColor="text1"/>
          <w:lang w:eastAsia="zh-CN"/>
        </w:rPr>
        <w:t>响应</w:t>
      </w:r>
      <w:r>
        <w:rPr>
          <w:rFonts w:hint="eastAsia"/>
          <w:color w:val="000000" w:themeColor="text1"/>
          <w:lang w:eastAsia="zh-CN"/>
        </w:rPr>
        <w:t>:</w:t>
      </w:r>
    </w:p>
    <w:p w14:paraId="2A3EA3E6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402271EA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"code"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200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0479032A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"message"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317B1DFA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5B39D0BE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sn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"1202000291216HB0003"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409E975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jobId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"c137d45af8f34606a66be90704667d4f"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1B4DFE94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waitTime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5</w:t>
      </w:r>
    </w:p>
    <w:p w14:paraId="1A2C3BC6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}</w:t>
      </w:r>
    </w:p>
    <w:p w14:paraId="2DFDE3C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6CA57B67" w14:textId="77777777">
        <w:tc>
          <w:tcPr>
            <w:tcW w:w="2127" w:type="dxa"/>
            <w:shd w:val="clear" w:color="auto" w:fill="D9D9D9" w:themeFill="background1" w:themeFillShade="D9"/>
          </w:tcPr>
          <w:p w14:paraId="0017789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F7A475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3110CD6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1F04AF43" w14:textId="77777777">
        <w:tc>
          <w:tcPr>
            <w:tcW w:w="2127" w:type="dxa"/>
          </w:tcPr>
          <w:p w14:paraId="237C101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268" w:type="dxa"/>
          </w:tcPr>
          <w:p w14:paraId="6981E49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372B9BC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状态码</w:t>
            </w:r>
          </w:p>
        </w:tc>
      </w:tr>
      <w:tr w:rsidR="00213151" w14:paraId="70457685" w14:textId="77777777">
        <w:tc>
          <w:tcPr>
            <w:tcW w:w="2127" w:type="dxa"/>
          </w:tcPr>
          <w:p w14:paraId="11C4622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268" w:type="dxa"/>
          </w:tcPr>
          <w:p w14:paraId="35F535B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3969" w:type="dxa"/>
          </w:tcPr>
          <w:p w14:paraId="1B1ADAB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返回的数据信息</w:t>
            </w:r>
          </w:p>
        </w:tc>
      </w:tr>
      <w:tr w:rsidR="00213151" w14:paraId="5D2D2A91" w14:textId="77777777">
        <w:tc>
          <w:tcPr>
            <w:tcW w:w="2127" w:type="dxa"/>
          </w:tcPr>
          <w:p w14:paraId="33E0B69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268" w:type="dxa"/>
          </w:tcPr>
          <w:p w14:paraId="4EC8A20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01FCE01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返回的信息</w:t>
            </w:r>
          </w:p>
        </w:tc>
      </w:tr>
      <w:tr w:rsidR="00213151" w14:paraId="55A791AA" w14:textId="77777777">
        <w:tc>
          <w:tcPr>
            <w:tcW w:w="2127" w:type="dxa"/>
          </w:tcPr>
          <w:p w14:paraId="28C6EB9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jobId</w:t>
            </w:r>
            <w:proofErr w:type="spellEnd"/>
          </w:p>
        </w:tc>
        <w:tc>
          <w:tcPr>
            <w:tcW w:w="2268" w:type="dxa"/>
          </w:tcPr>
          <w:p w14:paraId="72482A4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558B221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任务</w:t>
            </w:r>
            <w:r>
              <w:rPr>
                <w:rFonts w:cs="Arial"/>
                <w:szCs w:val="21"/>
              </w:rPr>
              <w:t>ID</w:t>
            </w:r>
          </w:p>
        </w:tc>
      </w:tr>
      <w:tr w:rsidR="00213151" w14:paraId="792A9869" w14:textId="77777777">
        <w:tc>
          <w:tcPr>
            <w:tcW w:w="2127" w:type="dxa"/>
          </w:tcPr>
          <w:p w14:paraId="188C014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waitTime</w:t>
            </w:r>
            <w:proofErr w:type="spellEnd"/>
          </w:p>
        </w:tc>
        <w:tc>
          <w:tcPr>
            <w:tcW w:w="2268" w:type="dxa"/>
          </w:tcPr>
          <w:p w14:paraId="4E199E1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47D2B30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查询结果等待时间，单位为秒</w:t>
            </w:r>
          </w:p>
        </w:tc>
      </w:tr>
    </w:tbl>
    <w:p w14:paraId="7225ECED" w14:textId="77777777" w:rsidR="00213151" w:rsidRDefault="00213151">
      <w:pPr>
        <w:rPr>
          <w:b/>
          <w:bCs/>
          <w:sz w:val="28"/>
          <w:szCs w:val="28"/>
          <w:lang w:eastAsia="zh-CN"/>
        </w:rPr>
      </w:pPr>
    </w:p>
    <w:p w14:paraId="33FF38CF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02AB6524" w14:textId="77777777">
        <w:tc>
          <w:tcPr>
            <w:tcW w:w="8522" w:type="dxa"/>
          </w:tcPr>
          <w:p w14:paraId="613328A6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3C2DA635" w14:textId="77777777">
        <w:tc>
          <w:tcPr>
            <w:tcW w:w="8522" w:type="dxa"/>
          </w:tcPr>
          <w:p w14:paraId="0453BAB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lastRenderedPageBreak/>
              <w:t>curl --location --request POST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'http://172.21.175.129:8081/northboundApi/v1/enodeb/infos/1202000291216HB0003/speed'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1B2EF7DF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'Authorization: eyJ0eXAiOiJKV1QiLCJhbGciOiJIUzI1NiJ9.eyJpYXQiOjE3MDU5OTM4MjksInVzZXJuYW1lIjoid3lxIn0.vUmsTdlhmOiqeHBBC7JgZZd_sWinDM0vJLsqoe9XJOk'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73E7D40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'Content-Type: application/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1FBD2F8D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--data-raw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'{</w:t>
            </w:r>
          </w:p>
          <w:p w14:paraId="37D5F5C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"serialNumber"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"1202000291216HB0003"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2642F76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"speedTestHost"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"speedtest.get.no:8080"</w:t>
            </w:r>
          </w:p>
          <w:p w14:paraId="721962DC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</w:p>
          <w:p w14:paraId="52F28037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</w:p>
        </w:tc>
      </w:tr>
      <w:tr w:rsidR="00213151" w14:paraId="533435C3" w14:textId="77777777">
        <w:tc>
          <w:tcPr>
            <w:tcW w:w="8522" w:type="dxa"/>
          </w:tcPr>
          <w:p w14:paraId="3E4E0C21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 w:hint="eastAsia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2C0487EF" w14:textId="77777777">
        <w:tc>
          <w:tcPr>
            <w:tcW w:w="8522" w:type="dxa"/>
          </w:tcPr>
          <w:p w14:paraId="14FF69A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{</w:t>
            </w:r>
          </w:p>
          <w:p w14:paraId="258445F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"code"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200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5E7DE87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"message"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F4B996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{</w:t>
            </w:r>
          </w:p>
          <w:p w14:paraId="324920DF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sn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"1202000291216HB0003"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3A7EC8A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"c137d45af8f34606a66be90704667d4f"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2CE5817F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waitTime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5</w:t>
            </w:r>
          </w:p>
          <w:p w14:paraId="7BA5A72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}</w:t>
            </w:r>
          </w:p>
          <w:p w14:paraId="1D0A379F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</w:p>
        </w:tc>
      </w:tr>
      <w:tr w:rsidR="00213151" w14:paraId="52F04775" w14:textId="77777777">
        <w:tc>
          <w:tcPr>
            <w:tcW w:w="8522" w:type="dxa"/>
          </w:tcPr>
          <w:p w14:paraId="44DFA60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TIP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 xml:space="preserve">Refer to Interface 4.1 for the returned </w:t>
            </w:r>
            <w:proofErr w:type="spellStart"/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jobId</w:t>
            </w:r>
            <w:proofErr w:type="spellEnd"/>
          </w:p>
        </w:tc>
      </w:tr>
      <w:tr w:rsidR="00213151" w14:paraId="76491D8A" w14:textId="77777777">
        <w:tc>
          <w:tcPr>
            <w:tcW w:w="8522" w:type="dxa"/>
          </w:tcPr>
          <w:p w14:paraId="66F23E33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Request</w:t>
            </w:r>
          </w:p>
        </w:tc>
      </w:tr>
      <w:tr w:rsidR="00213151" w14:paraId="4F27C2C2" w14:textId="77777777">
        <w:tc>
          <w:tcPr>
            <w:tcW w:w="8522" w:type="dxa"/>
          </w:tcPr>
          <w:p w14:paraId="6DFF305D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curl --location --request GET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'http://172.21.175.129:8081/northboundApi/v1/job/result/c137d45af8f34606a66be90704667d4f'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71EF5C1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'Authorization: eyJ0eXAiOiJKV1QiLCJhbGciOiJIUzI1NiJ9.eyJpYXQiOjE3MDU5OTM4MjksInVzZXJuYW1lIjoid3lxIn0.vUmsTdlhmOiqeHBBC7JgZZd_sWinDM0vJLsqoe9XJOk'</w:t>
            </w:r>
          </w:p>
          <w:p w14:paraId="06ACC56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</w:p>
          <w:p w14:paraId="2D1D1127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</w:p>
        </w:tc>
      </w:tr>
      <w:tr w:rsidR="00213151" w14:paraId="72932EA9" w14:textId="77777777">
        <w:tc>
          <w:tcPr>
            <w:tcW w:w="8522" w:type="dxa"/>
          </w:tcPr>
          <w:p w14:paraId="43677228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t>Response</w:t>
            </w:r>
          </w:p>
        </w:tc>
      </w:tr>
      <w:tr w:rsidR="00213151" w14:paraId="47AAD449" w14:textId="77777777">
        <w:tc>
          <w:tcPr>
            <w:tcW w:w="8522" w:type="dxa"/>
          </w:tcPr>
          <w:p w14:paraId="13720A3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{</w:t>
            </w:r>
          </w:p>
          <w:p w14:paraId="18FE034C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"code"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200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63D139FF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"message"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"success"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6CAADF1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{</w:t>
            </w:r>
          </w:p>
          <w:p w14:paraId="723DBEC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"c137d45af8f34606a66be90704667d4f"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5CC224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"Query </w:t>
            </w:r>
            <w:proofErr w:type="spellStart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ennoeb</w:t>
            </w:r>
            <w:proofErr w:type="spellEnd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 speed"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34B8C6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"status"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456355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sn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3A4A2AD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errorMessage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A5A763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createTime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"2024-01-23T07:30:39"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0B74E17D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completeTime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"2024-01-23T07:30:47"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DFB27EB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"details"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"{\"result\":{\"downloadSpeed\":\"4.85,17.46,9.79,8.93,9.99,9.51,9.99,9.70\",\"uploadSpeed\":\"10.60,5.83,5.51,5.20,5.56,5.25,5.61,5.30\",\"delayTime\":\"449\"},\"success\":true,\"uuid\":\"c137d45af8f34606a66be90704667d4f\"}"</w:t>
            </w:r>
          </w:p>
          <w:p w14:paraId="47371BF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lastRenderedPageBreak/>
              <w:t>    }</w:t>
            </w:r>
          </w:p>
          <w:p w14:paraId="2839ACE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</w:p>
        </w:tc>
      </w:tr>
    </w:tbl>
    <w:p w14:paraId="7F9EE176" w14:textId="77777777" w:rsidR="00213151" w:rsidRDefault="00213151">
      <w:pPr>
        <w:rPr>
          <w:color w:val="000000" w:themeColor="text1"/>
          <w:lang w:eastAsia="zh-CN"/>
        </w:rPr>
      </w:pPr>
    </w:p>
    <w:p w14:paraId="0D3C701E" w14:textId="77777777" w:rsidR="00213151" w:rsidRDefault="00000000">
      <w:pPr>
        <w:pStyle w:val="1"/>
        <w:numPr>
          <w:ilvl w:val="0"/>
          <w:numId w:val="5"/>
        </w:numPr>
        <w:rPr>
          <w:lang w:eastAsia="zh-CN"/>
        </w:rPr>
      </w:pPr>
      <w:bookmarkStart w:id="37" w:name="_Toc163485609"/>
      <w:bookmarkEnd w:id="32"/>
      <w:bookmarkEnd w:id="33"/>
      <w:bookmarkEnd w:id="34"/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维护</w:t>
      </w:r>
      <w:bookmarkEnd w:id="37"/>
    </w:p>
    <w:p w14:paraId="62A5F94D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38" w:name="_Toc163485610"/>
      <w:r>
        <w:rPr>
          <w:rFonts w:hint="eastAsia"/>
          <w:color w:val="000000" w:themeColor="text1"/>
          <w:sz w:val="24"/>
          <w:lang w:eastAsia="zh-CN"/>
        </w:rPr>
        <w:t>重启</w:t>
      </w:r>
      <w:bookmarkEnd w:id="38"/>
    </w:p>
    <w:p w14:paraId="1459E6FA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HTTP protocol, POST method.</w:t>
      </w:r>
    </w:p>
    <w:p w14:paraId="57FEBCCA" w14:textId="7FA2C2C1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</w:rPr>
        <w:fldChar w:fldCharType="begin"/>
      </w:r>
      <w:r>
        <w:instrText xml:space="preserve"> HYPERLINK "http://ip:port/northboundApi/v1/device/reboot/%7bsn%7d" </w:instrText>
      </w:r>
      <w:r w:rsidR="00F244F7"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ff"/>
          <w:rFonts w:hint="eastAsia"/>
          <w:color w:val="000000" w:themeColor="text1"/>
          <w:u w:val="none"/>
          <w:lang w:eastAsia="zh-CN"/>
        </w:rPr>
        <w:t>http://ip:port/northboundApi/v1/</w:t>
      </w:r>
      <w:r>
        <w:rPr>
          <w:rStyle w:val="aff"/>
          <w:color w:val="000000" w:themeColor="text1"/>
          <w:u w:val="none"/>
          <w:lang w:eastAsia="zh-CN"/>
        </w:rPr>
        <w:t>device</w:t>
      </w:r>
      <w:r>
        <w:rPr>
          <w:rStyle w:val="aff"/>
          <w:rFonts w:hint="eastAsia"/>
          <w:color w:val="000000" w:themeColor="text1"/>
          <w:u w:val="none"/>
          <w:lang w:eastAsia="zh-CN"/>
        </w:rPr>
        <w:t>/r</w:t>
      </w:r>
      <w:r>
        <w:rPr>
          <w:rStyle w:val="aff"/>
          <w:color w:val="000000" w:themeColor="text1"/>
          <w:u w:val="none"/>
          <w:lang w:eastAsia="zh-CN"/>
        </w:rPr>
        <w:t>eboot</w:t>
      </w:r>
      <w:r>
        <w:rPr>
          <w:rStyle w:val="aff"/>
          <w:rFonts w:hint="eastAsia"/>
          <w:color w:val="000000" w:themeColor="text1"/>
          <w:u w:val="none"/>
          <w:lang w:eastAsia="zh-CN"/>
        </w:rPr>
        <w:t>/{sn}</w:t>
      </w:r>
      <w:r>
        <w:rPr>
          <w:rStyle w:val="aff"/>
          <w:rFonts w:hint="eastAsia"/>
          <w:color w:val="000000" w:themeColor="text1"/>
          <w:u w:val="none"/>
          <w:lang w:eastAsia="zh-CN"/>
        </w:rPr>
        <w:fldChar w:fldCharType="end"/>
      </w:r>
    </w:p>
    <w:p w14:paraId="629D8585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</w:t>
      </w:r>
    </w:p>
    <w:tbl>
      <w:tblPr>
        <w:tblStyle w:val="afc"/>
        <w:tblW w:w="84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4019"/>
      </w:tblGrid>
      <w:tr w:rsidR="00213151" w14:paraId="6B2411C0" w14:textId="77777777">
        <w:tc>
          <w:tcPr>
            <w:tcW w:w="2127" w:type="dxa"/>
            <w:shd w:val="clear" w:color="auto" w:fill="D9D9D9" w:themeFill="background1" w:themeFillShade="D9"/>
          </w:tcPr>
          <w:p w14:paraId="50182DF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AA9014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4019" w:type="dxa"/>
            <w:shd w:val="clear" w:color="auto" w:fill="D9D9D9" w:themeFill="background1" w:themeFillShade="D9"/>
          </w:tcPr>
          <w:p w14:paraId="50A1D2E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48F9C833" w14:textId="77777777">
        <w:tc>
          <w:tcPr>
            <w:tcW w:w="2127" w:type="dxa"/>
          </w:tcPr>
          <w:p w14:paraId="61C9D0E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268" w:type="dxa"/>
          </w:tcPr>
          <w:p w14:paraId="1661471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4019" w:type="dxa"/>
          </w:tcPr>
          <w:p w14:paraId="2CF187F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31823295" w14:textId="77777777" w:rsidR="00213151" w:rsidRDefault="00000000">
      <w:pPr>
        <w:rPr>
          <w:b/>
          <w:bCs/>
          <w:color w:val="000000" w:themeColor="text1"/>
          <w:lang w:eastAsia="zh-CN"/>
        </w:rPr>
      </w:pPr>
      <w:r>
        <w:rPr>
          <w:rFonts w:hint="eastAsia"/>
          <w:b/>
          <w:bCs/>
          <w:color w:val="000000" w:themeColor="text1"/>
          <w:lang w:eastAsia="zh-CN"/>
        </w:rPr>
        <w:t>消息</w:t>
      </w:r>
    </w:p>
    <w:tbl>
      <w:tblPr>
        <w:tblStyle w:val="afc"/>
        <w:tblW w:w="84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4019"/>
      </w:tblGrid>
      <w:tr w:rsidR="00213151" w14:paraId="6C2E94A9" w14:textId="77777777">
        <w:tc>
          <w:tcPr>
            <w:tcW w:w="2127" w:type="dxa"/>
            <w:shd w:val="clear" w:color="auto" w:fill="D9D9D9" w:themeFill="background1" w:themeFillShade="D9"/>
          </w:tcPr>
          <w:p w14:paraId="6ADB40B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84F7ED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4019" w:type="dxa"/>
            <w:shd w:val="clear" w:color="auto" w:fill="D9D9D9" w:themeFill="background1" w:themeFillShade="D9"/>
          </w:tcPr>
          <w:p w14:paraId="1CC27C7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004631BE" w14:textId="77777777">
        <w:tc>
          <w:tcPr>
            <w:tcW w:w="2127" w:type="dxa"/>
          </w:tcPr>
          <w:p w14:paraId="5209FBA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sn</w:t>
            </w:r>
            <w:proofErr w:type="spellEnd"/>
          </w:p>
        </w:tc>
        <w:tc>
          <w:tcPr>
            <w:tcW w:w="2268" w:type="dxa"/>
          </w:tcPr>
          <w:p w14:paraId="6407EAA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4019" w:type="dxa"/>
          </w:tcPr>
          <w:p w14:paraId="1EC17F8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序列号</w:t>
            </w:r>
          </w:p>
        </w:tc>
      </w:tr>
    </w:tbl>
    <w:p w14:paraId="1FEEF561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color w:val="000000" w:themeColor="text1"/>
          <w:lang w:eastAsia="zh-CN"/>
        </w:rPr>
        <w:t>:</w:t>
      </w:r>
    </w:p>
    <w:p w14:paraId="2D485C4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4C0940C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20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0, </w:t>
      </w:r>
    </w:p>
    <w:p w14:paraId="1A06C71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1111A5E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jobId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"1", </w:t>
      </w:r>
    </w:p>
    <w:p w14:paraId="6D16B79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"</w:t>
      </w:r>
      <w:proofErr w:type="spellStart"/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waitTime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240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</w:p>
    <w:p w14:paraId="1B8DA41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}, </w:t>
      </w:r>
    </w:p>
    <w:p w14:paraId="23DD2C5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success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</w:p>
    <w:p w14:paraId="76FA2C7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7687BF0B" w14:textId="77777777" w:rsidR="00213151" w:rsidRDefault="00213151"/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126"/>
        <w:gridCol w:w="4111"/>
      </w:tblGrid>
      <w:tr w:rsidR="00213151" w14:paraId="6074E426" w14:textId="77777777">
        <w:trPr>
          <w:cantSplit/>
          <w:tblHeader/>
        </w:trPr>
        <w:tc>
          <w:tcPr>
            <w:tcW w:w="2127" w:type="dxa"/>
            <w:shd w:val="clear" w:color="auto" w:fill="D9D9D9" w:themeFill="background1" w:themeFillShade="D9"/>
          </w:tcPr>
          <w:p w14:paraId="50B8FAA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375145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1D9B0E0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70AB4088" w14:textId="77777777">
        <w:trPr>
          <w:cantSplit/>
        </w:trPr>
        <w:tc>
          <w:tcPr>
            <w:tcW w:w="2127" w:type="dxa"/>
          </w:tcPr>
          <w:p w14:paraId="7F6170F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126" w:type="dxa"/>
          </w:tcPr>
          <w:p w14:paraId="583710B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4111" w:type="dxa"/>
          </w:tcPr>
          <w:p w14:paraId="538A033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0AC586D9" w14:textId="77777777">
        <w:trPr>
          <w:cantSplit/>
        </w:trPr>
        <w:tc>
          <w:tcPr>
            <w:tcW w:w="2127" w:type="dxa"/>
          </w:tcPr>
          <w:p w14:paraId="74D7878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126" w:type="dxa"/>
          </w:tcPr>
          <w:p w14:paraId="0B775C6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4111" w:type="dxa"/>
          </w:tcPr>
          <w:p w14:paraId="7D218A5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返回的数据值</w:t>
            </w:r>
          </w:p>
        </w:tc>
      </w:tr>
      <w:tr w:rsidR="00213151" w14:paraId="05442582" w14:textId="77777777">
        <w:trPr>
          <w:cantSplit/>
        </w:trPr>
        <w:tc>
          <w:tcPr>
            <w:tcW w:w="2127" w:type="dxa"/>
          </w:tcPr>
          <w:p w14:paraId="56D2F8E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126" w:type="dxa"/>
          </w:tcPr>
          <w:p w14:paraId="76A3164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4111" w:type="dxa"/>
          </w:tcPr>
          <w:p w14:paraId="699B48C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  <w:tr w:rsidR="00213151" w14:paraId="1A9FCF30" w14:textId="77777777">
        <w:trPr>
          <w:cantSplit/>
        </w:trPr>
        <w:tc>
          <w:tcPr>
            <w:tcW w:w="2127" w:type="dxa"/>
          </w:tcPr>
          <w:p w14:paraId="225FA19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jobId</w:t>
            </w:r>
            <w:proofErr w:type="spellEnd"/>
          </w:p>
        </w:tc>
        <w:tc>
          <w:tcPr>
            <w:tcW w:w="2126" w:type="dxa"/>
          </w:tcPr>
          <w:p w14:paraId="49C66AD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4111" w:type="dxa"/>
          </w:tcPr>
          <w:p w14:paraId="5BFD2C7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任务</w:t>
            </w:r>
            <w:r>
              <w:rPr>
                <w:rFonts w:cs="Arial" w:hint="eastAsia"/>
                <w:szCs w:val="21"/>
              </w:rPr>
              <w:t>ID</w:t>
            </w:r>
          </w:p>
        </w:tc>
      </w:tr>
      <w:tr w:rsidR="00213151" w14:paraId="309B961F" w14:textId="77777777">
        <w:trPr>
          <w:cantSplit/>
        </w:trPr>
        <w:tc>
          <w:tcPr>
            <w:tcW w:w="2127" w:type="dxa"/>
          </w:tcPr>
          <w:p w14:paraId="7FDC24D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waitTime</w:t>
            </w:r>
            <w:proofErr w:type="spellEnd"/>
          </w:p>
        </w:tc>
        <w:tc>
          <w:tcPr>
            <w:tcW w:w="2126" w:type="dxa"/>
          </w:tcPr>
          <w:p w14:paraId="3B7F874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4111" w:type="dxa"/>
          </w:tcPr>
          <w:p w14:paraId="2676A4C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结果查询的等待时间</w:t>
            </w:r>
            <w:r>
              <w:rPr>
                <w:rFonts w:cs="Arial" w:hint="eastAsia"/>
                <w:szCs w:val="21"/>
              </w:rPr>
              <w:t xml:space="preserve"> </w:t>
            </w:r>
            <w:r>
              <w:rPr>
                <w:rFonts w:cs="Arial" w:hint="eastAsia"/>
                <w:szCs w:val="21"/>
              </w:rPr>
              <w:t>单位：秒</w:t>
            </w:r>
          </w:p>
        </w:tc>
      </w:tr>
    </w:tbl>
    <w:p w14:paraId="5BDAEF76" w14:textId="77777777" w:rsidR="00213151" w:rsidRDefault="00000000">
      <w:pPr>
        <w:rPr>
          <w:lang w:eastAsia="zh-CN"/>
        </w:rPr>
      </w:pPr>
      <w:bookmarkStart w:id="39" w:name="_Toc106098482"/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13F83031" w14:textId="77777777">
        <w:tc>
          <w:tcPr>
            <w:tcW w:w="8522" w:type="dxa"/>
          </w:tcPr>
          <w:p w14:paraId="792177A7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577DDDE7" w14:textId="77777777">
        <w:tc>
          <w:tcPr>
            <w:tcW w:w="8522" w:type="dxa"/>
          </w:tcPr>
          <w:p w14:paraId="335D784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curl --location --request POST 'http://</w:t>
            </w:r>
            <w:r>
              <w:rPr>
                <w:rStyle w:val="aff"/>
                <w:rFonts w:ascii="Helvetica" w:eastAsia="Helvetica" w:hAnsi="Helvetica" w:cs="Helvetica"/>
                <w:color w:val="auto"/>
                <w:sz w:val="18"/>
                <w:szCs w:val="18"/>
                <w:u w:val="none"/>
                <w:shd w:val="clear" w:color="auto" w:fill="FFFFFF"/>
              </w:rPr>
              <w:t>192.168.14.27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:8081/northboundApi/v1/device/reboot/1202000089177LP0008' \</w:t>
            </w:r>
          </w:p>
          <w:p w14:paraId="23DC29A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--header 'Authorization</w:t>
            </w:r>
            <w:r>
              <w:rPr>
                <w:rFonts w:ascii="宋体" w:hAnsi="宋体" w:cs="宋体" w:hint="eastAsia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eyJ0eXAiOiJKV1QiLCJhbGciOiJIUzI1NiJ9.eyJpYXQiOjE2NTcwMTM4OTYsInVzZXJuYW1lIjoiYWRtaW4ifQ.NfxZpRN8PmvQjyk7yiPlTVzXFMgVta5cxTD_kuP0h3U' \</w:t>
            </w:r>
          </w:p>
          <w:p w14:paraId="503636F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--data-raw ''</w:t>
            </w:r>
          </w:p>
          <w:p w14:paraId="4AE893E0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</w:p>
        </w:tc>
      </w:tr>
      <w:tr w:rsidR="00213151" w14:paraId="08C2BC01" w14:textId="77777777">
        <w:tc>
          <w:tcPr>
            <w:tcW w:w="8522" w:type="dxa"/>
          </w:tcPr>
          <w:p w14:paraId="12B6C57B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lastRenderedPageBreak/>
              <w:t>响应</w:t>
            </w:r>
          </w:p>
        </w:tc>
      </w:tr>
      <w:tr w:rsidR="00213151" w14:paraId="4402B4D0" w14:textId="77777777">
        <w:tc>
          <w:tcPr>
            <w:tcW w:w="8522" w:type="dxa"/>
          </w:tcPr>
          <w:p w14:paraId="31B32E4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42044C2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"code"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20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0, </w:t>
            </w:r>
          </w:p>
          <w:p w14:paraId="39EABB5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"data"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7D2157B5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"1", </w:t>
            </w:r>
          </w:p>
          <w:p w14:paraId="032EC4ED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waitTime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240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</w:p>
          <w:p w14:paraId="3445697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}, </w:t>
            </w:r>
          </w:p>
          <w:p w14:paraId="65EC3BB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"message"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success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</w:p>
          <w:p w14:paraId="32BB0C5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}</w:t>
            </w:r>
          </w:p>
          <w:p w14:paraId="4CD5E017" w14:textId="77777777" w:rsidR="00213151" w:rsidRDefault="00213151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36DF5CF7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40" w:name="_Toc163485611"/>
      <w:bookmarkEnd w:id="39"/>
      <w:r>
        <w:rPr>
          <w:rFonts w:hint="eastAsia"/>
          <w:color w:val="000000" w:themeColor="text1"/>
          <w:sz w:val="24"/>
          <w:lang w:eastAsia="zh-CN"/>
        </w:rPr>
        <w:t>出厂重置</w:t>
      </w:r>
      <w:bookmarkEnd w:id="40"/>
    </w:p>
    <w:p w14:paraId="31FE3B8F" w14:textId="77777777" w:rsidR="00213151" w:rsidRDefault="00000000">
      <w:pPr>
        <w:rPr>
          <w:color w:val="000000" w:themeColor="text1"/>
          <w:lang w:eastAsia="zh-CN"/>
        </w:rPr>
      </w:pPr>
      <w:bookmarkStart w:id="41" w:name="OLE_LINK121"/>
      <w:bookmarkStart w:id="42" w:name="OLE_LINK120"/>
      <w:r>
        <w:rPr>
          <w:color w:val="000000" w:themeColor="text1"/>
          <w:lang w:eastAsia="zh-CN"/>
        </w:rPr>
        <w:t>HTTP protocol, POST method.</w:t>
      </w:r>
      <w:bookmarkEnd w:id="41"/>
      <w:bookmarkEnd w:id="42"/>
    </w:p>
    <w:p w14:paraId="013FAFE6" w14:textId="4F630E8D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</w:rPr>
        <w:fldChar w:fldCharType="begin"/>
      </w:r>
      <w:r>
        <w:instrText xml:space="preserve"> HYPERLINK "http://ip:port/tr069Rpc/v1/device/reset/%7bsn%7d" </w:instrText>
      </w:r>
      <w:r w:rsidR="00F244F7"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ff"/>
          <w:rFonts w:hint="eastAsia"/>
          <w:color w:val="000000" w:themeColor="text1"/>
          <w:u w:val="none"/>
          <w:lang w:eastAsia="zh-CN"/>
        </w:rPr>
        <w:t>http://ip:port/</w:t>
      </w:r>
      <w:r>
        <w:rPr>
          <w:rFonts w:hint="eastAsia"/>
          <w:color w:val="000000" w:themeColor="text1"/>
          <w:lang w:eastAsia="zh-CN"/>
        </w:rPr>
        <w:t>northboundApi</w:t>
      </w:r>
      <w:r>
        <w:rPr>
          <w:rStyle w:val="aff"/>
          <w:rFonts w:hint="eastAsia"/>
          <w:color w:val="000000" w:themeColor="text1"/>
          <w:u w:val="none"/>
          <w:lang w:eastAsia="zh-CN"/>
        </w:rPr>
        <w:t>/v1/</w:t>
      </w:r>
      <w:r>
        <w:rPr>
          <w:rStyle w:val="aff"/>
          <w:color w:val="000000" w:themeColor="text1"/>
          <w:u w:val="none"/>
          <w:lang w:eastAsia="zh-CN"/>
        </w:rPr>
        <w:t>device</w:t>
      </w:r>
      <w:r>
        <w:rPr>
          <w:rStyle w:val="aff"/>
          <w:rFonts w:hint="eastAsia"/>
          <w:color w:val="000000" w:themeColor="text1"/>
          <w:u w:val="none"/>
          <w:lang w:eastAsia="zh-CN"/>
        </w:rPr>
        <w:t>/reset/{sn}</w:t>
      </w:r>
      <w:r>
        <w:rPr>
          <w:rStyle w:val="aff"/>
          <w:rFonts w:hint="eastAsia"/>
          <w:color w:val="000000" w:themeColor="text1"/>
          <w:u w:val="none"/>
          <w:lang w:eastAsia="zh-CN"/>
        </w:rPr>
        <w:fldChar w:fldCharType="end"/>
      </w:r>
    </w:p>
    <w:p w14:paraId="034BC0F5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237"/>
        <w:gridCol w:w="3960"/>
      </w:tblGrid>
      <w:tr w:rsidR="00213151" w14:paraId="6DE6DC83" w14:textId="77777777">
        <w:tc>
          <w:tcPr>
            <w:tcW w:w="2167" w:type="dxa"/>
            <w:shd w:val="clear" w:color="auto" w:fill="D9D9D9" w:themeFill="background1" w:themeFillShade="D9"/>
          </w:tcPr>
          <w:p w14:paraId="0C36258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144AD66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160F8ED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58C11C56" w14:textId="77777777">
        <w:tc>
          <w:tcPr>
            <w:tcW w:w="2167" w:type="dxa"/>
          </w:tcPr>
          <w:p w14:paraId="4CA67FB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237" w:type="dxa"/>
          </w:tcPr>
          <w:p w14:paraId="2A7E0EC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0" w:type="dxa"/>
          </w:tcPr>
          <w:p w14:paraId="410ADCB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0368E544" w14:textId="77777777" w:rsidR="00213151" w:rsidRDefault="00213151">
      <w:pPr>
        <w:rPr>
          <w:color w:val="000000" w:themeColor="text1"/>
          <w:lang w:eastAsia="zh-CN"/>
        </w:rPr>
      </w:pPr>
    </w:p>
    <w:p w14:paraId="6A3002E5" w14:textId="77777777" w:rsidR="00213151" w:rsidRDefault="00000000">
      <w:pPr>
        <w:rPr>
          <w:b/>
          <w:bCs/>
          <w:color w:val="000000" w:themeColor="text1"/>
          <w:lang w:eastAsia="zh-CN"/>
        </w:rPr>
      </w:pPr>
      <w:r>
        <w:rPr>
          <w:rFonts w:hint="eastAsia"/>
          <w:b/>
          <w:bCs/>
          <w:color w:val="000000" w:themeColor="text1"/>
          <w:lang w:eastAsia="zh-CN"/>
        </w:rPr>
        <w:t>参数</w:t>
      </w:r>
      <w:r>
        <w:rPr>
          <w:rFonts w:hint="eastAsia"/>
          <w:b/>
          <w:bCs/>
          <w:color w:val="000000" w:themeColor="text1"/>
          <w:lang w:eastAsia="zh-CN"/>
        </w:rPr>
        <w:t>: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658DD537" w14:textId="77777777">
        <w:tc>
          <w:tcPr>
            <w:tcW w:w="2127" w:type="dxa"/>
            <w:shd w:val="clear" w:color="auto" w:fill="D9D9D9" w:themeFill="background1" w:themeFillShade="D9"/>
          </w:tcPr>
          <w:p w14:paraId="4EEBF6F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D6D36AB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71D7240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01E62FF7" w14:textId="77777777">
        <w:tc>
          <w:tcPr>
            <w:tcW w:w="2127" w:type="dxa"/>
          </w:tcPr>
          <w:p w14:paraId="0D39937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sn</w:t>
            </w:r>
            <w:proofErr w:type="spellEnd"/>
          </w:p>
        </w:tc>
        <w:tc>
          <w:tcPr>
            <w:tcW w:w="2268" w:type="dxa"/>
          </w:tcPr>
          <w:p w14:paraId="74DC33E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9" w:type="dxa"/>
          </w:tcPr>
          <w:p w14:paraId="3EC0B4D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序列号</w:t>
            </w:r>
          </w:p>
        </w:tc>
      </w:tr>
    </w:tbl>
    <w:p w14:paraId="76CACF60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color w:val="000000" w:themeColor="text1"/>
          <w:lang w:eastAsia="zh-CN"/>
        </w:rPr>
        <w:t>:</w:t>
      </w:r>
    </w:p>
    <w:p w14:paraId="5D827C01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</w:p>
    <w:p w14:paraId="71DC12F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20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0, </w:t>
      </w:r>
    </w:p>
    <w:p w14:paraId="22CFACE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1429BFD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jobId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"1", </w:t>
      </w:r>
    </w:p>
    <w:p w14:paraId="20B24AD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"</w:t>
      </w:r>
      <w:proofErr w:type="spellStart"/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waitTime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300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</w:p>
    <w:p w14:paraId="72EEE85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}, </w:t>
      </w:r>
    </w:p>
    <w:p w14:paraId="5254F6B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success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</w:p>
    <w:p w14:paraId="208A073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6A4404C0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126"/>
        <w:gridCol w:w="4111"/>
      </w:tblGrid>
      <w:tr w:rsidR="00213151" w14:paraId="627A496B" w14:textId="77777777">
        <w:tc>
          <w:tcPr>
            <w:tcW w:w="2127" w:type="dxa"/>
            <w:shd w:val="clear" w:color="auto" w:fill="D9D9D9" w:themeFill="background1" w:themeFillShade="D9"/>
          </w:tcPr>
          <w:p w14:paraId="4E771AE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A510CD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2266F2B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F409442" w14:textId="77777777">
        <w:tc>
          <w:tcPr>
            <w:tcW w:w="2127" w:type="dxa"/>
          </w:tcPr>
          <w:p w14:paraId="085F802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126" w:type="dxa"/>
          </w:tcPr>
          <w:p w14:paraId="52C398A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4111" w:type="dxa"/>
          </w:tcPr>
          <w:p w14:paraId="34C3312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11BB0E45" w14:textId="77777777">
        <w:tc>
          <w:tcPr>
            <w:tcW w:w="2127" w:type="dxa"/>
          </w:tcPr>
          <w:p w14:paraId="2B84769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126" w:type="dxa"/>
          </w:tcPr>
          <w:p w14:paraId="13C5D40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4111" w:type="dxa"/>
          </w:tcPr>
          <w:p w14:paraId="2762BB6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返回的数据值</w:t>
            </w:r>
          </w:p>
        </w:tc>
      </w:tr>
      <w:tr w:rsidR="00213151" w14:paraId="362F0016" w14:textId="77777777">
        <w:tc>
          <w:tcPr>
            <w:tcW w:w="2127" w:type="dxa"/>
          </w:tcPr>
          <w:p w14:paraId="501F2FF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126" w:type="dxa"/>
          </w:tcPr>
          <w:p w14:paraId="57806B8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4111" w:type="dxa"/>
          </w:tcPr>
          <w:p w14:paraId="74A9EE7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  <w:tr w:rsidR="00213151" w14:paraId="7D3E845F" w14:textId="77777777">
        <w:tc>
          <w:tcPr>
            <w:tcW w:w="2127" w:type="dxa"/>
          </w:tcPr>
          <w:p w14:paraId="44231B5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jobId</w:t>
            </w:r>
            <w:proofErr w:type="spellEnd"/>
          </w:p>
        </w:tc>
        <w:tc>
          <w:tcPr>
            <w:tcW w:w="2126" w:type="dxa"/>
          </w:tcPr>
          <w:p w14:paraId="11DCC02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4111" w:type="dxa"/>
          </w:tcPr>
          <w:p w14:paraId="5CC4996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任务</w:t>
            </w:r>
            <w:r>
              <w:rPr>
                <w:rFonts w:cs="Arial" w:hint="eastAsia"/>
                <w:szCs w:val="21"/>
              </w:rPr>
              <w:t>ID</w:t>
            </w:r>
          </w:p>
        </w:tc>
      </w:tr>
      <w:tr w:rsidR="00213151" w14:paraId="32B2DBB0" w14:textId="77777777">
        <w:tc>
          <w:tcPr>
            <w:tcW w:w="2127" w:type="dxa"/>
          </w:tcPr>
          <w:p w14:paraId="62691CE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waitTime</w:t>
            </w:r>
            <w:proofErr w:type="spellEnd"/>
          </w:p>
        </w:tc>
        <w:tc>
          <w:tcPr>
            <w:tcW w:w="2126" w:type="dxa"/>
          </w:tcPr>
          <w:p w14:paraId="7587D05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4111" w:type="dxa"/>
          </w:tcPr>
          <w:p w14:paraId="7651944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结果查询的等待时间</w:t>
            </w:r>
            <w:r>
              <w:rPr>
                <w:rFonts w:cs="Arial" w:hint="eastAsia"/>
                <w:szCs w:val="21"/>
              </w:rPr>
              <w:t xml:space="preserve"> </w:t>
            </w:r>
            <w:r>
              <w:rPr>
                <w:rFonts w:cs="Arial" w:hint="eastAsia"/>
                <w:szCs w:val="21"/>
              </w:rPr>
              <w:t>单位：秒</w:t>
            </w:r>
          </w:p>
        </w:tc>
      </w:tr>
    </w:tbl>
    <w:p w14:paraId="12A2ABB5" w14:textId="77777777" w:rsidR="00213151" w:rsidRDefault="00000000">
      <w:pPr>
        <w:rPr>
          <w:lang w:eastAsia="zh-CN"/>
        </w:rPr>
      </w:pPr>
      <w:bookmarkStart w:id="43" w:name="_Toc106098483"/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329F9E8B" w14:textId="77777777">
        <w:tc>
          <w:tcPr>
            <w:tcW w:w="8522" w:type="dxa"/>
          </w:tcPr>
          <w:p w14:paraId="05A1FE26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1C03B862" w14:textId="77777777">
        <w:tc>
          <w:tcPr>
            <w:tcW w:w="8522" w:type="dxa"/>
          </w:tcPr>
          <w:p w14:paraId="309210D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curl --location --r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equest POST 'http://</w:t>
            </w:r>
            <w:r>
              <w:rPr>
                <w:rStyle w:val="aff"/>
                <w:rFonts w:ascii="Helvetica" w:eastAsia="Helvetica" w:hAnsi="Helvetica" w:cs="Helvetica"/>
                <w:color w:val="auto"/>
                <w:sz w:val="18"/>
                <w:szCs w:val="18"/>
                <w:u w:val="none"/>
                <w:shd w:val="clear" w:color="auto" w:fill="FFFFFF"/>
              </w:rPr>
              <w:t>192.168.14.27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:8081/northboundApi/v1/device/res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lastRenderedPageBreak/>
              <w:t>et/1202000089177LP0008' \</w:t>
            </w:r>
          </w:p>
          <w:p w14:paraId="6E9BDEFD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--header 'Authorization</w:t>
            </w:r>
            <w:r>
              <w:rPr>
                <w:rFonts w:ascii="宋体" w:hAnsi="宋体" w:cs="宋体" w:hint="eastAsia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eyJ0eXAiOiJKV1QiLCJhbGciOiJIUzI1NiJ9.eyJpYXQiOjE2NTcwMTM4OTYsInVzZXJuYW1lIjoiYWRtaW4ifQ.NfxZpRN8PmvQjyk7yiPlTVzXFMgVta5cxTD_kuP0h3U' \</w:t>
            </w:r>
          </w:p>
          <w:p w14:paraId="6CC6918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--data-raw ''</w:t>
            </w:r>
          </w:p>
          <w:p w14:paraId="18CA17E7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</w:p>
        </w:tc>
      </w:tr>
      <w:tr w:rsidR="00213151" w14:paraId="0F5AA7AF" w14:textId="77777777">
        <w:tc>
          <w:tcPr>
            <w:tcW w:w="8522" w:type="dxa"/>
          </w:tcPr>
          <w:p w14:paraId="55C55BAC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lastRenderedPageBreak/>
              <w:t>响应</w:t>
            </w:r>
          </w:p>
        </w:tc>
      </w:tr>
      <w:tr w:rsidR="00213151" w14:paraId="0D138642" w14:textId="77777777">
        <w:tc>
          <w:tcPr>
            <w:tcW w:w="8522" w:type="dxa"/>
          </w:tcPr>
          <w:p w14:paraId="23DFA20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55574B31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"code"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20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0, </w:t>
            </w:r>
          </w:p>
          <w:p w14:paraId="10EC8B8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"data"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5DB206D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"1", </w:t>
            </w:r>
          </w:p>
          <w:p w14:paraId="11BC906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waitTime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240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</w:p>
          <w:p w14:paraId="09FC079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}, </w:t>
            </w:r>
          </w:p>
          <w:p w14:paraId="24BC460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 xml:space="preserve">    "message"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Consolas" w:eastAsia="Consolas" w:hAnsi="Consolas" w:cs="Consolas" w:hint="eastAsia"/>
                <w:color w:val="000000" w:themeColor="text1"/>
                <w:sz w:val="18"/>
                <w:szCs w:val="18"/>
                <w:lang w:eastAsia="zh-CN" w:bidi="ar"/>
              </w:rPr>
              <w:t>success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</w:p>
          <w:p w14:paraId="65D8803E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}</w:t>
            </w:r>
          </w:p>
          <w:p w14:paraId="3DBCBFB6" w14:textId="77777777" w:rsidR="00213151" w:rsidRDefault="00213151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41123CFC" w14:textId="77777777" w:rsidR="00213151" w:rsidRDefault="00000000">
      <w:pPr>
        <w:pStyle w:val="1"/>
        <w:numPr>
          <w:ilvl w:val="0"/>
          <w:numId w:val="5"/>
        </w:numPr>
        <w:rPr>
          <w:lang w:eastAsia="zh-CN"/>
        </w:rPr>
      </w:pPr>
      <w:bookmarkStart w:id="44" w:name="_Toc31073"/>
      <w:bookmarkStart w:id="45" w:name="_Toc31319"/>
      <w:bookmarkStart w:id="46" w:name="_Toc163485612"/>
      <w:r>
        <w:rPr>
          <w:rFonts w:hint="eastAsia"/>
          <w:lang w:eastAsia="zh-CN"/>
        </w:rPr>
        <w:t>工作</w:t>
      </w:r>
      <w:r>
        <w:rPr>
          <w:rFonts w:hint="eastAsia"/>
          <w:lang w:eastAsia="zh-CN"/>
        </w:rPr>
        <w:t>API</w:t>
      </w:r>
      <w:bookmarkEnd w:id="43"/>
      <w:bookmarkEnd w:id="44"/>
      <w:bookmarkEnd w:id="45"/>
      <w:bookmarkEnd w:id="46"/>
    </w:p>
    <w:p w14:paraId="73BA736C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47" w:name="_Toc163485613"/>
      <w:r>
        <w:rPr>
          <w:rFonts w:hint="eastAsia"/>
          <w:color w:val="000000" w:themeColor="text1"/>
          <w:sz w:val="24"/>
          <w:lang w:eastAsia="zh-CN"/>
        </w:rPr>
        <w:t>获取作业结果</w:t>
      </w:r>
      <w:r>
        <w:rPr>
          <w:rFonts w:hint="eastAsia"/>
          <w:color w:val="000000" w:themeColor="text1"/>
          <w:sz w:val="24"/>
          <w:lang w:eastAsia="zh-CN"/>
        </w:rPr>
        <w:t>API</w:t>
      </w:r>
      <w:bookmarkEnd w:id="47"/>
    </w:p>
    <w:p w14:paraId="52EAFB4E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HTTP protocol, GET method.</w:t>
      </w:r>
    </w:p>
    <w:p w14:paraId="1BB7CFF5" w14:textId="6D5A5B3A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</w:rPr>
        <w:fldChar w:fldCharType="begin"/>
      </w:r>
      <w:r>
        <w:instrText xml:space="preserve"> HYPERLINK "http://ip:port/northboundApi/v1/job/result/%7bjobId%7d" </w:instrText>
      </w:r>
      <w:r w:rsidR="00F244F7"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ff"/>
          <w:rFonts w:hint="eastAsia"/>
          <w:color w:val="000000" w:themeColor="text1"/>
          <w:u w:val="none"/>
          <w:lang w:eastAsia="zh-CN"/>
        </w:rPr>
        <w:t>http://ip:port/northboundApi/v1/job/result/{jobId}</w:t>
      </w:r>
      <w:r>
        <w:rPr>
          <w:rStyle w:val="aff"/>
          <w:rFonts w:hint="eastAsia"/>
          <w:color w:val="000000" w:themeColor="text1"/>
          <w:u w:val="none"/>
          <w:lang w:eastAsia="zh-CN"/>
        </w:rPr>
        <w:fldChar w:fldCharType="end"/>
      </w:r>
    </w:p>
    <w:p w14:paraId="75B19DB4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237"/>
        <w:gridCol w:w="3960"/>
      </w:tblGrid>
      <w:tr w:rsidR="00213151" w14:paraId="23BB4D1E" w14:textId="77777777">
        <w:tc>
          <w:tcPr>
            <w:tcW w:w="2167" w:type="dxa"/>
            <w:shd w:val="clear" w:color="auto" w:fill="D9D9D9" w:themeFill="background1" w:themeFillShade="D9"/>
          </w:tcPr>
          <w:p w14:paraId="39FBE8F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10253F3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7FF6377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BD95888" w14:textId="77777777">
        <w:tc>
          <w:tcPr>
            <w:tcW w:w="2167" w:type="dxa"/>
          </w:tcPr>
          <w:p w14:paraId="638A2CD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237" w:type="dxa"/>
          </w:tcPr>
          <w:p w14:paraId="46E850F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0" w:type="dxa"/>
          </w:tcPr>
          <w:p w14:paraId="5976C11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1C262B75" w14:textId="77777777" w:rsidR="00213151" w:rsidRDefault="00213151">
      <w:pPr>
        <w:rPr>
          <w:color w:val="000000" w:themeColor="text1"/>
          <w:lang w:eastAsia="zh-CN"/>
        </w:rPr>
      </w:pPr>
    </w:p>
    <w:p w14:paraId="7F5DD701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color w:val="000000" w:themeColor="text1"/>
          <w:lang w:eastAsia="zh-CN"/>
        </w:rPr>
        <w:t>: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41"/>
        <w:gridCol w:w="2263"/>
        <w:gridCol w:w="3960"/>
      </w:tblGrid>
      <w:tr w:rsidR="00213151" w14:paraId="52E8E5F3" w14:textId="77777777">
        <w:tc>
          <w:tcPr>
            <w:tcW w:w="2141" w:type="dxa"/>
            <w:shd w:val="clear" w:color="auto" w:fill="D9D9D9" w:themeFill="background1" w:themeFillShade="D9"/>
          </w:tcPr>
          <w:p w14:paraId="4E0E47B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3" w:type="dxa"/>
            <w:shd w:val="clear" w:color="auto" w:fill="D9D9D9" w:themeFill="background1" w:themeFillShade="D9"/>
          </w:tcPr>
          <w:p w14:paraId="14E1DED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382DDFA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2EF17127" w14:textId="77777777">
        <w:tc>
          <w:tcPr>
            <w:tcW w:w="2141" w:type="dxa"/>
          </w:tcPr>
          <w:p w14:paraId="4BCA798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jobId</w:t>
            </w:r>
            <w:proofErr w:type="spellEnd"/>
          </w:p>
        </w:tc>
        <w:tc>
          <w:tcPr>
            <w:tcW w:w="2263" w:type="dxa"/>
          </w:tcPr>
          <w:p w14:paraId="31A569F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0" w:type="dxa"/>
          </w:tcPr>
          <w:p w14:paraId="31DE0EF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任务</w:t>
            </w:r>
            <w:r>
              <w:rPr>
                <w:rFonts w:cs="Arial" w:hint="eastAsia"/>
                <w:szCs w:val="21"/>
              </w:rPr>
              <w:t>ID</w:t>
            </w:r>
          </w:p>
        </w:tc>
      </w:tr>
    </w:tbl>
    <w:p w14:paraId="7F8EA0F5" w14:textId="77777777" w:rsidR="00213151" w:rsidRDefault="00213151">
      <w:pPr>
        <w:rPr>
          <w:color w:val="000000" w:themeColor="text1"/>
          <w:lang w:eastAsia="zh-CN"/>
        </w:rPr>
      </w:pPr>
    </w:p>
    <w:p w14:paraId="1DC1D543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color w:val="000000" w:themeColor="text1"/>
          <w:lang w:eastAsia="zh-CN"/>
        </w:rPr>
        <w:t>:</w:t>
      </w:r>
    </w:p>
    <w:p w14:paraId="301F215D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354FC534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"code"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200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04D1C41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"message"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"success"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3941C494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2B1F28E0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jobId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"af30d7371d6a477bb73d44e4f3300997"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656FDB4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"name"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"get param value"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0F3D5FE9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"status"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"2"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40952AF0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sn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"120200044821BSB0020"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359D02FE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errorMessage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null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6388A0E4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createTime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"2023-12-01T03:20:52"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0B9123C6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lastRenderedPageBreak/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completeTime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"2023-12-01T03:20:55"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A16075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"details"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{\"serialNumber\":\"120200044821BSB0020\",\"success\":true,\"parameterList\":[{\"path\":\"Device.DeviceInfo.SoftwareVersion\",\"value\":\"BaiBLQ_3.2.1\"},{\"path\":\"Device.DeviceInfo.SAS.FAP.GPS.LockedLatitude\",\"value\":\"30538787\"},{\"path\":\"Device.DeviceInfo.SAS.FAP.GPS.LockedLongitude\",\"value\":\"104066986\"},{\"path\":\"Device.Services.FAPService.1.AccessMgmt.LTE.HNBName\",\"value\":\"Nova-436Q-120200044821BSB0020\"}],\"uuid\":\"af30d7371d6a477bb73d44e4f3300997\"}"</w:t>
      </w:r>
    </w:p>
    <w:p w14:paraId="1A249F73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}</w:t>
      </w:r>
    </w:p>
    <w:p w14:paraId="0A05C883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</w:t>
      </w:r>
    </w:p>
    <w:p w14:paraId="1AE9F2E1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7B5B5664" w14:textId="77777777">
        <w:tc>
          <w:tcPr>
            <w:tcW w:w="2127" w:type="dxa"/>
            <w:shd w:val="clear" w:color="auto" w:fill="D9D9D9" w:themeFill="background1" w:themeFillShade="D9"/>
          </w:tcPr>
          <w:p w14:paraId="1C17587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6A88B17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4AECD95B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DD7E343" w14:textId="77777777">
        <w:tc>
          <w:tcPr>
            <w:tcW w:w="2127" w:type="dxa"/>
          </w:tcPr>
          <w:p w14:paraId="7A0E2E7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268" w:type="dxa"/>
          </w:tcPr>
          <w:p w14:paraId="0D197A0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256C111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56DEF528" w14:textId="77777777">
        <w:tc>
          <w:tcPr>
            <w:tcW w:w="2127" w:type="dxa"/>
          </w:tcPr>
          <w:p w14:paraId="1E36679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268" w:type="dxa"/>
          </w:tcPr>
          <w:p w14:paraId="2831EFE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3969" w:type="dxa"/>
          </w:tcPr>
          <w:p w14:paraId="1ECDC3D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返回的数据值</w:t>
            </w:r>
          </w:p>
        </w:tc>
      </w:tr>
      <w:tr w:rsidR="00213151" w14:paraId="3BB2FB6A" w14:textId="77777777">
        <w:tc>
          <w:tcPr>
            <w:tcW w:w="2127" w:type="dxa"/>
          </w:tcPr>
          <w:p w14:paraId="426FE88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268" w:type="dxa"/>
          </w:tcPr>
          <w:p w14:paraId="5A37890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1F91E96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  <w:tr w:rsidR="00213151" w14:paraId="720FC5AA" w14:textId="77777777">
        <w:tc>
          <w:tcPr>
            <w:tcW w:w="2127" w:type="dxa"/>
          </w:tcPr>
          <w:p w14:paraId="5C63EEC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jobId</w:t>
            </w:r>
            <w:proofErr w:type="spellEnd"/>
          </w:p>
        </w:tc>
        <w:tc>
          <w:tcPr>
            <w:tcW w:w="2268" w:type="dxa"/>
          </w:tcPr>
          <w:p w14:paraId="00CCC10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4A1711B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任务</w:t>
            </w:r>
            <w:r>
              <w:rPr>
                <w:rFonts w:cs="Arial" w:hint="eastAsia"/>
                <w:szCs w:val="21"/>
              </w:rPr>
              <w:t>ID</w:t>
            </w:r>
          </w:p>
        </w:tc>
      </w:tr>
      <w:tr w:rsidR="00213151" w14:paraId="033CC7FA" w14:textId="77777777">
        <w:tc>
          <w:tcPr>
            <w:tcW w:w="2127" w:type="dxa"/>
          </w:tcPr>
          <w:p w14:paraId="621EFFC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status</w:t>
            </w:r>
          </w:p>
        </w:tc>
        <w:tc>
          <w:tcPr>
            <w:tcW w:w="2268" w:type="dxa"/>
          </w:tcPr>
          <w:p w14:paraId="5A48047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17DFE40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0:</w:t>
            </w:r>
            <w:r>
              <w:rPr>
                <w:rFonts w:cs="Arial" w:hint="eastAsia"/>
                <w:szCs w:val="21"/>
              </w:rPr>
              <w:t>进行中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1:</w:t>
            </w:r>
            <w:r>
              <w:rPr>
                <w:rFonts w:cs="Arial" w:hint="eastAsia"/>
                <w:szCs w:val="21"/>
              </w:rPr>
              <w:t>成功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2:</w:t>
            </w:r>
            <w:r>
              <w:rPr>
                <w:rFonts w:cs="Arial" w:hint="eastAsia"/>
                <w:szCs w:val="21"/>
              </w:rPr>
              <w:t>成功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3:</w:t>
            </w:r>
            <w:r>
              <w:rPr>
                <w:rFonts w:cs="Arial" w:hint="eastAsia"/>
                <w:szCs w:val="21"/>
              </w:rPr>
              <w:t>失败</w:t>
            </w:r>
          </w:p>
        </w:tc>
      </w:tr>
      <w:tr w:rsidR="00213151" w14:paraId="255A50A7" w14:textId="77777777">
        <w:tc>
          <w:tcPr>
            <w:tcW w:w="2127" w:type="dxa"/>
          </w:tcPr>
          <w:p w14:paraId="4DD081F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errorMessage</w:t>
            </w:r>
            <w:proofErr w:type="spellEnd"/>
          </w:p>
        </w:tc>
        <w:tc>
          <w:tcPr>
            <w:tcW w:w="2268" w:type="dxa"/>
          </w:tcPr>
          <w:p w14:paraId="5316806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2149C01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失败的错误消息</w:t>
            </w:r>
          </w:p>
        </w:tc>
      </w:tr>
      <w:tr w:rsidR="00213151" w14:paraId="4237A4EC" w14:textId="77777777">
        <w:tc>
          <w:tcPr>
            <w:tcW w:w="2127" w:type="dxa"/>
          </w:tcPr>
          <w:p w14:paraId="14D4CF8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createTime</w:t>
            </w:r>
            <w:proofErr w:type="spellEnd"/>
          </w:p>
        </w:tc>
        <w:tc>
          <w:tcPr>
            <w:tcW w:w="2268" w:type="dxa"/>
          </w:tcPr>
          <w:p w14:paraId="432AB5C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588D5D0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创建时间</w:t>
            </w:r>
          </w:p>
        </w:tc>
      </w:tr>
      <w:tr w:rsidR="00213151" w14:paraId="55B48FA5" w14:textId="77777777">
        <w:tc>
          <w:tcPr>
            <w:tcW w:w="2127" w:type="dxa"/>
          </w:tcPr>
          <w:p w14:paraId="6BBECC7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completeTime</w:t>
            </w:r>
            <w:proofErr w:type="spellEnd"/>
          </w:p>
        </w:tc>
        <w:tc>
          <w:tcPr>
            <w:tcW w:w="2268" w:type="dxa"/>
          </w:tcPr>
          <w:p w14:paraId="11B7168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37E7E12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color w:val="000000"/>
                <w:sz w:val="23"/>
                <w:szCs w:val="23"/>
                <w:shd w:val="clear" w:color="auto" w:fill="FFFFFF"/>
              </w:rPr>
              <w:t>完成时间</w:t>
            </w:r>
          </w:p>
        </w:tc>
      </w:tr>
      <w:tr w:rsidR="00213151" w14:paraId="5A6C19E8" w14:textId="77777777">
        <w:tc>
          <w:tcPr>
            <w:tcW w:w="2127" w:type="dxa"/>
          </w:tcPr>
          <w:p w14:paraId="0AF792E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details</w:t>
            </w:r>
          </w:p>
        </w:tc>
        <w:tc>
          <w:tcPr>
            <w:tcW w:w="2268" w:type="dxa"/>
          </w:tcPr>
          <w:p w14:paraId="56CC236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70760A31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JSON</w:t>
            </w:r>
            <w:r>
              <w:rPr>
                <w:rFonts w:cs="Arial" w:hint="eastAsia"/>
                <w:szCs w:val="21"/>
                <w:lang w:eastAsia="zh-CN"/>
              </w:rPr>
              <w:t>字符串</w:t>
            </w:r>
          </w:p>
          <w:p w14:paraId="7B71DE5A" w14:textId="135FB8F3" w:rsidR="00213151" w:rsidRDefault="00000000">
            <w:pPr>
              <w:spacing w:line="240" w:lineRule="auto"/>
              <w:rPr>
                <w:rFonts w:cs="Arial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cs="Arial" w:hint="eastAsia"/>
                <w:szCs w:val="21"/>
                <w:lang w:eastAsia="zh-CN"/>
              </w:rPr>
              <w:t>“</w:t>
            </w:r>
            <w:r>
              <w:rPr>
                <w:rFonts w:cs="Arial"/>
                <w:szCs w:val="21"/>
                <w:lang w:eastAsia="zh-CN"/>
              </w:rPr>
              <w:fldChar w:fldCharType="begin"/>
            </w:r>
            <w:r>
              <w:rPr>
                <w:rFonts w:cs="Arial"/>
                <w:szCs w:val="21"/>
                <w:lang w:eastAsia="zh-CN"/>
              </w:rPr>
              <w:instrText xml:space="preserve"> </w:instrText>
            </w:r>
            <w:r>
              <w:rPr>
                <w:rFonts w:cs="Arial" w:hint="eastAsia"/>
                <w:szCs w:val="21"/>
                <w:lang w:eastAsia="zh-CN"/>
              </w:rPr>
              <w:instrText>REF _Ref162602907 \r \h</w:instrText>
            </w:r>
            <w:r>
              <w:rPr>
                <w:rFonts w:cs="Arial"/>
                <w:szCs w:val="21"/>
                <w:lang w:eastAsia="zh-CN"/>
              </w:rPr>
              <w:instrText xml:space="preserve">  \* MERGEFORMAT </w:instrText>
            </w:r>
            <w:r>
              <w:rPr>
                <w:rFonts w:cs="Arial"/>
                <w:szCs w:val="21"/>
                <w:lang w:eastAsia="zh-CN"/>
              </w:rPr>
            </w:r>
            <w:r>
              <w:rPr>
                <w:rFonts w:cs="Arial"/>
                <w:szCs w:val="21"/>
                <w:lang w:eastAsia="zh-CN"/>
              </w:rPr>
              <w:fldChar w:fldCharType="separate"/>
            </w:r>
            <w:r w:rsidR="00F244F7">
              <w:rPr>
                <w:rFonts w:cs="Arial"/>
                <w:szCs w:val="21"/>
                <w:lang w:eastAsia="zh-CN"/>
              </w:rPr>
              <w:t>3.3</w:t>
            </w:r>
            <w:r>
              <w:rPr>
                <w:rFonts w:cs="Arial"/>
                <w:szCs w:val="21"/>
                <w:lang w:eastAsia="zh-CN"/>
              </w:rPr>
              <w:fldChar w:fldCharType="end"/>
            </w:r>
            <w:r>
              <w:rPr>
                <w:rFonts w:cs="Arial"/>
                <w:szCs w:val="21"/>
                <w:lang w:eastAsia="zh-CN"/>
              </w:rPr>
              <w:t xml:space="preserve"> </w:t>
            </w:r>
            <w:r>
              <w:rPr>
                <w:rFonts w:cs="Arial"/>
                <w:szCs w:val="21"/>
                <w:lang w:eastAsia="zh-CN"/>
              </w:rPr>
              <w:fldChar w:fldCharType="begin"/>
            </w:r>
            <w:r>
              <w:rPr>
                <w:rFonts w:cs="Arial"/>
                <w:szCs w:val="21"/>
                <w:lang w:eastAsia="zh-CN"/>
              </w:rPr>
              <w:instrText xml:space="preserve"> REF _Ref162602909 \h  \* MERGEFORMAT </w:instrText>
            </w:r>
            <w:r>
              <w:rPr>
                <w:rFonts w:cs="Arial"/>
                <w:szCs w:val="21"/>
                <w:lang w:eastAsia="zh-CN"/>
              </w:rPr>
            </w:r>
            <w:r>
              <w:rPr>
                <w:rFonts w:cs="Arial"/>
                <w:szCs w:val="21"/>
                <w:lang w:eastAsia="zh-CN"/>
              </w:rPr>
              <w:fldChar w:fldCharType="separate"/>
            </w:r>
            <w:r w:rsidR="00F244F7" w:rsidRPr="00F244F7">
              <w:rPr>
                <w:rFonts w:cs="Arial" w:hint="eastAsia"/>
                <w:szCs w:val="21"/>
                <w:lang w:eastAsia="zh-CN"/>
              </w:rPr>
              <w:t>从设备获取参数</w:t>
            </w:r>
            <w:r>
              <w:rPr>
                <w:rFonts w:cs="Arial"/>
                <w:szCs w:val="21"/>
                <w:lang w:eastAsia="zh-CN"/>
              </w:rPr>
              <w:fldChar w:fldCharType="end"/>
            </w:r>
            <w:r>
              <w:rPr>
                <w:rFonts w:cs="Arial" w:hint="eastAsia"/>
                <w:szCs w:val="21"/>
                <w:lang w:eastAsia="zh-CN"/>
              </w:rPr>
              <w:t>”的结果</w:t>
            </w:r>
            <w:r>
              <w:rPr>
                <w:rFonts w:cs="Arial" w:hint="eastAsia"/>
                <w:szCs w:val="21"/>
                <w:lang w:eastAsia="zh-CN"/>
              </w:rPr>
              <w:t xml:space="preserve"> </w:t>
            </w:r>
          </w:p>
        </w:tc>
      </w:tr>
    </w:tbl>
    <w:p w14:paraId="002AB2D3" w14:textId="77777777" w:rsidR="00213151" w:rsidRDefault="00000000">
      <w:pPr>
        <w:rPr>
          <w:lang w:eastAsia="zh-CN"/>
        </w:rPr>
      </w:pPr>
      <w:bookmarkStart w:id="48" w:name="_Toc18052"/>
      <w:bookmarkStart w:id="49" w:name="_Toc27694"/>
      <w:bookmarkStart w:id="50" w:name="_Toc19736"/>
      <w:bookmarkStart w:id="51" w:name="_Toc1073"/>
      <w:bookmarkStart w:id="52" w:name="_Toc14629"/>
      <w:bookmarkStart w:id="53" w:name="_Toc106098485"/>
      <w:bookmarkStart w:id="54" w:name="_Toc30851"/>
      <w:bookmarkStart w:id="55" w:name="_Toc3337"/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03A06BA8" w14:textId="77777777">
        <w:tc>
          <w:tcPr>
            <w:tcW w:w="8522" w:type="dxa"/>
          </w:tcPr>
          <w:p w14:paraId="011AFE74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7EC2C662" w14:textId="77777777">
        <w:tc>
          <w:tcPr>
            <w:tcW w:w="8522" w:type="dxa"/>
          </w:tcPr>
          <w:p w14:paraId="3C4EC0C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curl --location --request GET 'http://</w:t>
            </w:r>
            <w:r>
              <w:rPr>
                <w:rStyle w:val="aff"/>
                <w:rFonts w:ascii="Helvetica" w:eastAsia="Helvetica" w:hAnsi="Helvetica" w:cs="Helvetica"/>
                <w:color w:val="auto"/>
                <w:sz w:val="18"/>
                <w:szCs w:val="18"/>
                <w:u w:val="none"/>
                <w:shd w:val="clear" w:color="auto" w:fill="FFFFFF"/>
              </w:rPr>
              <w:t>192.168.14.27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:8081/northboundApi/v1/job/result/eb2ba6bdc9bd400d8a936ffc540df8e4' \</w:t>
            </w:r>
          </w:p>
          <w:p w14:paraId="34460F3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Style w:val="aff"/>
                <w:color w:val="auto"/>
                <w:szCs w:val="22"/>
                <w:u w:val="none"/>
                <w:lang w:eastAsia="zh-CN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--header 'Authorization</w:t>
            </w:r>
            <w:r>
              <w:rPr>
                <w:rFonts w:ascii="宋体" w:hAnsi="宋体" w:cs="宋体" w:hint="eastAsia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eyJ0eXAiOiJKV1QiLCJhbGciOiJIUzI1NiJ9.eyJpYXQiOjE2NTcwMTU0MzEsInVzZXJuYW1lIjoiYWRtaW4ifQ.SNUtqxFvFXsGQYeHKfvmQscqu9f0ggqMAcBzeeAw7Cw'</w:t>
            </w:r>
          </w:p>
        </w:tc>
      </w:tr>
      <w:tr w:rsidR="00213151" w14:paraId="1E696CE9" w14:textId="77777777">
        <w:tc>
          <w:tcPr>
            <w:tcW w:w="8522" w:type="dxa"/>
          </w:tcPr>
          <w:p w14:paraId="1141A526" w14:textId="77777777" w:rsidR="00213151" w:rsidRDefault="00000000">
            <w:pPr>
              <w:rPr>
                <w:rFonts w:cs="Arial"/>
                <w:szCs w:val="21"/>
                <w:shd w:val="clear" w:color="auto" w:fill="FFFFFF"/>
                <w:lang w:eastAsia="zh-CN"/>
              </w:rPr>
            </w:pPr>
            <w:r>
              <w:rPr>
                <w:rFonts w:cs="Arial"/>
                <w:b/>
                <w:bCs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74810AD4" w14:textId="77777777">
        <w:tc>
          <w:tcPr>
            <w:tcW w:w="8522" w:type="dxa"/>
          </w:tcPr>
          <w:p w14:paraId="4D83F2C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{</w:t>
            </w:r>
          </w:p>
          <w:p w14:paraId="5A055E62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"code"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200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B02C83F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"message"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"success"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54C8C8EA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{</w:t>
            </w:r>
          </w:p>
          <w:p w14:paraId="35D0A36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"af30d7371d6a477bb73d44e4f3300997"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2019A3ED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"get param value"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2B2781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"status"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63B5DEA6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sn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"120200044821BSB0020"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532B6D6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errorMessage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411063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createTime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"2023-12-01T03:20:52"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5C289192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completeTime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"2023-12-01T03:20:55"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B65783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"details"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"{\"serialNumber\":\"120200044821BSB0020\",\"success\":true,\"pa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lastRenderedPageBreak/>
              <w:t>rameterList\":[{\"path\":\"Device.DeviceInfo.SoftwareVersion\",\"value\":\"BaiBLQ_3.2.1\"},{\"path\":\"Device.DeviceInfo.SAS.FAP.GPS.LockedLatitude\",\"value\":\"30538787\"},{\"path\":\"Device.DeviceInfo.SAS.FAP.GPS.LockedLongitude\",\"value\":\"104066986\"},{\"path\":\"Device.Services.FAPService.1.AccessMgmt.LTE.HNBName\",\"value\":\"Nova-436Q-120200044821BSB0020\"}],\"uuid\":\"af30d7371d6a477bb73d44e4f3300997\"}"</w:t>
            </w:r>
          </w:p>
          <w:p w14:paraId="1EC1983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}</w:t>
            </w:r>
          </w:p>
          <w:p w14:paraId="03F965B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</w:p>
          <w:p w14:paraId="11BF5733" w14:textId="77777777" w:rsidR="00213151" w:rsidRDefault="00213151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158955EA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56" w:name="_Toc22931"/>
      <w:bookmarkStart w:id="57" w:name="_Toc23032"/>
      <w:bookmarkStart w:id="58" w:name="_Toc163485614"/>
      <w:bookmarkEnd w:id="48"/>
      <w:bookmarkEnd w:id="49"/>
      <w:bookmarkEnd w:id="50"/>
      <w:bookmarkEnd w:id="51"/>
      <w:bookmarkEnd w:id="52"/>
      <w:bookmarkEnd w:id="53"/>
      <w:bookmarkEnd w:id="54"/>
      <w:bookmarkEnd w:id="55"/>
      <w:r>
        <w:rPr>
          <w:rFonts w:hint="eastAsia"/>
          <w:color w:val="000000" w:themeColor="text1"/>
          <w:sz w:val="24"/>
          <w:lang w:eastAsia="zh-CN"/>
        </w:rPr>
        <w:lastRenderedPageBreak/>
        <w:t>获取工作列表</w:t>
      </w:r>
      <w:r>
        <w:rPr>
          <w:rFonts w:hint="eastAsia"/>
          <w:color w:val="000000" w:themeColor="text1"/>
          <w:sz w:val="24"/>
          <w:lang w:eastAsia="zh-CN"/>
        </w:rPr>
        <w:t>API</w:t>
      </w:r>
      <w:bookmarkEnd w:id="58"/>
    </w:p>
    <w:p w14:paraId="50B19EE4" w14:textId="77777777" w:rsidR="00213151" w:rsidRDefault="00000000">
      <w:r>
        <w:t xml:space="preserve">HTTP protocol, </w:t>
      </w:r>
      <w:r>
        <w:rPr>
          <w:rFonts w:hint="eastAsia"/>
        </w:rPr>
        <w:t>POST</w:t>
      </w:r>
      <w:r>
        <w:t xml:space="preserve"> method.</w:t>
      </w:r>
    </w:p>
    <w:p w14:paraId="49296319" w14:textId="77777777" w:rsidR="00213151" w:rsidRDefault="00000000">
      <w:proofErr w:type="spellStart"/>
      <w:r>
        <w:rPr>
          <w:rFonts w:hint="eastAsia"/>
        </w:rPr>
        <w:t>Content-Type:application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json;charset</w:t>
      </w:r>
      <w:proofErr w:type="spellEnd"/>
      <w:r>
        <w:rPr>
          <w:rFonts w:hint="eastAsia"/>
        </w:rPr>
        <w:t>=UTF-8</w:t>
      </w:r>
    </w:p>
    <w:p w14:paraId="53CBA0DB" w14:textId="77777777" w:rsidR="00213151" w:rsidRDefault="00000000">
      <w:r>
        <w:rPr>
          <w:rFonts w:hint="eastAsia"/>
        </w:rPr>
        <w:t>URL</w:t>
      </w:r>
      <w:r>
        <w:rPr>
          <w:rFonts w:hint="eastAsia"/>
          <w:lang w:eastAsia="zh-CN"/>
        </w:rPr>
        <w:t>：</w:t>
      </w:r>
      <w:r>
        <w:rPr>
          <w:rFonts w:hint="eastAsia"/>
        </w:rPr>
        <w:t>http://ip:port/northboundApi/v1/job/result/page</w:t>
      </w:r>
    </w:p>
    <w:p w14:paraId="45E6C52E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34"/>
        <w:gridCol w:w="2196"/>
        <w:gridCol w:w="3933"/>
      </w:tblGrid>
      <w:tr w:rsidR="00213151" w14:paraId="17309359" w14:textId="77777777">
        <w:tc>
          <w:tcPr>
            <w:tcW w:w="2234" w:type="dxa"/>
            <w:shd w:val="clear" w:color="auto" w:fill="D9D9D9" w:themeFill="background1" w:themeFillShade="D9"/>
          </w:tcPr>
          <w:p w14:paraId="4127447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1A7A390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33" w:type="dxa"/>
            <w:shd w:val="clear" w:color="auto" w:fill="D9D9D9" w:themeFill="background1" w:themeFillShade="D9"/>
          </w:tcPr>
          <w:p w14:paraId="5DEAE3C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4A263E5A" w14:textId="77777777">
        <w:tc>
          <w:tcPr>
            <w:tcW w:w="2234" w:type="dxa"/>
          </w:tcPr>
          <w:p w14:paraId="3D91793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196" w:type="dxa"/>
          </w:tcPr>
          <w:p w14:paraId="10E3786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33" w:type="dxa"/>
          </w:tcPr>
          <w:p w14:paraId="018E462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3832EA06" w14:textId="77777777" w:rsidR="00213151" w:rsidRDefault="00213151">
      <w:pPr>
        <w:rPr>
          <w:color w:val="000000" w:themeColor="text1"/>
          <w:lang w:eastAsia="zh-CN"/>
        </w:rPr>
      </w:pPr>
    </w:p>
    <w:p w14:paraId="1448B9A1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color w:val="000000" w:themeColor="text1"/>
          <w:lang w:eastAsia="zh-CN"/>
        </w:rPr>
        <w:t>:</w:t>
      </w:r>
    </w:p>
    <w:p w14:paraId="450619F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161F400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</w:t>
      </w:r>
      <w:r>
        <w:rPr>
          <w:rFonts w:ascii="Consolas" w:eastAsia="Consolas" w:hAnsi="Consolas" w:cs="Consolas"/>
          <w:color w:val="FF0000"/>
          <w:sz w:val="18"/>
          <w:szCs w:val="18"/>
          <w:lang w:eastAsia="zh-CN" w:bidi="ar"/>
        </w:rPr>
        <w:t>status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"",</w:t>
      </w:r>
    </w:p>
    <w:p w14:paraId="47E8D6F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</w:t>
      </w:r>
      <w:proofErr w:type="spellStart"/>
      <w:r>
        <w:rPr>
          <w:rFonts w:ascii="Consolas" w:eastAsia="Consolas" w:hAnsi="Consolas" w:cs="Consolas"/>
          <w:color w:val="FF0000"/>
          <w:sz w:val="18"/>
          <w:szCs w:val="18"/>
          <w:lang w:eastAsia="zh-CN" w:bidi="ar"/>
        </w:rPr>
        <w:t>searchText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"",</w:t>
      </w:r>
    </w:p>
    <w:p w14:paraId="4A8C7E7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</w:t>
      </w:r>
      <w:proofErr w:type="spellStart"/>
      <w:r>
        <w:rPr>
          <w:rFonts w:ascii="Consolas" w:eastAsia="Consolas" w:hAnsi="Consolas" w:cs="Consolas"/>
          <w:color w:val="FF0000"/>
          <w:sz w:val="18"/>
          <w:szCs w:val="18"/>
          <w:lang w:eastAsia="zh-CN" w:bidi="ar"/>
        </w:rPr>
        <w:t>startTime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":"",</w:t>
      </w:r>
    </w:p>
    <w:p w14:paraId="0ADBFA1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</w:t>
      </w:r>
      <w:proofErr w:type="spellStart"/>
      <w:r>
        <w:rPr>
          <w:rFonts w:ascii="Consolas" w:eastAsia="Consolas" w:hAnsi="Consolas" w:cs="Consolas"/>
          <w:color w:val="FF0000"/>
          <w:sz w:val="18"/>
          <w:szCs w:val="18"/>
          <w:lang w:eastAsia="zh-CN" w:bidi="ar"/>
        </w:rPr>
        <w:t>endTime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":"",</w:t>
      </w:r>
    </w:p>
    <w:p w14:paraId="3416F97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</w:t>
      </w:r>
      <w:r>
        <w:rPr>
          <w:rFonts w:ascii="Consolas" w:eastAsia="Consolas" w:hAnsi="Consolas" w:cs="Consolas"/>
          <w:color w:val="FF0000"/>
          <w:sz w:val="18"/>
          <w:szCs w:val="18"/>
          <w:lang w:eastAsia="zh-CN" w:bidi="ar"/>
        </w:rPr>
        <w:t>page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":1,</w:t>
      </w:r>
    </w:p>
    <w:p w14:paraId="706BFB6D" w14:textId="77777777" w:rsidR="00213151" w:rsidRDefault="00000000">
      <w:pPr>
        <w:widowControl/>
        <w:shd w:val="clear" w:color="auto" w:fill="F5F5F5"/>
        <w:spacing w:line="192" w:lineRule="atLeast"/>
        <w:ind w:firstLine="395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Consolas" w:eastAsia="Consolas" w:hAnsi="Consolas" w:cs="Consolas"/>
          <w:color w:val="FF0000"/>
          <w:sz w:val="18"/>
          <w:szCs w:val="18"/>
          <w:lang w:eastAsia="zh-CN" w:bidi="ar"/>
        </w:rPr>
        <w:t>rows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":10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,</w:t>
      </w:r>
    </w:p>
    <w:p w14:paraId="79997835" w14:textId="77777777" w:rsidR="00213151" w:rsidRDefault="00000000">
      <w:pPr>
        <w:widowControl/>
        <w:shd w:val="clear" w:color="auto" w:fill="F5F5F5"/>
        <w:spacing w:line="192" w:lineRule="atLeast"/>
        <w:ind w:firstLine="395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Verdana" w:hAnsi="Verdana" w:cs="Verdana"/>
          <w:color w:val="333333"/>
          <w:sz w:val="18"/>
          <w:szCs w:val="18"/>
          <w:shd w:val="clear" w:color="auto" w:fill="FFFFDD"/>
        </w:rPr>
        <w:t>"timeZone":0</w:t>
      </w:r>
    </w:p>
    <w:p w14:paraId="0FA593F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5E298D25" w14:textId="77777777" w:rsidR="00213151" w:rsidRDefault="00213151">
      <w:pPr>
        <w:widowControl/>
        <w:shd w:val="clear" w:color="auto" w:fill="F5F5F5"/>
        <w:spacing w:line="192" w:lineRule="atLeast"/>
        <w:rPr>
          <w:color w:val="000000" w:themeColor="text1"/>
          <w:sz w:val="18"/>
          <w:szCs w:val="18"/>
          <w:lang w:eastAsia="zh-CN"/>
        </w:rPr>
      </w:pPr>
    </w:p>
    <w:p w14:paraId="7B18A34C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b/>
          <w:color w:val="000000" w:themeColor="text1"/>
          <w:lang w:eastAsia="zh-CN"/>
        </w:rPr>
        <w:t>: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08"/>
        <w:gridCol w:w="2222"/>
        <w:gridCol w:w="3933"/>
      </w:tblGrid>
      <w:tr w:rsidR="00213151" w14:paraId="5E7E26F6" w14:textId="77777777">
        <w:tc>
          <w:tcPr>
            <w:tcW w:w="2208" w:type="dxa"/>
            <w:shd w:val="clear" w:color="auto" w:fill="D9D9D9" w:themeFill="background1" w:themeFillShade="D9"/>
          </w:tcPr>
          <w:p w14:paraId="7B3D992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22" w:type="dxa"/>
            <w:shd w:val="clear" w:color="auto" w:fill="D9D9D9" w:themeFill="background1" w:themeFillShade="D9"/>
          </w:tcPr>
          <w:p w14:paraId="0529B22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33" w:type="dxa"/>
            <w:shd w:val="clear" w:color="auto" w:fill="D9D9D9" w:themeFill="background1" w:themeFillShade="D9"/>
          </w:tcPr>
          <w:p w14:paraId="2BA4708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00E6373A" w14:textId="77777777">
        <w:tc>
          <w:tcPr>
            <w:tcW w:w="2208" w:type="dxa"/>
          </w:tcPr>
          <w:p w14:paraId="28A99A7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status</w:t>
            </w:r>
          </w:p>
        </w:tc>
        <w:tc>
          <w:tcPr>
            <w:tcW w:w="2222" w:type="dxa"/>
          </w:tcPr>
          <w:p w14:paraId="0D986F3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33" w:type="dxa"/>
          </w:tcPr>
          <w:p w14:paraId="2BEEBD7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0:</w:t>
            </w:r>
            <w:r>
              <w:rPr>
                <w:rFonts w:cs="Arial" w:hint="eastAsia"/>
                <w:szCs w:val="21"/>
              </w:rPr>
              <w:t>进行中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1:</w:t>
            </w:r>
            <w:r>
              <w:rPr>
                <w:rFonts w:cs="Arial" w:hint="eastAsia"/>
                <w:szCs w:val="21"/>
              </w:rPr>
              <w:t>成功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2:</w:t>
            </w:r>
            <w:r>
              <w:rPr>
                <w:rFonts w:cs="Arial" w:hint="eastAsia"/>
                <w:szCs w:val="21"/>
              </w:rPr>
              <w:t>成功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3:</w:t>
            </w:r>
            <w:r>
              <w:rPr>
                <w:rFonts w:cs="Arial" w:hint="eastAsia"/>
                <w:szCs w:val="21"/>
              </w:rPr>
              <w:t>失败</w:t>
            </w:r>
          </w:p>
        </w:tc>
      </w:tr>
      <w:tr w:rsidR="00213151" w14:paraId="5E908819" w14:textId="77777777">
        <w:tc>
          <w:tcPr>
            <w:tcW w:w="2208" w:type="dxa"/>
          </w:tcPr>
          <w:p w14:paraId="1AE14EC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searchText</w:t>
            </w:r>
            <w:proofErr w:type="spellEnd"/>
          </w:p>
        </w:tc>
        <w:tc>
          <w:tcPr>
            <w:tcW w:w="2222" w:type="dxa"/>
          </w:tcPr>
          <w:p w14:paraId="50976C8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33" w:type="dxa"/>
          </w:tcPr>
          <w:p w14:paraId="5C2A51C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color w:val="000000"/>
                <w:sz w:val="23"/>
                <w:szCs w:val="23"/>
                <w:shd w:val="clear" w:color="auto" w:fill="FFFFFF"/>
              </w:rPr>
              <w:t>模糊查询</w:t>
            </w:r>
          </w:p>
        </w:tc>
      </w:tr>
      <w:tr w:rsidR="00213151" w14:paraId="0BD372F1" w14:textId="77777777">
        <w:tc>
          <w:tcPr>
            <w:tcW w:w="2208" w:type="dxa"/>
          </w:tcPr>
          <w:p w14:paraId="69C21F7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startTime</w:t>
            </w:r>
            <w:proofErr w:type="spellEnd"/>
          </w:p>
        </w:tc>
        <w:tc>
          <w:tcPr>
            <w:tcW w:w="2222" w:type="dxa"/>
          </w:tcPr>
          <w:p w14:paraId="573EFAA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33" w:type="dxa"/>
          </w:tcPr>
          <w:p w14:paraId="2622459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开始时间</w:t>
            </w:r>
            <w:r>
              <w:rPr>
                <w:rFonts w:cs="Arial" w:hint="eastAsia"/>
                <w:szCs w:val="21"/>
              </w:rPr>
              <w:t>(</w:t>
            </w:r>
            <w:proofErr w:type="spellStart"/>
            <w:r>
              <w:rPr>
                <w:rFonts w:cs="Arial" w:hint="eastAsia"/>
                <w:szCs w:val="21"/>
              </w:rPr>
              <w:t>yyyy</w:t>
            </w:r>
            <w:proofErr w:type="spellEnd"/>
            <w:r>
              <w:rPr>
                <w:rFonts w:cs="Arial" w:hint="eastAsia"/>
                <w:szCs w:val="21"/>
              </w:rPr>
              <w:t xml:space="preserve">-MM-dd </w:t>
            </w:r>
            <w:proofErr w:type="spellStart"/>
            <w:r>
              <w:rPr>
                <w:rFonts w:cs="Arial" w:hint="eastAsia"/>
                <w:szCs w:val="21"/>
              </w:rPr>
              <w:t>HH:mm:ss</w:t>
            </w:r>
            <w:proofErr w:type="spellEnd"/>
            <w:r>
              <w:rPr>
                <w:rFonts w:cs="Arial" w:hint="eastAsia"/>
                <w:szCs w:val="21"/>
              </w:rPr>
              <w:t>)</w:t>
            </w:r>
          </w:p>
        </w:tc>
      </w:tr>
      <w:tr w:rsidR="00213151" w14:paraId="481EAD64" w14:textId="77777777">
        <w:tc>
          <w:tcPr>
            <w:tcW w:w="2208" w:type="dxa"/>
          </w:tcPr>
          <w:p w14:paraId="49ED41E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endTime</w:t>
            </w:r>
            <w:proofErr w:type="spellEnd"/>
          </w:p>
        </w:tc>
        <w:tc>
          <w:tcPr>
            <w:tcW w:w="2222" w:type="dxa"/>
          </w:tcPr>
          <w:p w14:paraId="2E06C15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33" w:type="dxa"/>
          </w:tcPr>
          <w:p w14:paraId="54331E4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结束时间</w:t>
            </w:r>
            <w:r>
              <w:rPr>
                <w:rFonts w:cs="Arial" w:hint="eastAsia"/>
                <w:szCs w:val="21"/>
              </w:rPr>
              <w:t>(</w:t>
            </w:r>
            <w:proofErr w:type="spellStart"/>
            <w:r>
              <w:rPr>
                <w:rFonts w:cs="Arial" w:hint="eastAsia"/>
                <w:szCs w:val="21"/>
              </w:rPr>
              <w:t>yyyy</w:t>
            </w:r>
            <w:proofErr w:type="spellEnd"/>
            <w:r>
              <w:rPr>
                <w:rFonts w:cs="Arial" w:hint="eastAsia"/>
                <w:szCs w:val="21"/>
              </w:rPr>
              <w:t xml:space="preserve">-MM-dd </w:t>
            </w:r>
            <w:proofErr w:type="spellStart"/>
            <w:r>
              <w:rPr>
                <w:rFonts w:cs="Arial" w:hint="eastAsia"/>
                <w:szCs w:val="21"/>
              </w:rPr>
              <w:t>HH:mm:ss</w:t>
            </w:r>
            <w:proofErr w:type="spellEnd"/>
            <w:r>
              <w:rPr>
                <w:rFonts w:cs="Arial" w:hint="eastAsia"/>
                <w:szCs w:val="21"/>
              </w:rPr>
              <w:t>)</w:t>
            </w:r>
          </w:p>
        </w:tc>
      </w:tr>
      <w:tr w:rsidR="00213151" w14:paraId="3BBF52FB" w14:textId="77777777">
        <w:tc>
          <w:tcPr>
            <w:tcW w:w="2208" w:type="dxa"/>
          </w:tcPr>
          <w:p w14:paraId="5BEEB65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page</w:t>
            </w:r>
          </w:p>
        </w:tc>
        <w:tc>
          <w:tcPr>
            <w:tcW w:w="2222" w:type="dxa"/>
          </w:tcPr>
          <w:p w14:paraId="6FD6C9E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33" w:type="dxa"/>
          </w:tcPr>
          <w:p w14:paraId="1E0B8A2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页</w:t>
            </w:r>
          </w:p>
        </w:tc>
      </w:tr>
      <w:tr w:rsidR="00213151" w14:paraId="319480EC" w14:textId="77777777">
        <w:tc>
          <w:tcPr>
            <w:tcW w:w="2208" w:type="dxa"/>
          </w:tcPr>
          <w:p w14:paraId="35DF411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rows</w:t>
            </w:r>
          </w:p>
        </w:tc>
        <w:tc>
          <w:tcPr>
            <w:tcW w:w="2222" w:type="dxa"/>
          </w:tcPr>
          <w:p w14:paraId="50D134B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33" w:type="dxa"/>
          </w:tcPr>
          <w:p w14:paraId="04E0727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行</w:t>
            </w:r>
          </w:p>
        </w:tc>
      </w:tr>
      <w:tr w:rsidR="00213151" w14:paraId="6E6109D2" w14:textId="77777777">
        <w:tc>
          <w:tcPr>
            <w:tcW w:w="2208" w:type="dxa"/>
          </w:tcPr>
          <w:p w14:paraId="2922A5F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ascii="Verdana" w:hAnsi="Verdana" w:cs="Verdana"/>
                <w:color w:val="333333"/>
                <w:sz w:val="18"/>
                <w:szCs w:val="18"/>
                <w:shd w:val="clear" w:color="auto" w:fill="FFFFDD"/>
              </w:rPr>
              <w:t>timeZone</w:t>
            </w:r>
            <w:proofErr w:type="spellEnd"/>
          </w:p>
        </w:tc>
        <w:tc>
          <w:tcPr>
            <w:tcW w:w="2222" w:type="dxa"/>
          </w:tcPr>
          <w:p w14:paraId="3145D27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33" w:type="dxa"/>
          </w:tcPr>
          <w:p w14:paraId="5EA801FC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ascii="Verdana" w:hAnsi="Verdana" w:cs="Verdana" w:hint="eastAsia"/>
                <w:color w:val="333333"/>
                <w:sz w:val="18"/>
                <w:szCs w:val="18"/>
                <w:shd w:val="clear" w:color="auto" w:fill="FFFFDD"/>
                <w:lang w:eastAsia="zh-CN"/>
              </w:rPr>
              <w:t>时区</w:t>
            </w:r>
          </w:p>
        </w:tc>
      </w:tr>
    </w:tbl>
    <w:p w14:paraId="1BC29F00" w14:textId="77777777" w:rsidR="00213151" w:rsidRDefault="00213151">
      <w:pPr>
        <w:rPr>
          <w:color w:val="000000" w:themeColor="text1"/>
          <w:lang w:eastAsia="zh-CN"/>
        </w:rPr>
      </w:pPr>
    </w:p>
    <w:p w14:paraId="145A7115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color w:val="000000" w:themeColor="text1"/>
          <w:lang w:eastAsia="zh-CN"/>
        </w:rPr>
        <w:t>:</w:t>
      </w:r>
    </w:p>
    <w:p w14:paraId="6CB1014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5D8BDC8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lastRenderedPageBreak/>
        <w:t>    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200,</w:t>
      </w:r>
    </w:p>
    <w:p w14:paraId="59984D7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"success",</w:t>
      </w:r>
    </w:p>
    <w:p w14:paraId="42E06B9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368CD49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pageNo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1,</w:t>
      </w:r>
    </w:p>
    <w:p w14:paraId="53C3FF3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pageSize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50,</w:t>
      </w:r>
    </w:p>
    <w:p w14:paraId="2123C05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totalPage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1,</w:t>
      </w:r>
    </w:p>
    <w:p w14:paraId="7395D89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totalRows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1,</w:t>
      </w:r>
    </w:p>
    <w:p w14:paraId="56A3DC2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"rows"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[</w:t>
      </w:r>
    </w:p>
    <w:p w14:paraId="6742556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{</w:t>
      </w:r>
    </w:p>
    <w:p w14:paraId="76D447C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jobId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"f73c05d15eb947e8bc8a65da4fe90550",</w:t>
      </w:r>
    </w:p>
    <w:p w14:paraId="48D3AAC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"name"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"Modify config param value",</w:t>
      </w:r>
    </w:p>
    <w:p w14:paraId="7B4BD21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"status"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"2",</w:t>
      </w:r>
    </w:p>
    <w:p w14:paraId="26C7738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sn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"12150000092183B0096",</w:t>
      </w:r>
    </w:p>
    <w:p w14:paraId="4CA6E9B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errorMessage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null,</w:t>
      </w:r>
    </w:p>
    <w:p w14:paraId="3A60E0C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createTime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"2022-08-25T06:17:48",</w:t>
      </w:r>
    </w:p>
    <w:p w14:paraId="319B2CB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completeTime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"2022-08-25T06:17:50"</w:t>
      </w:r>
    </w:p>
    <w:p w14:paraId="290E87A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}</w:t>
      </w:r>
    </w:p>
    <w:p w14:paraId="2D77B79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]</w:t>
      </w:r>
    </w:p>
    <w:p w14:paraId="64CBCB9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}</w:t>
      </w:r>
    </w:p>
    <w:p w14:paraId="794F2E1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6DA8CD79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</w:p>
    <w:tbl>
      <w:tblPr>
        <w:tblStyle w:val="afc"/>
        <w:tblW w:w="4905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2786"/>
        <w:gridCol w:w="2787"/>
        <w:gridCol w:w="2787"/>
      </w:tblGrid>
      <w:tr w:rsidR="00213151" w14:paraId="7B73E95D" w14:textId="77777777">
        <w:trPr>
          <w:cantSplit/>
          <w:tblHeader/>
        </w:trPr>
        <w:tc>
          <w:tcPr>
            <w:tcW w:w="2786" w:type="dxa"/>
            <w:shd w:val="clear" w:color="auto" w:fill="D9D9D9" w:themeFill="background1" w:themeFillShade="D9"/>
          </w:tcPr>
          <w:p w14:paraId="7FDF8AF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787" w:type="dxa"/>
            <w:shd w:val="clear" w:color="auto" w:fill="D9D9D9" w:themeFill="background1" w:themeFillShade="D9"/>
          </w:tcPr>
          <w:p w14:paraId="3DE3619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2787" w:type="dxa"/>
            <w:shd w:val="clear" w:color="auto" w:fill="D9D9D9" w:themeFill="background1" w:themeFillShade="D9"/>
          </w:tcPr>
          <w:p w14:paraId="57232CA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5A311454" w14:textId="77777777">
        <w:trPr>
          <w:cantSplit/>
        </w:trPr>
        <w:tc>
          <w:tcPr>
            <w:tcW w:w="2786" w:type="dxa"/>
          </w:tcPr>
          <w:p w14:paraId="28CC7C9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787" w:type="dxa"/>
          </w:tcPr>
          <w:p w14:paraId="47D369D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2787" w:type="dxa"/>
          </w:tcPr>
          <w:p w14:paraId="148F580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3D510462" w14:textId="77777777">
        <w:trPr>
          <w:cantSplit/>
        </w:trPr>
        <w:tc>
          <w:tcPr>
            <w:tcW w:w="2786" w:type="dxa"/>
          </w:tcPr>
          <w:p w14:paraId="27E5CA2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787" w:type="dxa"/>
          </w:tcPr>
          <w:p w14:paraId="3589531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2787" w:type="dxa"/>
          </w:tcPr>
          <w:p w14:paraId="7045B58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返回的数据值</w:t>
            </w:r>
          </w:p>
        </w:tc>
      </w:tr>
      <w:tr w:rsidR="00213151" w14:paraId="190DEEC6" w14:textId="77777777">
        <w:trPr>
          <w:cantSplit/>
        </w:trPr>
        <w:tc>
          <w:tcPr>
            <w:tcW w:w="2786" w:type="dxa"/>
          </w:tcPr>
          <w:p w14:paraId="6821FA7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787" w:type="dxa"/>
          </w:tcPr>
          <w:p w14:paraId="7A91AEE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2787" w:type="dxa"/>
          </w:tcPr>
          <w:p w14:paraId="41EF6BF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  <w:tr w:rsidR="00213151" w14:paraId="7F9DA91E" w14:textId="77777777">
        <w:trPr>
          <w:cantSplit/>
        </w:trPr>
        <w:tc>
          <w:tcPr>
            <w:tcW w:w="2786" w:type="dxa"/>
          </w:tcPr>
          <w:p w14:paraId="468DE81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jobId</w:t>
            </w:r>
            <w:proofErr w:type="spellEnd"/>
          </w:p>
        </w:tc>
        <w:tc>
          <w:tcPr>
            <w:tcW w:w="2787" w:type="dxa"/>
          </w:tcPr>
          <w:p w14:paraId="4D0C884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2787" w:type="dxa"/>
          </w:tcPr>
          <w:p w14:paraId="74D3E24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任务</w:t>
            </w:r>
            <w:r>
              <w:rPr>
                <w:rFonts w:cs="Arial" w:hint="eastAsia"/>
                <w:szCs w:val="21"/>
              </w:rPr>
              <w:t>ID</w:t>
            </w:r>
          </w:p>
        </w:tc>
      </w:tr>
      <w:tr w:rsidR="00213151" w14:paraId="383FB2E2" w14:textId="77777777">
        <w:trPr>
          <w:cantSplit/>
        </w:trPr>
        <w:tc>
          <w:tcPr>
            <w:tcW w:w="2786" w:type="dxa"/>
          </w:tcPr>
          <w:p w14:paraId="5E6DDB8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status</w:t>
            </w:r>
          </w:p>
        </w:tc>
        <w:tc>
          <w:tcPr>
            <w:tcW w:w="2787" w:type="dxa"/>
          </w:tcPr>
          <w:p w14:paraId="378CD9F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2787" w:type="dxa"/>
          </w:tcPr>
          <w:p w14:paraId="31918FA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0:</w:t>
            </w:r>
            <w:r>
              <w:rPr>
                <w:rFonts w:cs="Arial" w:hint="eastAsia"/>
                <w:szCs w:val="21"/>
              </w:rPr>
              <w:t>进行中</w:t>
            </w:r>
            <w:r>
              <w:rPr>
                <w:rFonts w:cs="Arial" w:hint="eastAsia"/>
                <w:szCs w:val="21"/>
              </w:rPr>
              <w:t>1:</w:t>
            </w:r>
            <w:r>
              <w:rPr>
                <w:rFonts w:cs="Arial" w:hint="eastAsia"/>
                <w:szCs w:val="21"/>
              </w:rPr>
              <w:t>成功</w:t>
            </w:r>
            <w:r>
              <w:rPr>
                <w:rFonts w:cs="Arial" w:hint="eastAsia"/>
                <w:szCs w:val="21"/>
              </w:rPr>
              <w:t>2:</w:t>
            </w:r>
            <w:r>
              <w:rPr>
                <w:rFonts w:cs="Arial" w:hint="eastAsia"/>
                <w:szCs w:val="21"/>
              </w:rPr>
              <w:t>成功</w:t>
            </w:r>
            <w:r>
              <w:rPr>
                <w:rFonts w:cs="Arial" w:hint="eastAsia"/>
                <w:szCs w:val="21"/>
              </w:rPr>
              <w:t>3:</w:t>
            </w:r>
            <w:r>
              <w:rPr>
                <w:rFonts w:cs="Arial" w:hint="eastAsia"/>
                <w:szCs w:val="21"/>
              </w:rPr>
              <w:t>失败</w:t>
            </w:r>
          </w:p>
        </w:tc>
      </w:tr>
      <w:tr w:rsidR="00213151" w14:paraId="47748854" w14:textId="77777777">
        <w:trPr>
          <w:cantSplit/>
        </w:trPr>
        <w:tc>
          <w:tcPr>
            <w:tcW w:w="2786" w:type="dxa"/>
          </w:tcPr>
          <w:p w14:paraId="7EBE660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errorMessage</w:t>
            </w:r>
            <w:proofErr w:type="spellEnd"/>
          </w:p>
        </w:tc>
        <w:tc>
          <w:tcPr>
            <w:tcW w:w="2787" w:type="dxa"/>
          </w:tcPr>
          <w:p w14:paraId="695E451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2787" w:type="dxa"/>
          </w:tcPr>
          <w:p w14:paraId="608E202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失败的错误消息</w:t>
            </w:r>
          </w:p>
        </w:tc>
      </w:tr>
      <w:tr w:rsidR="00213151" w14:paraId="7A0BFED9" w14:textId="77777777">
        <w:trPr>
          <w:cantSplit/>
        </w:trPr>
        <w:tc>
          <w:tcPr>
            <w:tcW w:w="2786" w:type="dxa"/>
          </w:tcPr>
          <w:p w14:paraId="5C9EEAA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createTime</w:t>
            </w:r>
            <w:proofErr w:type="spellEnd"/>
          </w:p>
        </w:tc>
        <w:tc>
          <w:tcPr>
            <w:tcW w:w="2787" w:type="dxa"/>
          </w:tcPr>
          <w:p w14:paraId="579C4D2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2787" w:type="dxa"/>
          </w:tcPr>
          <w:p w14:paraId="224988A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创建时间</w:t>
            </w:r>
          </w:p>
        </w:tc>
      </w:tr>
      <w:tr w:rsidR="00213151" w14:paraId="31733D26" w14:textId="77777777">
        <w:trPr>
          <w:cantSplit/>
        </w:trPr>
        <w:tc>
          <w:tcPr>
            <w:tcW w:w="2786" w:type="dxa"/>
          </w:tcPr>
          <w:p w14:paraId="393CD40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completeTime</w:t>
            </w:r>
            <w:proofErr w:type="spellEnd"/>
          </w:p>
        </w:tc>
        <w:tc>
          <w:tcPr>
            <w:tcW w:w="2787" w:type="dxa"/>
          </w:tcPr>
          <w:p w14:paraId="6D9EDA7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2787" w:type="dxa"/>
          </w:tcPr>
          <w:p w14:paraId="02311EB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完成时间</w:t>
            </w:r>
          </w:p>
        </w:tc>
      </w:tr>
      <w:tr w:rsidR="00213151" w14:paraId="3A35163E" w14:textId="77777777">
        <w:trPr>
          <w:cantSplit/>
        </w:trPr>
        <w:tc>
          <w:tcPr>
            <w:tcW w:w="2786" w:type="dxa"/>
          </w:tcPr>
          <w:p w14:paraId="2CFDB44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pageNo</w:t>
            </w:r>
            <w:proofErr w:type="spellEnd"/>
          </w:p>
        </w:tc>
        <w:tc>
          <w:tcPr>
            <w:tcW w:w="2787" w:type="dxa"/>
          </w:tcPr>
          <w:p w14:paraId="1BF9A74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2787" w:type="dxa"/>
          </w:tcPr>
          <w:p w14:paraId="53929A4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页码</w:t>
            </w:r>
          </w:p>
        </w:tc>
      </w:tr>
      <w:tr w:rsidR="00213151" w14:paraId="3792F8BF" w14:textId="77777777">
        <w:trPr>
          <w:cantSplit/>
        </w:trPr>
        <w:tc>
          <w:tcPr>
            <w:tcW w:w="2786" w:type="dxa"/>
          </w:tcPr>
          <w:p w14:paraId="21A325D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pageSize</w:t>
            </w:r>
            <w:proofErr w:type="spellEnd"/>
          </w:p>
        </w:tc>
        <w:tc>
          <w:tcPr>
            <w:tcW w:w="2787" w:type="dxa"/>
          </w:tcPr>
          <w:p w14:paraId="0AEE558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2787" w:type="dxa"/>
          </w:tcPr>
          <w:p w14:paraId="745337D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页面大小</w:t>
            </w:r>
          </w:p>
        </w:tc>
      </w:tr>
      <w:tr w:rsidR="00213151" w14:paraId="0AD664E8" w14:textId="77777777">
        <w:trPr>
          <w:cantSplit/>
        </w:trPr>
        <w:tc>
          <w:tcPr>
            <w:tcW w:w="2786" w:type="dxa"/>
          </w:tcPr>
          <w:p w14:paraId="1C5D7AC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totalPage</w:t>
            </w:r>
            <w:proofErr w:type="spellEnd"/>
          </w:p>
        </w:tc>
        <w:tc>
          <w:tcPr>
            <w:tcW w:w="2787" w:type="dxa"/>
          </w:tcPr>
          <w:p w14:paraId="493AD68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2787" w:type="dxa"/>
          </w:tcPr>
          <w:p w14:paraId="71454E3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总页数</w:t>
            </w:r>
          </w:p>
        </w:tc>
      </w:tr>
      <w:tr w:rsidR="00213151" w14:paraId="7E0F584E" w14:textId="77777777">
        <w:trPr>
          <w:cantSplit/>
        </w:trPr>
        <w:tc>
          <w:tcPr>
            <w:tcW w:w="2786" w:type="dxa"/>
          </w:tcPr>
          <w:p w14:paraId="5DE9D25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totalRows</w:t>
            </w:r>
            <w:proofErr w:type="spellEnd"/>
          </w:p>
        </w:tc>
        <w:tc>
          <w:tcPr>
            <w:tcW w:w="2787" w:type="dxa"/>
          </w:tcPr>
          <w:p w14:paraId="6E3797C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2787" w:type="dxa"/>
          </w:tcPr>
          <w:p w14:paraId="65C6289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总行数</w:t>
            </w:r>
          </w:p>
        </w:tc>
      </w:tr>
      <w:tr w:rsidR="00213151" w14:paraId="7B030AEB" w14:textId="77777777">
        <w:trPr>
          <w:cantSplit/>
        </w:trPr>
        <w:tc>
          <w:tcPr>
            <w:tcW w:w="2786" w:type="dxa"/>
          </w:tcPr>
          <w:p w14:paraId="2DBB9E6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rows</w:t>
            </w:r>
          </w:p>
        </w:tc>
        <w:tc>
          <w:tcPr>
            <w:tcW w:w="2787" w:type="dxa"/>
          </w:tcPr>
          <w:p w14:paraId="11B9794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Array</w:t>
            </w:r>
          </w:p>
        </w:tc>
        <w:tc>
          <w:tcPr>
            <w:tcW w:w="2787" w:type="dxa"/>
          </w:tcPr>
          <w:p w14:paraId="136DEBF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行</w:t>
            </w:r>
          </w:p>
        </w:tc>
      </w:tr>
    </w:tbl>
    <w:p w14:paraId="3EC6DA8C" w14:textId="77777777" w:rsidR="00213151" w:rsidRDefault="00213151">
      <w:pPr>
        <w:rPr>
          <w:b/>
          <w:bCs/>
          <w:sz w:val="28"/>
          <w:szCs w:val="28"/>
          <w:lang w:eastAsia="zh-CN"/>
        </w:rPr>
      </w:pPr>
    </w:p>
    <w:p w14:paraId="6DBB0C64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4D136642" w14:textId="77777777">
        <w:tc>
          <w:tcPr>
            <w:tcW w:w="8522" w:type="dxa"/>
          </w:tcPr>
          <w:p w14:paraId="3BD748DF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520B1A17" w14:textId="77777777">
        <w:tc>
          <w:tcPr>
            <w:tcW w:w="8522" w:type="dxa"/>
          </w:tcPr>
          <w:p w14:paraId="7C46C43F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curl --location --request GET '</w:t>
            </w:r>
            <w:r>
              <w:rPr>
                <w:rFonts w:ascii="Helvetica" w:eastAsia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http://172.17.9.86:8081/northboundApi/v1/job/result/page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41E38FA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Style w:val="aff"/>
                <w:color w:val="auto"/>
                <w:szCs w:val="22"/>
                <w:u w:val="none"/>
                <w:lang w:eastAsia="zh-CN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--header 'Authorization</w:t>
            </w:r>
            <w:r>
              <w:rPr>
                <w:rFonts w:ascii="宋体" w:hAnsi="宋体" w:cs="宋体" w:hint="eastAsia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lastRenderedPageBreak/>
              <w:t>eyJ0eXAiOiJKV1QiLCJhbGciOiJIUzI1NiJ9.eyJpYXQiOjE2NTcwMTU0MzEsInVzZXJuYW1lIjoiYWRtaW4ifQ.SNUtqxFvFXsGQYeHKfvmQscqu9f0ggqMAcBzeeAw7Cw'</w:t>
            </w:r>
          </w:p>
        </w:tc>
      </w:tr>
      <w:tr w:rsidR="00213151" w14:paraId="5D933CF3" w14:textId="77777777">
        <w:tc>
          <w:tcPr>
            <w:tcW w:w="8522" w:type="dxa"/>
          </w:tcPr>
          <w:p w14:paraId="0EF4BA14" w14:textId="77777777" w:rsidR="00213151" w:rsidRDefault="00000000">
            <w:pPr>
              <w:rPr>
                <w:rFonts w:cs="Arial"/>
                <w:szCs w:val="21"/>
                <w:shd w:val="clear" w:color="auto" w:fill="FFFFFF"/>
                <w:lang w:eastAsia="zh-CN"/>
              </w:rPr>
            </w:pPr>
            <w:r>
              <w:rPr>
                <w:rFonts w:cs="Arial"/>
                <w:b/>
                <w:bCs/>
                <w:szCs w:val="21"/>
                <w:shd w:val="clear" w:color="auto" w:fill="FFFFFF"/>
                <w:lang w:eastAsia="zh-CN"/>
              </w:rPr>
              <w:lastRenderedPageBreak/>
              <w:t>响应</w:t>
            </w:r>
          </w:p>
        </w:tc>
      </w:tr>
      <w:tr w:rsidR="00213151" w14:paraId="4307A51E" w14:textId="77777777">
        <w:tc>
          <w:tcPr>
            <w:tcW w:w="8522" w:type="dxa"/>
          </w:tcPr>
          <w:p w14:paraId="74960C2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3B5CC76D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"code"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200,</w:t>
            </w:r>
          </w:p>
          <w:p w14:paraId="715B6E4C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"message"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"success",</w:t>
            </w:r>
          </w:p>
          <w:p w14:paraId="5BA3414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"data"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{</w:t>
            </w:r>
          </w:p>
          <w:p w14:paraId="210D5C87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pageNo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1,</w:t>
            </w:r>
          </w:p>
          <w:p w14:paraId="18A35EF1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pageSize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50,</w:t>
            </w:r>
          </w:p>
          <w:p w14:paraId="4E7E0A5C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totalPage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1,</w:t>
            </w:r>
          </w:p>
          <w:p w14:paraId="546037D9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totalRows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1,</w:t>
            </w:r>
          </w:p>
          <w:p w14:paraId="0A4B642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"rows"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[</w:t>
            </w:r>
          </w:p>
          <w:p w14:paraId="094E5B0E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    {</w:t>
            </w:r>
          </w:p>
          <w:p w14:paraId="1E07D99E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"f73c05d15eb947e8bc8a65da4fe90550",</w:t>
            </w:r>
          </w:p>
          <w:p w14:paraId="2E343859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        "name"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"Modify config param value",</w:t>
            </w:r>
          </w:p>
          <w:p w14:paraId="24627FC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        "status"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"2",</w:t>
            </w:r>
          </w:p>
          <w:p w14:paraId="71CCE023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sn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"12150000092183B0096",</w:t>
            </w:r>
          </w:p>
          <w:p w14:paraId="5BBF9FA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errorMessage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null,</w:t>
            </w:r>
          </w:p>
          <w:p w14:paraId="615D2DD3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createTime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"2022-08-25T06:17:48",</w:t>
            </w:r>
          </w:p>
          <w:p w14:paraId="4EB3D52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        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completeTime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 w:themeColor="text1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"2022-08-25T06:17:50"</w:t>
            </w:r>
          </w:p>
          <w:p w14:paraId="64057A1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    }</w:t>
            </w:r>
          </w:p>
          <w:p w14:paraId="412A537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    ]</w:t>
            </w:r>
          </w:p>
          <w:p w14:paraId="0FD01D00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    }</w:t>
            </w:r>
          </w:p>
          <w:p w14:paraId="3DF541A5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bidi="ar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  <w:lang w:eastAsia="zh-CN" w:bidi="ar"/>
              </w:rPr>
              <w:t>}</w:t>
            </w:r>
          </w:p>
          <w:p w14:paraId="04E43D13" w14:textId="77777777" w:rsidR="00213151" w:rsidRDefault="00213151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175657FA" w14:textId="77777777" w:rsidR="00213151" w:rsidRDefault="00000000">
      <w:pPr>
        <w:pStyle w:val="1"/>
        <w:numPr>
          <w:ilvl w:val="0"/>
          <w:numId w:val="5"/>
        </w:numPr>
        <w:rPr>
          <w:lang w:eastAsia="zh-CN"/>
        </w:rPr>
      </w:pPr>
      <w:bookmarkStart w:id="59" w:name="_Toc163485615"/>
      <w:proofErr w:type="spellStart"/>
      <w:r>
        <w:rPr>
          <w:rFonts w:hint="eastAsia"/>
          <w:lang w:eastAsia="zh-CN"/>
        </w:rPr>
        <w:t>eNB</w:t>
      </w:r>
      <w:proofErr w:type="spellEnd"/>
      <w:r>
        <w:rPr>
          <w:lang w:eastAsia="zh-CN"/>
        </w:rPr>
        <w:t>/CPE</w:t>
      </w:r>
      <w:r>
        <w:rPr>
          <w:rFonts w:hint="eastAsia"/>
          <w:lang w:eastAsia="zh-CN"/>
        </w:rPr>
        <w:t>状态报告</w:t>
      </w:r>
      <w:bookmarkEnd w:id="59"/>
    </w:p>
    <w:p w14:paraId="6679D0C2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r>
        <w:rPr>
          <w:rFonts w:hint="eastAsia"/>
          <w:color w:val="000000" w:themeColor="text1"/>
          <w:sz w:val="24"/>
          <w:lang w:eastAsia="zh-CN"/>
        </w:rPr>
        <w:t xml:space="preserve"> </w:t>
      </w:r>
      <w:bookmarkStart w:id="60" w:name="_Toc163485616"/>
      <w:proofErr w:type="spellStart"/>
      <w:r>
        <w:rPr>
          <w:rFonts w:hint="eastAsia"/>
          <w:color w:val="000000" w:themeColor="text1"/>
          <w:sz w:val="24"/>
          <w:lang w:eastAsia="zh-CN"/>
        </w:rPr>
        <w:t>eNB</w:t>
      </w:r>
      <w:proofErr w:type="spellEnd"/>
      <w:r>
        <w:rPr>
          <w:rFonts w:hint="eastAsia"/>
          <w:color w:val="000000" w:themeColor="text1"/>
          <w:sz w:val="24"/>
          <w:lang w:eastAsia="zh-CN"/>
        </w:rPr>
        <w:t>报告在线或离线</w:t>
      </w:r>
      <w:bookmarkEnd w:id="60"/>
    </w:p>
    <w:p w14:paraId="6A4A927E" w14:textId="77777777" w:rsidR="00213151" w:rsidRDefault="00000000">
      <w:r>
        <w:t xml:space="preserve">HTTP protocol, </w:t>
      </w:r>
      <w:r>
        <w:rPr>
          <w:rFonts w:hint="eastAsia"/>
        </w:rPr>
        <w:t xml:space="preserve">POST </w:t>
      </w:r>
      <w:r>
        <w:t>method.</w:t>
      </w:r>
    </w:p>
    <w:p w14:paraId="49E2DAD1" w14:textId="77777777" w:rsidR="00213151" w:rsidRDefault="00000000">
      <w:proofErr w:type="spellStart"/>
      <w:r>
        <w:rPr>
          <w:rFonts w:hint="eastAsia"/>
        </w:rPr>
        <w:t>Content-Type:application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json;charset</w:t>
      </w:r>
      <w:proofErr w:type="spellEnd"/>
      <w:r>
        <w:rPr>
          <w:rFonts w:hint="eastAsia"/>
        </w:rPr>
        <w:t>=UTF-8</w:t>
      </w:r>
    </w:p>
    <w:p w14:paraId="1EF1651C" w14:textId="77777777" w:rsidR="00213151" w:rsidRDefault="00000000">
      <w:r>
        <w:rPr>
          <w:rFonts w:hint="eastAsia"/>
        </w:rPr>
        <w:t>URL</w:t>
      </w:r>
      <w:r>
        <w:rPr>
          <w:rFonts w:hint="eastAsia"/>
        </w:rPr>
        <w:t>：</w:t>
      </w:r>
    </w:p>
    <w:p w14:paraId="2DC0AD34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color w:val="000000" w:themeColor="text1"/>
          <w:lang w:eastAsia="zh-CN"/>
        </w:rPr>
        <w:t>: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41"/>
        <w:gridCol w:w="2263"/>
        <w:gridCol w:w="3960"/>
      </w:tblGrid>
      <w:tr w:rsidR="00213151" w14:paraId="7A095049" w14:textId="77777777">
        <w:tc>
          <w:tcPr>
            <w:tcW w:w="2141" w:type="dxa"/>
            <w:shd w:val="clear" w:color="auto" w:fill="D9D9D9" w:themeFill="background1" w:themeFillShade="D9"/>
          </w:tcPr>
          <w:p w14:paraId="53C1690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3" w:type="dxa"/>
            <w:shd w:val="clear" w:color="auto" w:fill="D9D9D9" w:themeFill="background1" w:themeFillShade="D9"/>
          </w:tcPr>
          <w:p w14:paraId="3DE7E44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042E29E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407C2DDC" w14:textId="77777777">
        <w:tc>
          <w:tcPr>
            <w:tcW w:w="2141" w:type="dxa"/>
          </w:tcPr>
          <w:p w14:paraId="5259FF8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sn</w:t>
            </w:r>
            <w:proofErr w:type="spellEnd"/>
          </w:p>
        </w:tc>
        <w:tc>
          <w:tcPr>
            <w:tcW w:w="2263" w:type="dxa"/>
          </w:tcPr>
          <w:p w14:paraId="61AC8D0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0" w:type="dxa"/>
          </w:tcPr>
          <w:p w14:paraId="33AAF4C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e</w:t>
            </w:r>
            <w:r>
              <w:rPr>
                <w:rFonts w:cs="Arial" w:hint="eastAsia"/>
                <w:szCs w:val="21"/>
              </w:rPr>
              <w:t>NB</w:t>
            </w:r>
            <w:proofErr w:type="spellEnd"/>
            <w:r>
              <w:rPr>
                <w:rFonts w:cs="Arial" w:hint="eastAsia"/>
                <w:szCs w:val="21"/>
              </w:rPr>
              <w:t>序列号</w:t>
            </w:r>
          </w:p>
        </w:tc>
      </w:tr>
      <w:tr w:rsidR="00213151" w14:paraId="292824D7" w14:textId="77777777">
        <w:tc>
          <w:tcPr>
            <w:tcW w:w="2141" w:type="dxa"/>
          </w:tcPr>
          <w:p w14:paraId="76F82F0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connected</w:t>
            </w:r>
          </w:p>
        </w:tc>
        <w:tc>
          <w:tcPr>
            <w:tcW w:w="2263" w:type="dxa"/>
          </w:tcPr>
          <w:p w14:paraId="2A31252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Boolean</w:t>
            </w:r>
          </w:p>
        </w:tc>
        <w:tc>
          <w:tcPr>
            <w:tcW w:w="3960" w:type="dxa"/>
          </w:tcPr>
          <w:p w14:paraId="3A6AAAD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 true/false</w:t>
            </w:r>
          </w:p>
        </w:tc>
      </w:tr>
      <w:tr w:rsidR="00213151" w14:paraId="4CE1A000" w14:textId="77777777">
        <w:tc>
          <w:tcPr>
            <w:tcW w:w="2141" w:type="dxa"/>
          </w:tcPr>
          <w:p w14:paraId="041A0AD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recordTime</w:t>
            </w:r>
            <w:proofErr w:type="spellEnd"/>
          </w:p>
        </w:tc>
        <w:tc>
          <w:tcPr>
            <w:tcW w:w="2263" w:type="dxa"/>
          </w:tcPr>
          <w:p w14:paraId="761DF56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string(32)</w:t>
            </w:r>
          </w:p>
        </w:tc>
        <w:tc>
          <w:tcPr>
            <w:tcW w:w="3960" w:type="dxa"/>
          </w:tcPr>
          <w:p w14:paraId="765C457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yyyy</w:t>
            </w:r>
            <w:proofErr w:type="spellEnd"/>
            <w:r>
              <w:rPr>
                <w:rFonts w:cs="Arial"/>
                <w:szCs w:val="21"/>
              </w:rPr>
              <w:t xml:space="preserve">-MM-dd </w:t>
            </w:r>
            <w:proofErr w:type="spellStart"/>
            <w:r>
              <w:rPr>
                <w:rFonts w:cs="Arial"/>
                <w:szCs w:val="21"/>
              </w:rPr>
              <w:t>HH:mm:ss</w:t>
            </w:r>
            <w:proofErr w:type="spellEnd"/>
          </w:p>
        </w:tc>
      </w:tr>
    </w:tbl>
    <w:p w14:paraId="06C3FBA4" w14:textId="77777777" w:rsidR="00213151" w:rsidRDefault="00213151">
      <w:pPr>
        <w:rPr>
          <w:color w:val="000000" w:themeColor="text1"/>
          <w:lang w:eastAsia="zh-CN"/>
        </w:rPr>
      </w:pPr>
    </w:p>
    <w:p w14:paraId="27997BAD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color w:val="000000" w:themeColor="text1"/>
          <w:lang w:eastAsia="zh-CN"/>
        </w:rPr>
        <w:t>:</w:t>
      </w:r>
    </w:p>
    <w:p w14:paraId="462A5F0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[</w:t>
      </w:r>
    </w:p>
    <w:p w14:paraId="628D99A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    {</w:t>
      </w:r>
    </w:p>
    <w:p w14:paraId="6D4CF91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lastRenderedPageBreak/>
        <w:t>        "</w:t>
      </w:r>
      <w:proofErr w:type="spellStart"/>
      <w:r>
        <w:rPr>
          <w:rFonts w:ascii="Consolas" w:eastAsia="Consolas" w:hAnsi="Consolas" w:cs="Consolas"/>
          <w:color w:val="FF0000"/>
          <w:sz w:val="18"/>
          <w:szCs w:val="18"/>
          <w:lang w:eastAsia="zh-CN" w:bidi="ar"/>
        </w:rPr>
        <w:t>sn</w:t>
      </w:r>
      <w:proofErr w:type="spellEnd"/>
      <w:r>
        <w:rPr>
          <w:rFonts w:ascii="Consolas" w:eastAsia="Consolas" w:hAnsi="Consolas" w:cs="Consolas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sz w:val="18"/>
          <w:szCs w:val="18"/>
          <w:lang w:eastAsia="zh-CN" w:bidi="ar"/>
        </w:rPr>
        <w:t>"12020004803675H",</w:t>
      </w:r>
    </w:p>
    <w:p w14:paraId="3CFC6AC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        "</w:t>
      </w:r>
      <w:r>
        <w:rPr>
          <w:rFonts w:ascii="Consolas" w:eastAsia="Consolas" w:hAnsi="Consolas" w:cs="Consolas"/>
          <w:color w:val="FF0000"/>
          <w:sz w:val="18"/>
          <w:szCs w:val="18"/>
          <w:lang w:eastAsia="zh-CN" w:bidi="ar"/>
        </w:rPr>
        <w:t>connected</w:t>
      </w:r>
      <w:r>
        <w:rPr>
          <w:rFonts w:ascii="Consolas" w:eastAsia="Consolas" w:hAnsi="Consolas" w:cs="Consolas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sz w:val="18"/>
          <w:szCs w:val="18"/>
          <w:lang w:eastAsia="zh-CN" w:bidi="ar"/>
        </w:rPr>
        <w:t>true,</w:t>
      </w:r>
    </w:p>
    <w:p w14:paraId="3A9A221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FF0000"/>
          <w:sz w:val="18"/>
          <w:szCs w:val="18"/>
          <w:lang w:eastAsia="zh-CN" w:bidi="ar"/>
        </w:rPr>
        <w:t>recordTime</w:t>
      </w:r>
      <w:proofErr w:type="spellEnd"/>
      <w:r>
        <w:rPr>
          <w:rFonts w:ascii="Consolas" w:eastAsia="Consolas" w:hAnsi="Consolas" w:cs="Consolas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sz w:val="18"/>
          <w:szCs w:val="18"/>
          <w:lang w:eastAsia="zh-CN" w:bidi="ar"/>
        </w:rPr>
        <w:t>"2022-09-29 21:42:45"</w:t>
      </w:r>
    </w:p>
    <w:p w14:paraId="461AFAF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    }</w:t>
      </w:r>
    </w:p>
    <w:p w14:paraId="1419AB9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]</w:t>
      </w:r>
    </w:p>
    <w:p w14:paraId="37D7C679" w14:textId="77777777" w:rsidR="00213151" w:rsidRDefault="00213151">
      <w:pPr>
        <w:rPr>
          <w:color w:val="000000" w:themeColor="text1"/>
          <w:lang w:eastAsia="zh-CN"/>
        </w:rPr>
      </w:pPr>
    </w:p>
    <w:p w14:paraId="6BE5DFE7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color w:val="000000" w:themeColor="text1"/>
          <w:lang w:eastAsia="zh-CN"/>
        </w:rPr>
        <w:t>:</w:t>
      </w:r>
    </w:p>
    <w:p w14:paraId="6CCB99D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{</w:t>
      </w:r>
    </w:p>
    <w:p w14:paraId="59DA20A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    "code"</w:t>
      </w:r>
      <w:r>
        <w:rPr>
          <w:rFonts w:ascii="宋体" w:hAnsi="宋体" w:cs="宋体" w:hint="eastAsia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sz w:val="18"/>
          <w:szCs w:val="18"/>
          <w:lang w:eastAsia="zh-CN" w:bidi="ar"/>
        </w:rPr>
        <w:t>200</w:t>
      </w:r>
    </w:p>
    <w:p w14:paraId="202291A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}</w:t>
      </w:r>
    </w:p>
    <w:p w14:paraId="6939E930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717C339F" w14:textId="77777777">
        <w:tc>
          <w:tcPr>
            <w:tcW w:w="2127" w:type="dxa"/>
            <w:shd w:val="clear" w:color="auto" w:fill="D9D9D9" w:themeFill="background1" w:themeFillShade="D9"/>
          </w:tcPr>
          <w:p w14:paraId="6DB3C18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41387B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C4A827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2DEF5270" w14:textId="77777777">
        <w:tc>
          <w:tcPr>
            <w:tcW w:w="2127" w:type="dxa"/>
          </w:tcPr>
          <w:p w14:paraId="44D5488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268" w:type="dxa"/>
          </w:tcPr>
          <w:p w14:paraId="454C674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1F23729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</w:tbl>
    <w:p w14:paraId="513A4EC7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575A3747" w14:textId="77777777">
        <w:tc>
          <w:tcPr>
            <w:tcW w:w="8522" w:type="dxa"/>
          </w:tcPr>
          <w:p w14:paraId="44ED1C0F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01F18EB9" w14:textId="77777777">
        <w:tc>
          <w:tcPr>
            <w:tcW w:w="8522" w:type="dxa"/>
          </w:tcPr>
          <w:p w14:paraId="3B0771BD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curl --location --request POST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'http://localhost:8089/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xxxx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27A33C6C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'Content-Type</w:t>
            </w:r>
            <w:r>
              <w:rPr>
                <w:rFonts w:ascii="宋体" w:hAnsi="宋体" w:cs="宋体" w:hint="eastAsia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application/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3C51D02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--data-raw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'[</w:t>
            </w:r>
          </w:p>
          <w:p w14:paraId="29AA541D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{</w:t>
            </w:r>
          </w:p>
          <w:p w14:paraId="0669930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sn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"12020004803675H"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B398F9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"connected"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true,</w:t>
            </w:r>
          </w:p>
          <w:p w14:paraId="0A4661DC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recordTime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"2022-09-29 21:42:45"</w:t>
            </w:r>
          </w:p>
          <w:p w14:paraId="4924EBC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}</w:t>
            </w:r>
          </w:p>
          <w:p w14:paraId="2875BCE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]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</w:p>
          <w:p w14:paraId="47DCF00A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auto"/>
                <w:szCs w:val="22"/>
                <w:u w:val="none"/>
                <w:lang w:eastAsia="zh-CN"/>
              </w:rPr>
            </w:pPr>
          </w:p>
        </w:tc>
      </w:tr>
      <w:tr w:rsidR="00213151" w14:paraId="447FC63A" w14:textId="77777777">
        <w:tc>
          <w:tcPr>
            <w:tcW w:w="8522" w:type="dxa"/>
          </w:tcPr>
          <w:p w14:paraId="2AFCEF94" w14:textId="77777777" w:rsidR="00213151" w:rsidRDefault="00000000">
            <w:pPr>
              <w:rPr>
                <w:rFonts w:cs="Arial"/>
                <w:szCs w:val="21"/>
                <w:shd w:val="clear" w:color="auto" w:fill="FFFFFF"/>
                <w:lang w:eastAsia="zh-CN"/>
              </w:rPr>
            </w:pPr>
            <w:r>
              <w:rPr>
                <w:rFonts w:cs="Arial"/>
                <w:b/>
                <w:bCs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10297E34" w14:textId="77777777">
        <w:tc>
          <w:tcPr>
            <w:tcW w:w="8522" w:type="dxa"/>
          </w:tcPr>
          <w:p w14:paraId="74E4782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  <w:t>{</w:t>
            </w:r>
          </w:p>
          <w:p w14:paraId="7BE2959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  <w:t>    "code"</w:t>
            </w:r>
            <w:r>
              <w:rPr>
                <w:rFonts w:ascii="宋体" w:hAnsi="宋体" w:cs="宋体" w:hint="eastAsia"/>
                <w:sz w:val="18"/>
                <w:szCs w:val="18"/>
                <w:lang w:eastAsia="zh-CN" w:bidi="ar"/>
              </w:rPr>
              <w:t>：</w:t>
            </w:r>
            <w:r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  <w:t>200</w:t>
            </w:r>
          </w:p>
          <w:p w14:paraId="3E925DE9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  <w:t>}</w:t>
            </w:r>
          </w:p>
        </w:tc>
      </w:tr>
    </w:tbl>
    <w:p w14:paraId="22DB3A1A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r>
        <w:rPr>
          <w:rFonts w:hint="eastAsia"/>
          <w:color w:val="000000" w:themeColor="text1"/>
          <w:sz w:val="24"/>
          <w:lang w:eastAsia="zh-CN"/>
        </w:rPr>
        <w:t xml:space="preserve"> </w:t>
      </w:r>
      <w:bookmarkStart w:id="61" w:name="_Toc163485617"/>
      <w:proofErr w:type="spellStart"/>
      <w:r>
        <w:rPr>
          <w:rFonts w:hint="eastAsia"/>
          <w:color w:val="000000" w:themeColor="text1"/>
          <w:sz w:val="24"/>
          <w:lang w:eastAsia="zh-CN"/>
        </w:rPr>
        <w:t>eNB</w:t>
      </w:r>
      <w:proofErr w:type="spellEnd"/>
      <w:r>
        <w:rPr>
          <w:rFonts w:hint="eastAsia"/>
          <w:color w:val="000000" w:themeColor="text1"/>
          <w:sz w:val="24"/>
          <w:lang w:eastAsia="zh-CN"/>
        </w:rPr>
        <w:t>报告安装状态</w:t>
      </w:r>
      <w:bookmarkEnd w:id="61"/>
    </w:p>
    <w:p w14:paraId="4F50CD8A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HTTP protocol, </w:t>
      </w:r>
      <w:r>
        <w:rPr>
          <w:rFonts w:hint="eastAsia"/>
          <w:color w:val="000000" w:themeColor="text1"/>
          <w:lang w:eastAsia="zh-CN"/>
        </w:rPr>
        <w:t xml:space="preserve">POST </w:t>
      </w:r>
      <w:r>
        <w:rPr>
          <w:color w:val="000000" w:themeColor="text1"/>
          <w:lang w:eastAsia="zh-CN"/>
        </w:rPr>
        <w:t>method.</w:t>
      </w:r>
    </w:p>
    <w:p w14:paraId="69E9F5A8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Content-Type:application</w:t>
      </w:r>
      <w:proofErr w:type="spellEnd"/>
      <w:r>
        <w:rPr>
          <w:rFonts w:hint="eastAsia"/>
          <w:color w:val="000000" w:themeColor="text1"/>
          <w:lang w:eastAsia="zh-CN"/>
        </w:rPr>
        <w:t>/</w:t>
      </w:r>
      <w:proofErr w:type="spellStart"/>
      <w:r>
        <w:rPr>
          <w:rFonts w:hint="eastAsia"/>
          <w:color w:val="000000" w:themeColor="text1"/>
          <w:lang w:eastAsia="zh-CN"/>
        </w:rPr>
        <w:t>json;charset</w:t>
      </w:r>
      <w:proofErr w:type="spellEnd"/>
      <w:r>
        <w:rPr>
          <w:rFonts w:hint="eastAsia"/>
          <w:color w:val="000000" w:themeColor="text1"/>
          <w:lang w:eastAsia="zh-CN"/>
        </w:rPr>
        <w:t>=UTF-8</w:t>
      </w:r>
    </w:p>
    <w:p w14:paraId="4F8215A8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</w:p>
    <w:p w14:paraId="4C85AFE3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color w:val="000000" w:themeColor="text1"/>
          <w:lang w:eastAsia="zh-CN"/>
        </w:rPr>
        <w:t>: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41"/>
        <w:gridCol w:w="2263"/>
        <w:gridCol w:w="3960"/>
      </w:tblGrid>
      <w:tr w:rsidR="00213151" w14:paraId="7897193C" w14:textId="77777777">
        <w:tc>
          <w:tcPr>
            <w:tcW w:w="2141" w:type="dxa"/>
            <w:shd w:val="clear" w:color="auto" w:fill="D9D9D9" w:themeFill="background1" w:themeFillShade="D9"/>
          </w:tcPr>
          <w:p w14:paraId="3FB979D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3" w:type="dxa"/>
            <w:shd w:val="clear" w:color="auto" w:fill="D9D9D9" w:themeFill="background1" w:themeFillShade="D9"/>
          </w:tcPr>
          <w:p w14:paraId="4984404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71A240A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54F79655" w14:textId="77777777">
        <w:tc>
          <w:tcPr>
            <w:tcW w:w="2141" w:type="dxa"/>
          </w:tcPr>
          <w:p w14:paraId="57B0199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sn</w:t>
            </w:r>
            <w:proofErr w:type="spellEnd"/>
          </w:p>
        </w:tc>
        <w:tc>
          <w:tcPr>
            <w:tcW w:w="2263" w:type="dxa"/>
          </w:tcPr>
          <w:p w14:paraId="19D2AD5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0" w:type="dxa"/>
          </w:tcPr>
          <w:p w14:paraId="4251BE1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ENB</w:t>
            </w:r>
            <w:r>
              <w:rPr>
                <w:rFonts w:cs="Arial" w:hint="eastAsia"/>
                <w:szCs w:val="21"/>
              </w:rPr>
              <w:t>序列号</w:t>
            </w:r>
          </w:p>
        </w:tc>
      </w:tr>
      <w:tr w:rsidR="00213151" w14:paraId="29B6EDCC" w14:textId="77777777">
        <w:tc>
          <w:tcPr>
            <w:tcW w:w="2141" w:type="dxa"/>
          </w:tcPr>
          <w:p w14:paraId="394F2A5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online</w:t>
            </w:r>
          </w:p>
        </w:tc>
        <w:tc>
          <w:tcPr>
            <w:tcW w:w="2263" w:type="dxa"/>
          </w:tcPr>
          <w:p w14:paraId="2D19632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0" w:type="dxa"/>
          </w:tcPr>
          <w:p w14:paraId="41FD33B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1:</w:t>
            </w:r>
            <w:r>
              <w:rPr>
                <w:rFonts w:cs="Arial" w:hint="eastAsia"/>
                <w:szCs w:val="21"/>
              </w:rPr>
              <w:t>打开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0:</w:t>
            </w:r>
            <w:r>
              <w:rPr>
                <w:rFonts w:cs="Arial" w:hint="eastAsia"/>
                <w:szCs w:val="21"/>
              </w:rPr>
              <w:t>关闭</w:t>
            </w:r>
          </w:p>
        </w:tc>
      </w:tr>
      <w:tr w:rsidR="00213151" w14:paraId="0583DF48" w14:textId="77777777">
        <w:tc>
          <w:tcPr>
            <w:tcW w:w="2141" w:type="dxa"/>
          </w:tcPr>
          <w:p w14:paraId="69CD628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active</w:t>
            </w:r>
          </w:p>
        </w:tc>
        <w:tc>
          <w:tcPr>
            <w:tcW w:w="2263" w:type="dxa"/>
          </w:tcPr>
          <w:p w14:paraId="074ACB5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0" w:type="dxa"/>
          </w:tcPr>
          <w:p w14:paraId="5B667AD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1:</w:t>
            </w:r>
            <w:r>
              <w:rPr>
                <w:rFonts w:cs="Arial" w:hint="eastAsia"/>
                <w:szCs w:val="21"/>
                <w:lang w:eastAsia="zh-CN"/>
              </w:rPr>
              <w:t>激活；</w:t>
            </w:r>
            <w:r>
              <w:rPr>
                <w:rFonts w:cs="Arial" w:hint="eastAsia"/>
                <w:szCs w:val="21"/>
              </w:rPr>
              <w:t>0:</w:t>
            </w:r>
            <w:r>
              <w:rPr>
                <w:rFonts w:cs="Arial" w:hint="eastAsia"/>
                <w:szCs w:val="21"/>
                <w:lang w:eastAsia="zh-CN"/>
              </w:rPr>
              <w:t>去激活</w:t>
            </w:r>
          </w:p>
        </w:tc>
      </w:tr>
    </w:tbl>
    <w:p w14:paraId="2F1977B8" w14:textId="77777777" w:rsidR="00213151" w:rsidRDefault="00213151">
      <w:pPr>
        <w:rPr>
          <w:color w:val="000000" w:themeColor="text1"/>
          <w:lang w:eastAsia="zh-CN"/>
        </w:rPr>
      </w:pPr>
    </w:p>
    <w:p w14:paraId="7F1287E9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lastRenderedPageBreak/>
        <w:t>参数</w:t>
      </w:r>
      <w:r>
        <w:rPr>
          <w:rFonts w:hint="eastAsia"/>
          <w:color w:val="000000" w:themeColor="text1"/>
          <w:lang w:eastAsia="zh-CN"/>
        </w:rPr>
        <w:t>:</w:t>
      </w:r>
    </w:p>
    <w:p w14:paraId="04F4ED1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{</w:t>
      </w:r>
    </w:p>
    <w:p w14:paraId="433806C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   "</w:t>
      </w:r>
      <w:proofErr w:type="spellStart"/>
      <w:r>
        <w:rPr>
          <w:rFonts w:ascii="Consolas" w:eastAsia="Consolas" w:hAnsi="Consolas" w:cs="Consolas"/>
          <w:sz w:val="18"/>
          <w:szCs w:val="18"/>
          <w:lang w:eastAsia="zh-CN" w:bidi="ar"/>
        </w:rPr>
        <w:t>sn</w:t>
      </w:r>
      <w:proofErr w:type="spellEnd"/>
      <w:r>
        <w:rPr>
          <w:rFonts w:ascii="Consolas" w:eastAsia="Consolas" w:hAnsi="Consolas" w:cs="Consolas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sz w:val="18"/>
          <w:szCs w:val="18"/>
          <w:lang w:eastAsia="zh-CN" w:bidi="ar"/>
        </w:rPr>
        <w:t>"1202000480225VH0221",</w:t>
      </w:r>
    </w:p>
    <w:p w14:paraId="576923C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   "online"</w:t>
      </w:r>
      <w:r>
        <w:rPr>
          <w:rFonts w:ascii="宋体" w:hAnsi="宋体" w:cs="宋体" w:hint="eastAsia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sz w:val="18"/>
          <w:szCs w:val="18"/>
          <w:lang w:eastAsia="zh-CN" w:bidi="ar"/>
        </w:rPr>
        <w:t>"1"</w:t>
      </w:r>
    </w:p>
    <w:p w14:paraId="778EBCE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}</w:t>
      </w:r>
    </w:p>
    <w:p w14:paraId="39F1861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O</w:t>
      </w:r>
    </w:p>
    <w:p w14:paraId="01B2059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{</w:t>
      </w:r>
    </w:p>
    <w:p w14:paraId="258D0E2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   "</w:t>
      </w:r>
      <w:proofErr w:type="spellStart"/>
      <w:r>
        <w:rPr>
          <w:rFonts w:ascii="Consolas" w:eastAsia="Consolas" w:hAnsi="Consolas" w:cs="Consolas"/>
          <w:sz w:val="18"/>
          <w:szCs w:val="18"/>
          <w:lang w:eastAsia="zh-CN" w:bidi="ar"/>
        </w:rPr>
        <w:t>sn</w:t>
      </w:r>
      <w:proofErr w:type="spellEnd"/>
      <w:r>
        <w:rPr>
          <w:rFonts w:ascii="Consolas" w:eastAsia="Consolas" w:hAnsi="Consolas" w:cs="Consolas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sz w:val="18"/>
          <w:szCs w:val="18"/>
          <w:lang w:eastAsia="zh-CN" w:bidi="ar"/>
        </w:rPr>
        <w:t>"1202000480225VH0221",</w:t>
      </w:r>
    </w:p>
    <w:p w14:paraId="2F65C78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   "active"</w:t>
      </w:r>
      <w:r>
        <w:rPr>
          <w:rFonts w:ascii="宋体" w:hAnsi="宋体" w:cs="宋体" w:hint="eastAsia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sz w:val="18"/>
          <w:szCs w:val="18"/>
          <w:lang w:eastAsia="zh-CN" w:bidi="ar"/>
        </w:rPr>
        <w:t>"1"</w:t>
      </w:r>
    </w:p>
    <w:p w14:paraId="6EA3E46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sz w:val="18"/>
          <w:szCs w:val="18"/>
          <w:lang w:eastAsia="zh-CN" w:bidi="ar"/>
        </w:rPr>
        <w:t>}</w:t>
      </w:r>
    </w:p>
    <w:p w14:paraId="207E07E8" w14:textId="77777777" w:rsidR="00213151" w:rsidRDefault="00213151">
      <w:pPr>
        <w:rPr>
          <w:color w:val="000000" w:themeColor="text1"/>
          <w:lang w:eastAsia="zh-CN"/>
        </w:rPr>
      </w:pPr>
    </w:p>
    <w:p w14:paraId="1E0203A9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color w:val="000000" w:themeColor="text1"/>
          <w:lang w:eastAsia="zh-CN"/>
        </w:rPr>
        <w:t>:</w:t>
      </w:r>
    </w:p>
    <w:p w14:paraId="4E531C9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{</w:t>
      </w:r>
    </w:p>
    <w:p w14:paraId="657CE7E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    "</w:t>
      </w:r>
      <w:proofErr w:type="spellStart"/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resultCode</w:t>
      </w:r>
      <w:proofErr w:type="spellEnd"/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200,</w:t>
      </w:r>
    </w:p>
    <w:p w14:paraId="03D89BD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    "code"</w:t>
      </w:r>
      <w:r>
        <w:rPr>
          <w:rFonts w:ascii="宋体" w:hAnsi="宋体" w:cs="宋体" w:hint="eastAsia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200,</w:t>
      </w:r>
    </w:p>
    <w:p w14:paraId="27DEB58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    "</w:t>
      </w:r>
      <w:proofErr w:type="spellStart"/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resultMsg</w:t>
      </w:r>
      <w:proofErr w:type="spellEnd"/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null,</w:t>
      </w:r>
    </w:p>
    <w:p w14:paraId="25E61D7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    "message"</w:t>
      </w:r>
      <w:r>
        <w:rPr>
          <w:rFonts w:ascii="宋体" w:hAnsi="宋体" w:cs="宋体" w:hint="eastAsia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null,</w:t>
      </w:r>
    </w:p>
    <w:p w14:paraId="0805EF0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    "</w:t>
      </w:r>
      <w:proofErr w:type="spellStart"/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tid</w:t>
      </w:r>
      <w:proofErr w:type="spellEnd"/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"</w:t>
      </w:r>
      <w:r>
        <w:rPr>
          <w:rFonts w:ascii="宋体" w:hAnsi="宋体" w:cs="宋体" w:hint="eastAsia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1663056308400,</w:t>
      </w:r>
    </w:p>
    <w:p w14:paraId="66B0606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    "data"</w:t>
      </w:r>
      <w:r>
        <w:rPr>
          <w:rFonts w:ascii="宋体" w:hAnsi="宋体" w:cs="宋体" w:hint="eastAsia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true</w:t>
      </w:r>
    </w:p>
    <w:p w14:paraId="176EF60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}</w:t>
      </w:r>
    </w:p>
    <w:p w14:paraId="16E0731C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0D32DB2E" w14:textId="77777777">
        <w:trPr>
          <w:cantSplit/>
          <w:tblHeader/>
        </w:trPr>
        <w:tc>
          <w:tcPr>
            <w:tcW w:w="2127" w:type="dxa"/>
            <w:shd w:val="clear" w:color="auto" w:fill="D9D9D9" w:themeFill="background1" w:themeFillShade="D9"/>
          </w:tcPr>
          <w:p w14:paraId="3BACBE7B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D144F3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3F2F1B3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40980BF6" w14:textId="77777777">
        <w:trPr>
          <w:cantSplit/>
        </w:trPr>
        <w:tc>
          <w:tcPr>
            <w:tcW w:w="2127" w:type="dxa"/>
          </w:tcPr>
          <w:p w14:paraId="730F25E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resultCode</w:t>
            </w:r>
            <w:proofErr w:type="spellEnd"/>
          </w:p>
        </w:tc>
        <w:tc>
          <w:tcPr>
            <w:tcW w:w="2268" w:type="dxa"/>
          </w:tcPr>
          <w:p w14:paraId="272E504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36CBB97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0BA1FB8F" w14:textId="77777777">
        <w:trPr>
          <w:cantSplit/>
        </w:trPr>
        <w:tc>
          <w:tcPr>
            <w:tcW w:w="2127" w:type="dxa"/>
          </w:tcPr>
          <w:p w14:paraId="240FB98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code</w:t>
            </w:r>
          </w:p>
        </w:tc>
        <w:tc>
          <w:tcPr>
            <w:tcW w:w="2268" w:type="dxa"/>
          </w:tcPr>
          <w:p w14:paraId="0A4C5B3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2E54F0A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26A6335F" w14:textId="77777777">
        <w:trPr>
          <w:cantSplit/>
        </w:trPr>
        <w:tc>
          <w:tcPr>
            <w:tcW w:w="2127" w:type="dxa"/>
          </w:tcPr>
          <w:p w14:paraId="603C673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data</w:t>
            </w:r>
          </w:p>
        </w:tc>
        <w:tc>
          <w:tcPr>
            <w:tcW w:w="2268" w:type="dxa"/>
          </w:tcPr>
          <w:p w14:paraId="08500FF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boolean</w:t>
            </w:r>
            <w:proofErr w:type="spellEnd"/>
          </w:p>
        </w:tc>
        <w:tc>
          <w:tcPr>
            <w:tcW w:w="3969" w:type="dxa"/>
          </w:tcPr>
          <w:p w14:paraId="0280EA3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True/false</w:t>
            </w:r>
          </w:p>
        </w:tc>
      </w:tr>
      <w:tr w:rsidR="00213151" w14:paraId="6842BE67" w14:textId="77777777">
        <w:trPr>
          <w:cantSplit/>
        </w:trPr>
        <w:tc>
          <w:tcPr>
            <w:tcW w:w="2127" w:type="dxa"/>
          </w:tcPr>
          <w:p w14:paraId="510D92D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resultMsg</w:t>
            </w:r>
            <w:proofErr w:type="spellEnd"/>
          </w:p>
        </w:tc>
        <w:tc>
          <w:tcPr>
            <w:tcW w:w="2268" w:type="dxa"/>
          </w:tcPr>
          <w:p w14:paraId="10C8007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63C71A2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消息结果</w:t>
            </w:r>
          </w:p>
        </w:tc>
      </w:tr>
      <w:tr w:rsidR="00213151" w14:paraId="57ECB9F9" w14:textId="77777777">
        <w:trPr>
          <w:cantSplit/>
        </w:trPr>
        <w:tc>
          <w:tcPr>
            <w:tcW w:w="2127" w:type="dxa"/>
          </w:tcPr>
          <w:p w14:paraId="638F61C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message</w:t>
            </w:r>
          </w:p>
        </w:tc>
        <w:tc>
          <w:tcPr>
            <w:tcW w:w="2268" w:type="dxa"/>
          </w:tcPr>
          <w:p w14:paraId="0EA668B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210BACB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消息</w:t>
            </w:r>
          </w:p>
        </w:tc>
      </w:tr>
      <w:tr w:rsidR="00213151" w14:paraId="5D46E3D3" w14:textId="77777777">
        <w:trPr>
          <w:cantSplit/>
        </w:trPr>
        <w:tc>
          <w:tcPr>
            <w:tcW w:w="2127" w:type="dxa"/>
          </w:tcPr>
          <w:p w14:paraId="2FA75DB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tid</w:t>
            </w:r>
            <w:proofErr w:type="spellEnd"/>
          </w:p>
        </w:tc>
        <w:tc>
          <w:tcPr>
            <w:tcW w:w="2268" w:type="dxa"/>
          </w:tcPr>
          <w:p w14:paraId="42C35AF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5B86CBD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tid</w:t>
            </w:r>
            <w:proofErr w:type="spellEnd"/>
          </w:p>
        </w:tc>
      </w:tr>
    </w:tbl>
    <w:p w14:paraId="039F0500" w14:textId="77777777" w:rsidR="00213151" w:rsidRDefault="00213151">
      <w:pPr>
        <w:rPr>
          <w:lang w:eastAsia="zh-CN"/>
        </w:rPr>
      </w:pPr>
    </w:p>
    <w:p w14:paraId="068F8155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62" w:name="_Toc4714"/>
      <w:r>
        <w:rPr>
          <w:rFonts w:hint="eastAsia"/>
          <w:color w:val="000000" w:themeColor="text1"/>
          <w:sz w:val="24"/>
          <w:lang w:eastAsia="zh-CN"/>
        </w:rPr>
        <w:t xml:space="preserve"> </w:t>
      </w:r>
      <w:bookmarkStart w:id="63" w:name="_Toc163485618"/>
      <w:r>
        <w:rPr>
          <w:rFonts w:hint="eastAsia"/>
          <w:color w:val="000000" w:themeColor="text1"/>
          <w:sz w:val="24"/>
          <w:lang w:eastAsia="zh-CN"/>
        </w:rPr>
        <w:t>CPE</w:t>
      </w:r>
      <w:bookmarkEnd w:id="62"/>
      <w:r>
        <w:rPr>
          <w:rFonts w:hint="eastAsia"/>
          <w:color w:val="000000" w:themeColor="text1"/>
          <w:sz w:val="24"/>
          <w:lang w:eastAsia="zh-CN"/>
        </w:rPr>
        <w:t>在线或离线</w:t>
      </w:r>
      <w:bookmarkEnd w:id="63"/>
    </w:p>
    <w:p w14:paraId="4A61536C" w14:textId="77777777" w:rsidR="00213151" w:rsidRDefault="00000000">
      <w:r>
        <w:t xml:space="preserve">HTTP protocol, </w:t>
      </w:r>
      <w:r>
        <w:rPr>
          <w:rFonts w:hint="eastAsia"/>
          <w:lang w:eastAsia="zh-CN"/>
        </w:rPr>
        <w:t>GET</w:t>
      </w:r>
      <w:r>
        <w:rPr>
          <w:rFonts w:hint="eastAsia"/>
        </w:rPr>
        <w:t xml:space="preserve"> </w:t>
      </w:r>
      <w:r>
        <w:t>method.</w:t>
      </w:r>
    </w:p>
    <w:p w14:paraId="12CA4342" w14:textId="77777777" w:rsidR="00213151" w:rsidRDefault="00000000">
      <w:proofErr w:type="spellStart"/>
      <w:r>
        <w:rPr>
          <w:rFonts w:hint="eastAsia"/>
        </w:rPr>
        <w:t>Content-Type:application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json;charset</w:t>
      </w:r>
      <w:proofErr w:type="spellEnd"/>
      <w:r>
        <w:rPr>
          <w:rFonts w:hint="eastAsia"/>
        </w:rPr>
        <w:t>=UTF-8</w:t>
      </w:r>
    </w:p>
    <w:p w14:paraId="7482F977" w14:textId="77777777" w:rsidR="00213151" w:rsidRDefault="00000000">
      <w:r>
        <w:rPr>
          <w:rFonts w:hint="eastAsia"/>
        </w:rPr>
        <w:t>URL</w:t>
      </w:r>
      <w:r>
        <w:rPr>
          <w:rFonts w:hint="eastAsia"/>
          <w:lang w:eastAsia="zh-CN"/>
        </w:rPr>
        <w:t>：</w:t>
      </w:r>
      <w:r>
        <w:rPr>
          <w:rFonts w:ascii="Consolas" w:eastAsia="Consolas" w:hAnsi="Consolas" w:cs="Consolas"/>
          <w:color w:val="2A00FF"/>
          <w:sz w:val="18"/>
          <w:szCs w:val="18"/>
          <w:shd w:val="clear" w:color="auto" w:fill="FFFFFE"/>
          <w:lang w:eastAsia="zh-CN" w:bidi="ar"/>
        </w:rPr>
        <w:t>http://</w:t>
      </w:r>
      <w:r>
        <w:rPr>
          <w:rFonts w:ascii="Consolas" w:eastAsia="Consolas" w:hAnsi="Consolas" w:cs="Consolas" w:hint="eastAsia"/>
          <w:color w:val="2A00FF"/>
          <w:sz w:val="18"/>
          <w:szCs w:val="18"/>
          <w:shd w:val="clear" w:color="auto" w:fill="FFFFFE"/>
          <w:lang w:eastAsia="zh-CN" w:bidi="ar"/>
        </w:rPr>
        <w:t>${HOST_IP}</w:t>
      </w:r>
      <w:r>
        <w:rPr>
          <w:rFonts w:ascii="Consolas" w:eastAsia="Consolas" w:hAnsi="Consolas" w:cs="Consolas"/>
          <w:color w:val="2A00FF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 w:hint="eastAsia"/>
          <w:color w:val="2A00FF"/>
          <w:sz w:val="18"/>
          <w:szCs w:val="18"/>
          <w:shd w:val="clear" w:color="auto" w:fill="FFFFFE"/>
          <w:lang w:eastAsia="zh-CN" w:bidi="ar"/>
        </w:rPr>
        <w:t>8081</w:t>
      </w:r>
      <w:r>
        <w:rPr>
          <w:rFonts w:ascii="Consolas" w:eastAsia="Consolas" w:hAnsi="Consolas" w:cs="Consolas"/>
          <w:color w:val="2A00FF"/>
          <w:sz w:val="18"/>
          <w:szCs w:val="18"/>
          <w:shd w:val="clear" w:color="auto" w:fill="FFFFFE"/>
          <w:lang w:eastAsia="zh-CN" w:bidi="ar"/>
        </w:rPr>
        <w:t>/</w:t>
      </w:r>
      <w:r>
        <w:rPr>
          <w:rFonts w:ascii="Consolas" w:eastAsia="Consolas" w:hAnsi="Consolas" w:cs="Consolas" w:hint="eastAsia"/>
          <w:color w:val="2A00FF"/>
          <w:sz w:val="18"/>
          <w:szCs w:val="18"/>
          <w:shd w:val="clear" w:color="auto" w:fill="FFFFFE"/>
          <w:lang w:eastAsia="zh-CN" w:bidi="ar"/>
        </w:rPr>
        <w:t>v1/cpe/status/$</w:t>
      </w:r>
      <w:r>
        <w:rPr>
          <w:rFonts w:ascii="Consolas" w:eastAsia="Consolas" w:hAnsi="Consolas" w:cs="Consolas" w:hint="eastAsia"/>
          <w:color w:val="FF0000"/>
          <w:sz w:val="18"/>
          <w:szCs w:val="18"/>
          <w:lang w:eastAsia="zh-CN" w:bidi="ar"/>
        </w:rPr>
        <w:t>{sn}</w:t>
      </w:r>
    </w:p>
    <w:p w14:paraId="5FA936CD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color w:val="000000" w:themeColor="text1"/>
          <w:lang w:eastAsia="zh-CN"/>
        </w:rPr>
        <w:t>: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41"/>
        <w:gridCol w:w="2263"/>
        <w:gridCol w:w="3960"/>
      </w:tblGrid>
      <w:tr w:rsidR="00213151" w14:paraId="7E8CA1D7" w14:textId="77777777">
        <w:tc>
          <w:tcPr>
            <w:tcW w:w="2141" w:type="dxa"/>
            <w:shd w:val="clear" w:color="auto" w:fill="D9D9D9" w:themeFill="background1" w:themeFillShade="D9"/>
          </w:tcPr>
          <w:p w14:paraId="79A837F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3" w:type="dxa"/>
            <w:shd w:val="clear" w:color="auto" w:fill="D9D9D9" w:themeFill="background1" w:themeFillShade="D9"/>
          </w:tcPr>
          <w:p w14:paraId="4577718B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124BBC8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0A2D03E4" w14:textId="77777777">
        <w:tc>
          <w:tcPr>
            <w:tcW w:w="2141" w:type="dxa"/>
          </w:tcPr>
          <w:p w14:paraId="7429BFA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serialNumber</w:t>
            </w:r>
            <w:proofErr w:type="spellEnd"/>
          </w:p>
        </w:tc>
        <w:tc>
          <w:tcPr>
            <w:tcW w:w="2263" w:type="dxa"/>
          </w:tcPr>
          <w:p w14:paraId="00AA179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0" w:type="dxa"/>
          </w:tcPr>
          <w:p w14:paraId="18582FC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CPE</w:t>
            </w:r>
            <w:r>
              <w:rPr>
                <w:rFonts w:cs="Arial" w:hint="eastAsia"/>
                <w:szCs w:val="21"/>
              </w:rPr>
              <w:t>序列号</w:t>
            </w:r>
          </w:p>
        </w:tc>
      </w:tr>
    </w:tbl>
    <w:p w14:paraId="7BFAFBB5" w14:textId="77777777" w:rsidR="00213151" w:rsidRDefault="00213151">
      <w:pPr>
        <w:rPr>
          <w:color w:val="000000" w:themeColor="text1"/>
          <w:lang w:eastAsia="zh-CN"/>
        </w:rPr>
      </w:pPr>
    </w:p>
    <w:p w14:paraId="669747F3" w14:textId="77777777" w:rsidR="00213151" w:rsidRDefault="00000000">
      <w:pPr>
        <w:rPr>
          <w:color w:val="000000" w:themeColor="text1"/>
          <w:lang w:eastAsia="zh-CN"/>
        </w:rPr>
      </w:pPr>
      <w:bookmarkStart w:id="64" w:name="_Hlk162603421"/>
      <w:r>
        <w:rPr>
          <w:rFonts w:hint="eastAsia"/>
          <w:b/>
          <w:color w:val="000000" w:themeColor="text1"/>
          <w:lang w:eastAsia="zh-CN"/>
        </w:rPr>
        <w:t>请求参数</w:t>
      </w:r>
      <w:r>
        <w:rPr>
          <w:rFonts w:hint="eastAsia"/>
          <w:color w:val="000000" w:themeColor="text1"/>
          <w:lang w:eastAsia="zh-CN"/>
        </w:rPr>
        <w:t>:</w:t>
      </w:r>
    </w:p>
    <w:p w14:paraId="54B01AC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${</w:t>
      </w:r>
      <w:proofErr w:type="spellStart"/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sn</w:t>
      </w:r>
      <w:proofErr w:type="spellEnd"/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}: 设备编码</w:t>
      </w:r>
    </w:p>
    <w:bookmarkEnd w:id="64"/>
    <w:p w14:paraId="03012F66" w14:textId="77777777" w:rsidR="00213151" w:rsidRDefault="00213151">
      <w:pPr>
        <w:rPr>
          <w:color w:val="000000" w:themeColor="text1"/>
          <w:lang w:eastAsia="zh-CN"/>
        </w:rPr>
      </w:pPr>
    </w:p>
    <w:p w14:paraId="5F84185F" w14:textId="77777777" w:rsidR="00213151" w:rsidRDefault="00000000">
      <w:pP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hint="eastAsia"/>
          <w:b/>
          <w:color w:val="000000" w:themeColor="text1"/>
          <w:lang w:eastAsia="zh-CN"/>
        </w:rPr>
        <w:lastRenderedPageBreak/>
        <w:t>响应参数</w:t>
      </w:r>
      <w:r>
        <w:rPr>
          <w:rFonts w:hint="eastAsia"/>
          <w:color w:val="000000" w:themeColor="text1"/>
          <w:lang w:eastAsia="zh-CN"/>
        </w:rPr>
        <w:t>: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14"/>
        <w:gridCol w:w="2254"/>
        <w:gridCol w:w="9"/>
        <w:gridCol w:w="3960"/>
      </w:tblGrid>
      <w:tr w:rsidR="00213151" w14:paraId="7EF8F6B3" w14:textId="77777777">
        <w:tc>
          <w:tcPr>
            <w:tcW w:w="2127" w:type="dxa"/>
            <w:shd w:val="clear" w:color="auto" w:fill="D9D9D9" w:themeFill="background1" w:themeFillShade="D9"/>
          </w:tcPr>
          <w:p w14:paraId="69A7D6D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gridSpan w:val="2"/>
            <w:shd w:val="clear" w:color="auto" w:fill="D9D9D9" w:themeFill="background1" w:themeFillShade="D9"/>
          </w:tcPr>
          <w:p w14:paraId="66E90CC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</w:tcPr>
          <w:p w14:paraId="159B397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0E760E90" w14:textId="77777777">
        <w:tc>
          <w:tcPr>
            <w:tcW w:w="2127" w:type="dxa"/>
          </w:tcPr>
          <w:p w14:paraId="301D3B1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268" w:type="dxa"/>
            <w:gridSpan w:val="2"/>
          </w:tcPr>
          <w:p w14:paraId="6C71E51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  <w:gridSpan w:val="2"/>
          </w:tcPr>
          <w:p w14:paraId="686F3CA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1B7204FE" w14:textId="77777777">
        <w:tc>
          <w:tcPr>
            <w:tcW w:w="2127" w:type="dxa"/>
          </w:tcPr>
          <w:p w14:paraId="6219598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message</w:t>
            </w:r>
          </w:p>
        </w:tc>
        <w:tc>
          <w:tcPr>
            <w:tcW w:w="2268" w:type="dxa"/>
            <w:gridSpan w:val="2"/>
          </w:tcPr>
          <w:p w14:paraId="018C076E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7405BEB4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附加消息</w:t>
            </w:r>
          </w:p>
        </w:tc>
      </w:tr>
      <w:tr w:rsidR="00213151" w14:paraId="41AD522D" w14:textId="77777777">
        <w:tc>
          <w:tcPr>
            <w:tcW w:w="2141" w:type="dxa"/>
            <w:gridSpan w:val="2"/>
          </w:tcPr>
          <w:p w14:paraId="00363E3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connectionStatus</w:t>
            </w:r>
            <w:proofErr w:type="spellEnd"/>
          </w:p>
        </w:tc>
        <w:tc>
          <w:tcPr>
            <w:tcW w:w="2263" w:type="dxa"/>
            <w:gridSpan w:val="2"/>
          </w:tcPr>
          <w:p w14:paraId="3BFCC74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0" w:type="dxa"/>
          </w:tcPr>
          <w:p w14:paraId="6B76A538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连接状态</w:t>
            </w:r>
            <w:r>
              <w:rPr>
                <w:rFonts w:cs="Arial" w:hint="eastAsia"/>
                <w:szCs w:val="21"/>
                <w:lang w:eastAsia="zh-CN"/>
              </w:rPr>
              <w:t>on/off</w:t>
            </w:r>
          </w:p>
        </w:tc>
      </w:tr>
      <w:tr w:rsidR="00213151" w14:paraId="70153ECB" w14:textId="77777777">
        <w:tc>
          <w:tcPr>
            <w:tcW w:w="2127" w:type="dxa"/>
          </w:tcPr>
          <w:p w14:paraId="3136538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serialNumber</w:t>
            </w:r>
            <w:proofErr w:type="spellEnd"/>
          </w:p>
        </w:tc>
        <w:tc>
          <w:tcPr>
            <w:tcW w:w="2268" w:type="dxa"/>
            <w:gridSpan w:val="2"/>
          </w:tcPr>
          <w:p w14:paraId="0C2E367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63EC01FD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sn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编号</w:t>
            </w:r>
          </w:p>
        </w:tc>
      </w:tr>
    </w:tbl>
    <w:p w14:paraId="7A16E38F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30F9609B" w14:textId="77777777">
        <w:tc>
          <w:tcPr>
            <w:tcW w:w="8522" w:type="dxa"/>
          </w:tcPr>
          <w:p w14:paraId="5B24E1DA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135C159A" w14:textId="77777777">
        <w:tc>
          <w:tcPr>
            <w:tcW w:w="8522" w:type="dxa"/>
          </w:tcPr>
          <w:p w14:paraId="69FBF02D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curl 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-XGET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'http://</w:t>
            </w:r>
            <w:r>
              <w:rPr>
                <w:rFonts w:ascii="Consolas" w:eastAsia="Consolas" w:hAnsi="Consolas" w:cs="Consolas" w:hint="eastAsia"/>
                <w:color w:val="FF0000"/>
                <w:sz w:val="18"/>
                <w:szCs w:val="18"/>
                <w:shd w:val="clear" w:color="auto" w:fill="FFFFFE"/>
                <w:lang w:eastAsia="zh-CN" w:bidi="ar"/>
              </w:rPr>
              <w:t>${HOST_IP}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:</w:t>
            </w:r>
            <w:r>
              <w:rPr>
                <w:rFonts w:ascii="Consolas" w:eastAsia="Consolas" w:hAnsi="Consolas" w:cs="Consolas" w:hint="eastAsia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8081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/</w:t>
            </w:r>
            <w:r>
              <w:rPr>
                <w:rFonts w:ascii="Consolas" w:eastAsia="Consolas" w:hAnsi="Consolas" w:cs="Consolas" w:hint="eastAsia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v1/cpe/status/</w:t>
            </w:r>
            <w:r>
              <w:rPr>
                <w:rFonts w:ascii="Consolas" w:eastAsia="Consolas" w:hAnsi="Consolas" w:cs="Consolas" w:hint="eastAsia"/>
                <w:color w:val="FF0000"/>
                <w:sz w:val="18"/>
                <w:szCs w:val="18"/>
                <w:lang w:eastAsia="zh-CN" w:bidi="ar"/>
              </w:rPr>
              <w:t>120300008019ABP0909</w:t>
            </w:r>
            <w:r>
              <w:rPr>
                <w:rFonts w:ascii="Consolas" w:eastAsia="Consolas" w:hAnsi="Consolas" w:cs="Consolas"/>
                <w:color w:val="FF0000"/>
                <w:sz w:val="18"/>
                <w:szCs w:val="18"/>
                <w:shd w:val="clear" w:color="auto" w:fill="FFFFFE"/>
                <w:lang w:eastAsia="zh-CN" w:bidi="ar"/>
              </w:rPr>
              <w:t>' 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\</w:t>
            </w:r>
          </w:p>
          <w:p w14:paraId="0139CE56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--header 'Authorization: eyJ0eXAiOiJKV1QiLCJhbGciOiJIUzI1NiJ9.eyJpYXQiOjE2NTcwMTU0MzEsInVzZXJuYW1lIjoiYWRtaW4ifQ.SNUtqxFvFXsGQYeHKfvmQscqu9f0ggqMAcBzeeAw7Cw'</w:t>
            </w:r>
          </w:p>
          <w:p w14:paraId="21AD6082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auto"/>
                <w:szCs w:val="22"/>
                <w:u w:val="none"/>
                <w:lang w:eastAsia="zh-CN"/>
              </w:rPr>
            </w:pPr>
          </w:p>
        </w:tc>
      </w:tr>
      <w:tr w:rsidR="00213151" w14:paraId="1F4A464B" w14:textId="77777777">
        <w:tc>
          <w:tcPr>
            <w:tcW w:w="8522" w:type="dxa"/>
          </w:tcPr>
          <w:p w14:paraId="4EB560AA" w14:textId="77777777" w:rsidR="00213151" w:rsidRDefault="00000000">
            <w:pPr>
              <w:rPr>
                <w:rFonts w:cs="Arial"/>
                <w:szCs w:val="21"/>
                <w:shd w:val="clear" w:color="auto" w:fill="FFFFFF"/>
                <w:lang w:eastAsia="zh-CN"/>
              </w:rPr>
            </w:pPr>
            <w:r>
              <w:rPr>
                <w:rFonts w:cs="Arial"/>
                <w:b/>
                <w:bCs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746D81C8" w14:textId="77777777">
        <w:tc>
          <w:tcPr>
            <w:tcW w:w="8522" w:type="dxa"/>
          </w:tcPr>
          <w:p w14:paraId="7F777605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{</w:t>
            </w:r>
          </w:p>
          <w:p w14:paraId="24F7A8A9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"code": 200,</w:t>
            </w:r>
          </w:p>
          <w:p w14:paraId="4C0E2533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"message": "success",</w:t>
            </w:r>
          </w:p>
          <w:p w14:paraId="55B5EC25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"data": {</w:t>
            </w:r>
          </w:p>
          <w:p w14:paraId="3F31206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serialNumber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"120300008019ABP0909",</w:t>
            </w:r>
          </w:p>
          <w:p w14:paraId="5AB41A61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connectionStatus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"off"</w:t>
            </w:r>
          </w:p>
          <w:p w14:paraId="4A64DFB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}</w:t>
            </w:r>
          </w:p>
          <w:p w14:paraId="1AE75F93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}</w:t>
            </w:r>
          </w:p>
          <w:p w14:paraId="394A5A0D" w14:textId="77777777" w:rsidR="00213151" w:rsidRDefault="00213151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2818C66D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r>
        <w:rPr>
          <w:rFonts w:hint="eastAsia"/>
          <w:color w:val="000000" w:themeColor="text1"/>
          <w:sz w:val="24"/>
          <w:lang w:eastAsia="zh-CN"/>
        </w:rPr>
        <w:t xml:space="preserve"> </w:t>
      </w:r>
      <w:bookmarkStart w:id="65" w:name="_Toc27762"/>
      <w:bookmarkStart w:id="66" w:name="_Toc163485619"/>
      <w:r>
        <w:rPr>
          <w:rFonts w:hint="eastAsia"/>
          <w:color w:val="000000" w:themeColor="text1"/>
          <w:sz w:val="24"/>
          <w:lang w:eastAsia="zh-CN"/>
        </w:rPr>
        <w:t>CPE</w:t>
      </w:r>
      <w:bookmarkEnd w:id="65"/>
      <w:r>
        <w:rPr>
          <w:rFonts w:hint="eastAsia"/>
          <w:color w:val="000000" w:themeColor="text1"/>
          <w:sz w:val="24"/>
          <w:lang w:eastAsia="zh-CN"/>
        </w:rPr>
        <w:t>信息</w:t>
      </w:r>
      <w:bookmarkEnd w:id="66"/>
    </w:p>
    <w:p w14:paraId="5981054F" w14:textId="77777777" w:rsidR="00213151" w:rsidRDefault="00000000">
      <w:r>
        <w:t xml:space="preserve">HTTP protocol, </w:t>
      </w:r>
      <w:r>
        <w:rPr>
          <w:rFonts w:hint="eastAsia"/>
          <w:lang w:eastAsia="zh-CN"/>
        </w:rPr>
        <w:t>GET</w:t>
      </w:r>
      <w:r>
        <w:rPr>
          <w:rFonts w:hint="eastAsia"/>
        </w:rPr>
        <w:t xml:space="preserve"> </w:t>
      </w:r>
      <w:r>
        <w:t>method.</w:t>
      </w:r>
    </w:p>
    <w:p w14:paraId="45B58D01" w14:textId="77777777" w:rsidR="00213151" w:rsidRDefault="00000000">
      <w:proofErr w:type="spellStart"/>
      <w:r>
        <w:rPr>
          <w:rFonts w:hint="eastAsia"/>
        </w:rPr>
        <w:t>Content-Type:application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json;charset</w:t>
      </w:r>
      <w:proofErr w:type="spellEnd"/>
      <w:r>
        <w:rPr>
          <w:rFonts w:hint="eastAsia"/>
        </w:rPr>
        <w:t>=UTF-8</w:t>
      </w:r>
    </w:p>
    <w:p w14:paraId="60EF2904" w14:textId="77777777" w:rsidR="00213151" w:rsidRDefault="00000000">
      <w:r>
        <w:rPr>
          <w:rFonts w:hint="eastAsia"/>
        </w:rPr>
        <w:t>URL</w:t>
      </w:r>
      <w:r>
        <w:rPr>
          <w:rFonts w:hint="eastAsia"/>
          <w:lang w:eastAsia="zh-CN"/>
        </w:rPr>
        <w:t>：</w:t>
      </w:r>
      <w:r>
        <w:rPr>
          <w:rFonts w:ascii="Consolas" w:eastAsia="Consolas" w:hAnsi="Consolas" w:cs="Consolas"/>
          <w:color w:val="2A00FF"/>
          <w:sz w:val="18"/>
          <w:szCs w:val="18"/>
          <w:shd w:val="clear" w:color="auto" w:fill="FFFFFE"/>
          <w:lang w:eastAsia="zh-CN" w:bidi="ar"/>
        </w:rPr>
        <w:t>http://</w:t>
      </w:r>
      <w:r>
        <w:rPr>
          <w:rFonts w:ascii="Consolas" w:eastAsia="Consolas" w:hAnsi="Consolas" w:cs="Consolas" w:hint="eastAsia"/>
          <w:color w:val="FF0000"/>
          <w:sz w:val="18"/>
          <w:szCs w:val="18"/>
          <w:shd w:val="clear" w:color="auto" w:fill="FFFFFE"/>
          <w:lang w:eastAsia="zh-CN" w:bidi="ar"/>
        </w:rPr>
        <w:t>${HOST_IP}</w:t>
      </w:r>
      <w:r>
        <w:rPr>
          <w:rFonts w:ascii="Consolas" w:eastAsia="Consolas" w:hAnsi="Consolas" w:cs="Consolas"/>
          <w:color w:val="2A00FF"/>
          <w:sz w:val="18"/>
          <w:szCs w:val="18"/>
          <w:shd w:val="clear" w:color="auto" w:fill="FFFFFE"/>
          <w:lang w:eastAsia="zh-CN" w:bidi="ar"/>
        </w:rPr>
        <w:t>:808</w:t>
      </w:r>
      <w:r>
        <w:rPr>
          <w:rFonts w:ascii="Consolas" w:eastAsia="Consolas" w:hAnsi="Consolas" w:cs="Consolas" w:hint="eastAsia"/>
          <w:color w:val="2A00FF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2A00FF"/>
          <w:sz w:val="18"/>
          <w:szCs w:val="18"/>
          <w:shd w:val="clear" w:color="auto" w:fill="FFFFFE"/>
          <w:lang w:eastAsia="zh-CN" w:bidi="ar"/>
        </w:rPr>
        <w:t>/</w:t>
      </w:r>
      <w:r>
        <w:rPr>
          <w:rFonts w:ascii="Consolas" w:eastAsia="Consolas" w:hAnsi="Consolas" w:cs="Consolas" w:hint="eastAsia"/>
          <w:color w:val="2A00FF"/>
          <w:sz w:val="18"/>
          <w:szCs w:val="18"/>
          <w:shd w:val="clear" w:color="auto" w:fill="FFFFFE"/>
          <w:lang w:eastAsia="zh-CN" w:bidi="ar"/>
        </w:rPr>
        <w:t>v1/cpe/infos/</w:t>
      </w:r>
      <w:r>
        <w:rPr>
          <w:rFonts w:ascii="Consolas" w:eastAsia="Consolas" w:hAnsi="Consolas" w:cs="Consolas" w:hint="eastAsia"/>
          <w:color w:val="FF0000"/>
          <w:sz w:val="18"/>
          <w:szCs w:val="18"/>
          <w:lang w:eastAsia="zh-CN" w:bidi="ar"/>
        </w:rPr>
        <w:t>${sn}</w:t>
      </w:r>
    </w:p>
    <w:p w14:paraId="52056D7F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color w:val="000000" w:themeColor="text1"/>
          <w:lang w:eastAsia="zh-CN"/>
        </w:rPr>
        <w:t>: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41"/>
        <w:gridCol w:w="2263"/>
        <w:gridCol w:w="3960"/>
      </w:tblGrid>
      <w:tr w:rsidR="00213151" w14:paraId="47E5A66E" w14:textId="77777777">
        <w:tc>
          <w:tcPr>
            <w:tcW w:w="2141" w:type="dxa"/>
            <w:shd w:val="clear" w:color="auto" w:fill="D9D9D9" w:themeFill="background1" w:themeFillShade="D9"/>
          </w:tcPr>
          <w:p w14:paraId="3546825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3" w:type="dxa"/>
            <w:shd w:val="clear" w:color="auto" w:fill="D9D9D9" w:themeFill="background1" w:themeFillShade="D9"/>
          </w:tcPr>
          <w:p w14:paraId="6D024DD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14:paraId="0C70367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424C73BF" w14:textId="77777777">
        <w:tc>
          <w:tcPr>
            <w:tcW w:w="2141" w:type="dxa"/>
          </w:tcPr>
          <w:p w14:paraId="502E9CD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serialNumber</w:t>
            </w:r>
            <w:proofErr w:type="spellEnd"/>
          </w:p>
        </w:tc>
        <w:tc>
          <w:tcPr>
            <w:tcW w:w="2263" w:type="dxa"/>
          </w:tcPr>
          <w:p w14:paraId="27436D2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0" w:type="dxa"/>
          </w:tcPr>
          <w:p w14:paraId="60C009F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CPE</w:t>
            </w:r>
            <w:r>
              <w:rPr>
                <w:rFonts w:cs="Arial" w:hint="eastAsia"/>
                <w:szCs w:val="21"/>
              </w:rPr>
              <w:t>序列号</w:t>
            </w:r>
          </w:p>
        </w:tc>
      </w:tr>
    </w:tbl>
    <w:p w14:paraId="0A0146C0" w14:textId="77777777" w:rsidR="00213151" w:rsidRDefault="00213151">
      <w:pPr>
        <w:rPr>
          <w:color w:val="000000" w:themeColor="text1"/>
          <w:lang w:eastAsia="zh-CN"/>
        </w:rPr>
      </w:pPr>
    </w:p>
    <w:p w14:paraId="6E03D77D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请求参数</w:t>
      </w:r>
      <w:r>
        <w:rPr>
          <w:rFonts w:hint="eastAsia"/>
          <w:color w:val="000000" w:themeColor="text1"/>
          <w:lang w:eastAsia="zh-CN"/>
        </w:rPr>
        <w:t>:</w:t>
      </w:r>
    </w:p>
    <w:p w14:paraId="246EC8E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sz w:val="18"/>
          <w:szCs w:val="18"/>
          <w:lang w:eastAsia="zh-CN" w:bidi="ar"/>
        </w:rPr>
      </w:pPr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${</w:t>
      </w:r>
      <w:proofErr w:type="spellStart"/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sn</w:t>
      </w:r>
      <w:proofErr w:type="spellEnd"/>
      <w:r>
        <w:rPr>
          <w:rFonts w:ascii="Consolas" w:eastAsia="Consolas" w:hAnsi="Consolas" w:cs="Consolas" w:hint="eastAsia"/>
          <w:sz w:val="18"/>
          <w:szCs w:val="18"/>
          <w:lang w:eastAsia="zh-CN" w:bidi="ar"/>
        </w:rPr>
        <w:t>}: 设备编码</w:t>
      </w:r>
    </w:p>
    <w:p w14:paraId="491E0E60" w14:textId="77777777" w:rsidR="00213151" w:rsidRDefault="00213151">
      <w:pPr>
        <w:rPr>
          <w:color w:val="000000" w:themeColor="text1"/>
          <w:lang w:eastAsia="zh-CN"/>
        </w:rPr>
      </w:pPr>
    </w:p>
    <w:p w14:paraId="211A4527" w14:textId="77777777" w:rsidR="00213151" w:rsidRDefault="00000000">
      <w:pPr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hint="eastAsia"/>
          <w:b/>
          <w:color w:val="000000" w:themeColor="text1"/>
          <w:lang w:eastAsia="zh-CN"/>
        </w:rPr>
        <w:t>响应参数</w:t>
      </w:r>
      <w:r>
        <w:rPr>
          <w:rFonts w:hint="eastAsia"/>
          <w:color w:val="000000" w:themeColor="text1"/>
          <w:lang w:eastAsia="zh-CN"/>
        </w:rPr>
        <w:t>: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14"/>
        <w:gridCol w:w="2254"/>
        <w:gridCol w:w="9"/>
        <w:gridCol w:w="3960"/>
      </w:tblGrid>
      <w:tr w:rsidR="00213151" w14:paraId="68C1314F" w14:textId="77777777">
        <w:tc>
          <w:tcPr>
            <w:tcW w:w="2127" w:type="dxa"/>
            <w:shd w:val="clear" w:color="auto" w:fill="D9D9D9" w:themeFill="background1" w:themeFillShade="D9"/>
          </w:tcPr>
          <w:p w14:paraId="07DBBF9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gridSpan w:val="2"/>
            <w:shd w:val="clear" w:color="auto" w:fill="D9D9D9" w:themeFill="background1" w:themeFillShade="D9"/>
          </w:tcPr>
          <w:p w14:paraId="1450BB5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</w:tcPr>
          <w:p w14:paraId="78301C7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2CEC5884" w14:textId="77777777">
        <w:tc>
          <w:tcPr>
            <w:tcW w:w="2127" w:type="dxa"/>
          </w:tcPr>
          <w:p w14:paraId="568D9E8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268" w:type="dxa"/>
            <w:gridSpan w:val="2"/>
          </w:tcPr>
          <w:p w14:paraId="1206AFE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  <w:gridSpan w:val="2"/>
          </w:tcPr>
          <w:p w14:paraId="2597001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7F3A5CE4" w14:textId="77777777">
        <w:tc>
          <w:tcPr>
            <w:tcW w:w="2127" w:type="dxa"/>
          </w:tcPr>
          <w:p w14:paraId="020C7CB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message</w:t>
            </w:r>
          </w:p>
        </w:tc>
        <w:tc>
          <w:tcPr>
            <w:tcW w:w="2268" w:type="dxa"/>
            <w:gridSpan w:val="2"/>
          </w:tcPr>
          <w:p w14:paraId="34198499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5200AEAF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附加消息</w:t>
            </w:r>
          </w:p>
        </w:tc>
      </w:tr>
      <w:tr w:rsidR="00213151" w14:paraId="5C9E53D4" w14:textId="77777777">
        <w:tc>
          <w:tcPr>
            <w:tcW w:w="2141" w:type="dxa"/>
            <w:gridSpan w:val="2"/>
          </w:tcPr>
          <w:p w14:paraId="7D0A978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connectionStatus</w:t>
            </w:r>
            <w:proofErr w:type="spellEnd"/>
          </w:p>
        </w:tc>
        <w:tc>
          <w:tcPr>
            <w:tcW w:w="2263" w:type="dxa"/>
            <w:gridSpan w:val="2"/>
          </w:tcPr>
          <w:p w14:paraId="1A64FED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0" w:type="dxa"/>
          </w:tcPr>
          <w:p w14:paraId="2F90AF35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连接状态</w:t>
            </w:r>
            <w:r>
              <w:rPr>
                <w:rFonts w:cs="Arial" w:hint="eastAsia"/>
                <w:szCs w:val="21"/>
                <w:lang w:eastAsia="zh-CN"/>
              </w:rPr>
              <w:t>on/off</w:t>
            </w:r>
          </w:p>
        </w:tc>
      </w:tr>
      <w:tr w:rsidR="00213151" w14:paraId="786786BC" w14:textId="77777777">
        <w:tc>
          <w:tcPr>
            <w:tcW w:w="2127" w:type="dxa"/>
          </w:tcPr>
          <w:p w14:paraId="4102C21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serialNumber</w:t>
            </w:r>
            <w:proofErr w:type="spellEnd"/>
          </w:p>
        </w:tc>
        <w:tc>
          <w:tcPr>
            <w:tcW w:w="2268" w:type="dxa"/>
            <w:gridSpan w:val="2"/>
          </w:tcPr>
          <w:p w14:paraId="21DD7AB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48B8E64A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sn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编号</w:t>
            </w:r>
          </w:p>
        </w:tc>
      </w:tr>
      <w:tr w:rsidR="00213151" w14:paraId="4FEFA11B" w14:textId="77777777">
        <w:tc>
          <w:tcPr>
            <w:tcW w:w="2127" w:type="dxa"/>
          </w:tcPr>
          <w:p w14:paraId="36A8E30B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lastRenderedPageBreak/>
              <w:t>bandWidth</w:t>
            </w:r>
            <w:proofErr w:type="spellEnd"/>
          </w:p>
        </w:tc>
        <w:tc>
          <w:tcPr>
            <w:tcW w:w="2268" w:type="dxa"/>
            <w:gridSpan w:val="2"/>
          </w:tcPr>
          <w:p w14:paraId="081AE38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0A96A2C9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带宽</w:t>
            </w:r>
          </w:p>
        </w:tc>
      </w:tr>
      <w:tr w:rsidR="00213151" w14:paraId="19475B4C" w14:textId="77777777">
        <w:tc>
          <w:tcPr>
            <w:tcW w:w="2127" w:type="dxa"/>
          </w:tcPr>
          <w:p w14:paraId="37046978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lgwIp</w:t>
            </w:r>
            <w:proofErr w:type="spellEnd"/>
          </w:p>
        </w:tc>
        <w:tc>
          <w:tcPr>
            <w:tcW w:w="2268" w:type="dxa"/>
            <w:gridSpan w:val="2"/>
          </w:tcPr>
          <w:p w14:paraId="3F4EE03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4FFC3342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Lgw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 xml:space="preserve"> IP</w:t>
            </w:r>
          </w:p>
        </w:tc>
      </w:tr>
      <w:tr w:rsidR="00213151" w14:paraId="4F4FF706" w14:textId="77777777">
        <w:tc>
          <w:tcPr>
            <w:tcW w:w="2127" w:type="dxa"/>
          </w:tcPr>
          <w:p w14:paraId="618630CC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nrRsrp</w:t>
            </w:r>
            <w:proofErr w:type="spellEnd"/>
          </w:p>
        </w:tc>
        <w:tc>
          <w:tcPr>
            <w:tcW w:w="2268" w:type="dxa"/>
            <w:gridSpan w:val="2"/>
          </w:tcPr>
          <w:p w14:paraId="740AF92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6405D883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 xml:space="preserve">5g </w:t>
            </w:r>
            <w:proofErr w:type="spellStart"/>
            <w:r>
              <w:rPr>
                <w:rFonts w:cs="Arial" w:hint="eastAsia"/>
                <w:szCs w:val="21"/>
                <w:lang w:eastAsia="zh-CN"/>
              </w:rPr>
              <w:t>rsrp</w:t>
            </w:r>
            <w:proofErr w:type="spellEnd"/>
          </w:p>
        </w:tc>
      </w:tr>
      <w:tr w:rsidR="00213151" w14:paraId="3E73AF37" w14:textId="77777777">
        <w:tc>
          <w:tcPr>
            <w:tcW w:w="2127" w:type="dxa"/>
          </w:tcPr>
          <w:p w14:paraId="49C48E6D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dlEarfcn</w:t>
            </w:r>
            <w:proofErr w:type="spellEnd"/>
          </w:p>
        </w:tc>
        <w:tc>
          <w:tcPr>
            <w:tcW w:w="2268" w:type="dxa"/>
            <w:gridSpan w:val="2"/>
          </w:tcPr>
          <w:p w14:paraId="1498BEF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42E3F67B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下行频点</w:t>
            </w:r>
          </w:p>
        </w:tc>
      </w:tr>
      <w:tr w:rsidR="00213151" w14:paraId="4963A2C5" w14:textId="77777777">
        <w:trPr>
          <w:trHeight w:val="282"/>
        </w:trPr>
        <w:tc>
          <w:tcPr>
            <w:tcW w:w="2127" w:type="dxa"/>
          </w:tcPr>
          <w:p w14:paraId="7715A559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nrBand</w:t>
            </w:r>
            <w:proofErr w:type="spellEnd"/>
          </w:p>
        </w:tc>
        <w:tc>
          <w:tcPr>
            <w:tcW w:w="2268" w:type="dxa"/>
            <w:gridSpan w:val="2"/>
          </w:tcPr>
          <w:p w14:paraId="1475356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6F8E83D0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 xml:space="preserve">5g </w:t>
            </w:r>
            <w:r>
              <w:rPr>
                <w:rFonts w:cs="Arial" w:hint="eastAsia"/>
                <w:szCs w:val="21"/>
                <w:lang w:eastAsia="zh-CN"/>
              </w:rPr>
              <w:t>频段</w:t>
            </w:r>
          </w:p>
        </w:tc>
      </w:tr>
      <w:tr w:rsidR="00213151" w14:paraId="3A5BF227" w14:textId="77777777">
        <w:tc>
          <w:tcPr>
            <w:tcW w:w="2127" w:type="dxa"/>
          </w:tcPr>
          <w:p w14:paraId="0E68421A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firstOnlineTime</w:t>
            </w:r>
            <w:proofErr w:type="spellEnd"/>
          </w:p>
        </w:tc>
        <w:tc>
          <w:tcPr>
            <w:tcW w:w="2268" w:type="dxa"/>
            <w:gridSpan w:val="2"/>
          </w:tcPr>
          <w:p w14:paraId="50BC8D7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6C8B62D8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首次上线时间</w:t>
            </w:r>
          </w:p>
        </w:tc>
      </w:tr>
      <w:tr w:rsidR="00213151" w14:paraId="115415D6" w14:textId="77777777">
        <w:tc>
          <w:tcPr>
            <w:tcW w:w="2127" w:type="dxa"/>
          </w:tcPr>
          <w:p w14:paraId="74659B68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nrRsrq</w:t>
            </w:r>
            <w:proofErr w:type="spellEnd"/>
          </w:p>
        </w:tc>
        <w:tc>
          <w:tcPr>
            <w:tcW w:w="2268" w:type="dxa"/>
            <w:gridSpan w:val="2"/>
          </w:tcPr>
          <w:p w14:paraId="7907CB6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3B143578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 xml:space="preserve">5g </w:t>
            </w:r>
            <w:proofErr w:type="spellStart"/>
            <w:r>
              <w:rPr>
                <w:rFonts w:cs="Arial" w:hint="eastAsia"/>
                <w:szCs w:val="21"/>
                <w:lang w:eastAsia="zh-CN"/>
              </w:rPr>
              <w:t>rsrq</w:t>
            </w:r>
            <w:proofErr w:type="spellEnd"/>
          </w:p>
        </w:tc>
      </w:tr>
      <w:tr w:rsidR="00213151" w14:paraId="535A8D5E" w14:textId="77777777">
        <w:tc>
          <w:tcPr>
            <w:tcW w:w="2127" w:type="dxa"/>
          </w:tcPr>
          <w:p w14:paraId="61D67307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cpeSinr</w:t>
            </w:r>
            <w:proofErr w:type="spellEnd"/>
          </w:p>
        </w:tc>
        <w:tc>
          <w:tcPr>
            <w:tcW w:w="2268" w:type="dxa"/>
            <w:gridSpan w:val="2"/>
          </w:tcPr>
          <w:p w14:paraId="7B07CDE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7572E225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sinr</w:t>
            </w:r>
            <w:proofErr w:type="spellEnd"/>
          </w:p>
        </w:tc>
      </w:tr>
      <w:tr w:rsidR="00213151" w14:paraId="44D6AA21" w14:textId="77777777">
        <w:tc>
          <w:tcPr>
            <w:tcW w:w="2127" w:type="dxa"/>
          </w:tcPr>
          <w:p w14:paraId="53EE2697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mcc</w:t>
            </w:r>
          </w:p>
        </w:tc>
        <w:tc>
          <w:tcPr>
            <w:tcW w:w="2268" w:type="dxa"/>
            <w:gridSpan w:val="2"/>
          </w:tcPr>
          <w:p w14:paraId="724B47B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4D0B4804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mcc</w:t>
            </w:r>
          </w:p>
        </w:tc>
      </w:tr>
      <w:tr w:rsidR="00213151" w14:paraId="634DB6EF" w14:textId="77777777">
        <w:tc>
          <w:tcPr>
            <w:tcW w:w="2127" w:type="dxa"/>
          </w:tcPr>
          <w:p w14:paraId="7A49844F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nrBandwidth</w:t>
            </w:r>
            <w:proofErr w:type="spellEnd"/>
          </w:p>
        </w:tc>
        <w:tc>
          <w:tcPr>
            <w:tcW w:w="2268" w:type="dxa"/>
            <w:gridSpan w:val="2"/>
          </w:tcPr>
          <w:p w14:paraId="7165C01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6787E449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 xml:space="preserve">5g </w:t>
            </w:r>
            <w:r>
              <w:rPr>
                <w:rFonts w:cs="Arial" w:hint="eastAsia"/>
                <w:szCs w:val="21"/>
                <w:lang w:eastAsia="zh-CN"/>
              </w:rPr>
              <w:t>带宽</w:t>
            </w:r>
          </w:p>
        </w:tc>
      </w:tr>
      <w:tr w:rsidR="00213151" w14:paraId="04FD8CD7" w14:textId="77777777">
        <w:tc>
          <w:tcPr>
            <w:tcW w:w="2127" w:type="dxa"/>
          </w:tcPr>
          <w:p w14:paraId="376FD6AD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nrEarfcn</w:t>
            </w:r>
            <w:proofErr w:type="spellEnd"/>
          </w:p>
        </w:tc>
        <w:tc>
          <w:tcPr>
            <w:tcW w:w="2268" w:type="dxa"/>
            <w:gridSpan w:val="2"/>
          </w:tcPr>
          <w:p w14:paraId="588B7B3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7A03F5E7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 xml:space="preserve">5g </w:t>
            </w:r>
            <w:r>
              <w:rPr>
                <w:rFonts w:cs="Arial" w:hint="eastAsia"/>
                <w:szCs w:val="21"/>
                <w:lang w:eastAsia="zh-CN"/>
              </w:rPr>
              <w:t>频点</w:t>
            </w:r>
          </w:p>
        </w:tc>
      </w:tr>
      <w:tr w:rsidR="00213151" w14:paraId="4BC7BA2D" w14:textId="77777777">
        <w:tc>
          <w:tcPr>
            <w:tcW w:w="2127" w:type="dxa"/>
          </w:tcPr>
          <w:p w14:paraId="0E10D991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nrCinr</w:t>
            </w:r>
            <w:proofErr w:type="spellEnd"/>
          </w:p>
        </w:tc>
        <w:tc>
          <w:tcPr>
            <w:tcW w:w="2268" w:type="dxa"/>
            <w:gridSpan w:val="2"/>
          </w:tcPr>
          <w:p w14:paraId="377751C3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7788879E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 xml:space="preserve">5g </w:t>
            </w:r>
            <w:proofErr w:type="spellStart"/>
            <w:r>
              <w:rPr>
                <w:rFonts w:cs="Arial" w:hint="eastAsia"/>
                <w:szCs w:val="21"/>
                <w:lang w:eastAsia="zh-CN"/>
              </w:rPr>
              <w:t>cinr</w:t>
            </w:r>
            <w:proofErr w:type="spellEnd"/>
          </w:p>
        </w:tc>
      </w:tr>
      <w:tr w:rsidR="00213151" w14:paraId="3519A52D" w14:textId="77777777">
        <w:tc>
          <w:tcPr>
            <w:tcW w:w="2127" w:type="dxa"/>
          </w:tcPr>
          <w:p w14:paraId="483E1AE7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cpeName</w:t>
            </w:r>
            <w:proofErr w:type="spellEnd"/>
          </w:p>
        </w:tc>
        <w:tc>
          <w:tcPr>
            <w:tcW w:w="2268" w:type="dxa"/>
            <w:gridSpan w:val="2"/>
          </w:tcPr>
          <w:p w14:paraId="119ADF7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7D7CBADD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Cpe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名称</w:t>
            </w:r>
          </w:p>
        </w:tc>
      </w:tr>
      <w:tr w:rsidR="00213151" w14:paraId="6D90A707" w14:textId="77777777">
        <w:tc>
          <w:tcPr>
            <w:tcW w:w="2127" w:type="dxa"/>
          </w:tcPr>
          <w:p w14:paraId="33E2709C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macaddress</w:t>
            </w:r>
            <w:proofErr w:type="spellEnd"/>
          </w:p>
        </w:tc>
        <w:tc>
          <w:tcPr>
            <w:tcW w:w="2268" w:type="dxa"/>
            <w:gridSpan w:val="2"/>
          </w:tcPr>
          <w:p w14:paraId="1106F28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5293076C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Mac</w:t>
            </w:r>
            <w:r>
              <w:rPr>
                <w:rFonts w:cs="Arial" w:hint="eastAsia"/>
                <w:szCs w:val="21"/>
                <w:lang w:eastAsia="zh-CN"/>
              </w:rPr>
              <w:t>地址</w:t>
            </w:r>
          </w:p>
        </w:tc>
      </w:tr>
      <w:tr w:rsidR="00213151" w14:paraId="0E0C199C" w14:textId="77777777">
        <w:tc>
          <w:tcPr>
            <w:tcW w:w="2127" w:type="dxa"/>
          </w:tcPr>
          <w:p w14:paraId="6164ADDA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ulCurrentDataRate</w:t>
            </w:r>
            <w:proofErr w:type="spellEnd"/>
          </w:p>
        </w:tc>
        <w:tc>
          <w:tcPr>
            <w:tcW w:w="2268" w:type="dxa"/>
            <w:gridSpan w:val="2"/>
          </w:tcPr>
          <w:p w14:paraId="6E6E7D3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1FC61B25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上行速率</w:t>
            </w:r>
          </w:p>
        </w:tc>
      </w:tr>
      <w:tr w:rsidR="00213151" w14:paraId="36A881A8" w14:textId="77777777">
        <w:tc>
          <w:tcPr>
            <w:tcW w:w="2127" w:type="dxa"/>
          </w:tcPr>
          <w:p w14:paraId="013F2DDF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longitude</w:t>
            </w:r>
          </w:p>
        </w:tc>
        <w:tc>
          <w:tcPr>
            <w:tcW w:w="2268" w:type="dxa"/>
            <w:gridSpan w:val="2"/>
          </w:tcPr>
          <w:p w14:paraId="6FCF805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067AF8D4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经度</w:t>
            </w:r>
          </w:p>
        </w:tc>
      </w:tr>
      <w:tr w:rsidR="00213151" w14:paraId="10714461" w14:textId="77777777">
        <w:tc>
          <w:tcPr>
            <w:tcW w:w="2127" w:type="dxa"/>
          </w:tcPr>
          <w:p w14:paraId="7982DD0C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nrPlmn</w:t>
            </w:r>
            <w:proofErr w:type="spellEnd"/>
          </w:p>
        </w:tc>
        <w:tc>
          <w:tcPr>
            <w:tcW w:w="2268" w:type="dxa"/>
            <w:gridSpan w:val="2"/>
          </w:tcPr>
          <w:p w14:paraId="2C671F7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0B2E75FE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 xml:space="preserve">5g </w:t>
            </w:r>
            <w:proofErr w:type="spellStart"/>
            <w:r>
              <w:rPr>
                <w:rFonts w:cs="Arial" w:hint="eastAsia"/>
                <w:szCs w:val="21"/>
                <w:lang w:eastAsia="zh-CN"/>
              </w:rPr>
              <w:t>plmn</w:t>
            </w:r>
            <w:proofErr w:type="spellEnd"/>
          </w:p>
        </w:tc>
      </w:tr>
      <w:tr w:rsidR="00213151" w14:paraId="76527A9A" w14:textId="77777777">
        <w:tc>
          <w:tcPr>
            <w:tcW w:w="2127" w:type="dxa"/>
          </w:tcPr>
          <w:p w14:paraId="6458EC11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dlFrequency</w:t>
            </w:r>
            <w:proofErr w:type="spellEnd"/>
          </w:p>
        </w:tc>
        <w:tc>
          <w:tcPr>
            <w:tcW w:w="2268" w:type="dxa"/>
            <w:gridSpan w:val="2"/>
          </w:tcPr>
          <w:p w14:paraId="4265362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3FDC0256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下行频率</w:t>
            </w:r>
          </w:p>
        </w:tc>
      </w:tr>
      <w:tr w:rsidR="00213151" w14:paraId="727EEE13" w14:textId="77777777">
        <w:tc>
          <w:tcPr>
            <w:tcW w:w="2127" w:type="dxa"/>
          </w:tcPr>
          <w:p w14:paraId="55364C39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ulMcs</w:t>
            </w:r>
            <w:proofErr w:type="spellEnd"/>
          </w:p>
        </w:tc>
        <w:tc>
          <w:tcPr>
            <w:tcW w:w="2268" w:type="dxa"/>
            <w:gridSpan w:val="2"/>
          </w:tcPr>
          <w:p w14:paraId="1F16FE4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50269069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上行</w:t>
            </w:r>
            <w:proofErr w:type="spellStart"/>
            <w:r>
              <w:rPr>
                <w:rFonts w:cs="Arial" w:hint="eastAsia"/>
                <w:szCs w:val="21"/>
                <w:lang w:eastAsia="zh-CN"/>
              </w:rPr>
              <w:t>mcs</w:t>
            </w:r>
            <w:proofErr w:type="spellEnd"/>
          </w:p>
        </w:tc>
      </w:tr>
      <w:tr w:rsidR="00213151" w14:paraId="2E5E2537" w14:textId="77777777">
        <w:tc>
          <w:tcPr>
            <w:tcW w:w="2127" w:type="dxa"/>
          </w:tcPr>
          <w:p w14:paraId="0A803841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dlBler</w:t>
            </w:r>
            <w:proofErr w:type="spellEnd"/>
          </w:p>
        </w:tc>
        <w:tc>
          <w:tcPr>
            <w:tcW w:w="2268" w:type="dxa"/>
            <w:gridSpan w:val="2"/>
          </w:tcPr>
          <w:p w14:paraId="73FAD81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79402F29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下行</w:t>
            </w:r>
            <w:proofErr w:type="spellStart"/>
            <w:r>
              <w:rPr>
                <w:rFonts w:cs="Arial" w:hint="eastAsia"/>
                <w:szCs w:val="21"/>
                <w:lang w:eastAsia="zh-CN"/>
              </w:rPr>
              <w:t>bler</w:t>
            </w:r>
            <w:proofErr w:type="spellEnd"/>
          </w:p>
        </w:tc>
      </w:tr>
      <w:tr w:rsidR="00213151" w14:paraId="48703911" w14:textId="77777777">
        <w:tc>
          <w:tcPr>
            <w:tcW w:w="2127" w:type="dxa"/>
          </w:tcPr>
          <w:p w14:paraId="6CC6896B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rsrp0</w:t>
            </w:r>
          </w:p>
        </w:tc>
        <w:tc>
          <w:tcPr>
            <w:tcW w:w="2268" w:type="dxa"/>
            <w:gridSpan w:val="2"/>
          </w:tcPr>
          <w:p w14:paraId="1792B0E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719A5307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Rsrp0</w:t>
            </w:r>
          </w:p>
        </w:tc>
      </w:tr>
      <w:tr w:rsidR="00213151" w14:paraId="0554C251" w14:textId="77777777">
        <w:tc>
          <w:tcPr>
            <w:tcW w:w="2127" w:type="dxa"/>
          </w:tcPr>
          <w:p w14:paraId="144A0F07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rsrp1</w:t>
            </w:r>
          </w:p>
        </w:tc>
        <w:tc>
          <w:tcPr>
            <w:tcW w:w="2268" w:type="dxa"/>
            <w:gridSpan w:val="2"/>
          </w:tcPr>
          <w:p w14:paraId="782F4ED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49EF8882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Rsrp1</w:t>
            </w:r>
          </w:p>
        </w:tc>
      </w:tr>
      <w:tr w:rsidR="00213151" w14:paraId="252F6469" w14:textId="77777777">
        <w:trPr>
          <w:trHeight w:val="90"/>
        </w:trPr>
        <w:tc>
          <w:tcPr>
            <w:tcW w:w="2127" w:type="dxa"/>
          </w:tcPr>
          <w:p w14:paraId="1FAF3DCC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nrPci</w:t>
            </w:r>
            <w:proofErr w:type="spellEnd"/>
          </w:p>
        </w:tc>
        <w:tc>
          <w:tcPr>
            <w:tcW w:w="2268" w:type="dxa"/>
            <w:gridSpan w:val="2"/>
          </w:tcPr>
          <w:p w14:paraId="20E2809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2C6B2321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 xml:space="preserve">5g </w:t>
            </w:r>
            <w:proofErr w:type="spellStart"/>
            <w:r>
              <w:rPr>
                <w:rFonts w:cs="Arial" w:hint="eastAsia"/>
                <w:szCs w:val="21"/>
                <w:lang w:eastAsia="zh-CN"/>
              </w:rPr>
              <w:t>pci</w:t>
            </w:r>
            <w:proofErr w:type="spellEnd"/>
          </w:p>
        </w:tc>
      </w:tr>
      <w:tr w:rsidR="00213151" w14:paraId="3B2BDA1D" w14:textId="77777777">
        <w:tc>
          <w:tcPr>
            <w:tcW w:w="2127" w:type="dxa"/>
          </w:tcPr>
          <w:p w14:paraId="262BC532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nrUlFrequency</w:t>
            </w:r>
            <w:proofErr w:type="spellEnd"/>
          </w:p>
        </w:tc>
        <w:tc>
          <w:tcPr>
            <w:tcW w:w="2268" w:type="dxa"/>
            <w:gridSpan w:val="2"/>
          </w:tcPr>
          <w:p w14:paraId="7838D9B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3805376B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5g</w:t>
            </w:r>
            <w:r>
              <w:rPr>
                <w:rFonts w:cs="Arial" w:hint="eastAsia"/>
                <w:szCs w:val="21"/>
                <w:lang w:eastAsia="zh-CN"/>
              </w:rPr>
              <w:t>上行频率</w:t>
            </w:r>
          </w:p>
        </w:tc>
      </w:tr>
      <w:tr w:rsidR="00213151" w14:paraId="78F02892" w14:textId="77777777">
        <w:tc>
          <w:tcPr>
            <w:tcW w:w="2127" w:type="dxa"/>
          </w:tcPr>
          <w:p w14:paraId="1C5B6700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nrDlFrequency</w:t>
            </w:r>
            <w:proofErr w:type="spellEnd"/>
          </w:p>
        </w:tc>
        <w:tc>
          <w:tcPr>
            <w:tcW w:w="2268" w:type="dxa"/>
            <w:gridSpan w:val="2"/>
          </w:tcPr>
          <w:p w14:paraId="798B240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69F1B66B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5g</w:t>
            </w:r>
            <w:r>
              <w:rPr>
                <w:rFonts w:cs="Arial" w:hint="eastAsia"/>
                <w:szCs w:val="21"/>
                <w:lang w:eastAsia="zh-CN"/>
              </w:rPr>
              <w:t>下行频率</w:t>
            </w:r>
          </w:p>
        </w:tc>
      </w:tr>
      <w:tr w:rsidR="00213151" w14:paraId="111A8160" w14:textId="77777777">
        <w:tc>
          <w:tcPr>
            <w:tcW w:w="2127" w:type="dxa"/>
          </w:tcPr>
          <w:p w14:paraId="305152FD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lastinformtime</w:t>
            </w:r>
            <w:proofErr w:type="spellEnd"/>
          </w:p>
        </w:tc>
        <w:tc>
          <w:tcPr>
            <w:tcW w:w="2268" w:type="dxa"/>
            <w:gridSpan w:val="2"/>
          </w:tcPr>
          <w:p w14:paraId="3AE987C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2C09DAC5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最近一次心跳时间</w:t>
            </w:r>
          </w:p>
        </w:tc>
      </w:tr>
      <w:tr w:rsidR="00213151" w14:paraId="5E11D3A3" w14:textId="77777777">
        <w:tc>
          <w:tcPr>
            <w:tcW w:w="2127" w:type="dxa"/>
          </w:tcPr>
          <w:p w14:paraId="40E1F021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softwareVersion</w:t>
            </w:r>
            <w:proofErr w:type="spellEnd"/>
          </w:p>
        </w:tc>
        <w:tc>
          <w:tcPr>
            <w:tcW w:w="2268" w:type="dxa"/>
            <w:gridSpan w:val="2"/>
          </w:tcPr>
          <w:p w14:paraId="36C5FAE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6438473D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软件版本</w:t>
            </w:r>
          </w:p>
        </w:tc>
      </w:tr>
      <w:tr w:rsidR="00213151" w14:paraId="61F2BE0A" w14:textId="77777777">
        <w:tc>
          <w:tcPr>
            <w:tcW w:w="2127" w:type="dxa"/>
          </w:tcPr>
          <w:p w14:paraId="6CF1044E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lteStatus</w:t>
            </w:r>
            <w:proofErr w:type="spellEnd"/>
          </w:p>
        </w:tc>
        <w:tc>
          <w:tcPr>
            <w:tcW w:w="2268" w:type="dxa"/>
            <w:gridSpan w:val="2"/>
          </w:tcPr>
          <w:p w14:paraId="753F1A5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10E2A579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Lte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状态</w:t>
            </w:r>
          </w:p>
        </w:tc>
      </w:tr>
      <w:tr w:rsidR="00213151" w14:paraId="4C60BEFE" w14:textId="77777777">
        <w:tc>
          <w:tcPr>
            <w:tcW w:w="2127" w:type="dxa"/>
          </w:tcPr>
          <w:p w14:paraId="3871707B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ipaddress</w:t>
            </w:r>
            <w:proofErr w:type="spellEnd"/>
          </w:p>
        </w:tc>
        <w:tc>
          <w:tcPr>
            <w:tcW w:w="2268" w:type="dxa"/>
            <w:gridSpan w:val="2"/>
          </w:tcPr>
          <w:p w14:paraId="72F4F94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3B0BBD0F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Ip</w:t>
            </w:r>
            <w:r>
              <w:rPr>
                <w:rFonts w:cs="Arial" w:hint="eastAsia"/>
                <w:szCs w:val="21"/>
                <w:lang w:eastAsia="zh-CN"/>
              </w:rPr>
              <w:t>地址</w:t>
            </w:r>
          </w:p>
        </w:tc>
      </w:tr>
      <w:tr w:rsidR="00213151" w14:paraId="2419AEE1" w14:textId="77777777">
        <w:tc>
          <w:tcPr>
            <w:tcW w:w="2127" w:type="dxa"/>
          </w:tcPr>
          <w:p w14:paraId="368BE83F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ulFrequency</w:t>
            </w:r>
            <w:proofErr w:type="spellEnd"/>
          </w:p>
        </w:tc>
        <w:tc>
          <w:tcPr>
            <w:tcW w:w="2268" w:type="dxa"/>
            <w:gridSpan w:val="2"/>
          </w:tcPr>
          <w:p w14:paraId="305987C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75BB0E1F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上行频率</w:t>
            </w:r>
          </w:p>
        </w:tc>
      </w:tr>
      <w:tr w:rsidR="00213151" w14:paraId="6FE2360F" w14:textId="77777777">
        <w:tc>
          <w:tcPr>
            <w:tcW w:w="2127" w:type="dxa"/>
          </w:tcPr>
          <w:p w14:paraId="0856ABB5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dlMcs</w:t>
            </w:r>
            <w:proofErr w:type="spellEnd"/>
          </w:p>
        </w:tc>
        <w:tc>
          <w:tcPr>
            <w:tcW w:w="2268" w:type="dxa"/>
            <w:gridSpan w:val="2"/>
          </w:tcPr>
          <w:p w14:paraId="0005FA8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0069A4C1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下行</w:t>
            </w:r>
            <w:proofErr w:type="spellStart"/>
            <w:r>
              <w:rPr>
                <w:rFonts w:cs="Arial" w:hint="eastAsia"/>
                <w:szCs w:val="21"/>
                <w:lang w:eastAsia="zh-CN"/>
              </w:rPr>
              <w:t>mcs</w:t>
            </w:r>
            <w:proofErr w:type="spellEnd"/>
          </w:p>
        </w:tc>
      </w:tr>
      <w:tr w:rsidR="00213151" w14:paraId="3AECB7CA" w14:textId="77777777">
        <w:tc>
          <w:tcPr>
            <w:tcW w:w="2127" w:type="dxa"/>
          </w:tcPr>
          <w:p w14:paraId="5440E2EA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cellName</w:t>
            </w:r>
            <w:proofErr w:type="spellEnd"/>
          </w:p>
        </w:tc>
        <w:tc>
          <w:tcPr>
            <w:tcW w:w="2268" w:type="dxa"/>
            <w:gridSpan w:val="2"/>
          </w:tcPr>
          <w:p w14:paraId="584E0D6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45647BC3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基站名称</w:t>
            </w:r>
          </w:p>
        </w:tc>
      </w:tr>
      <w:tr w:rsidR="00213151" w14:paraId="6F5C630B" w14:textId="77777777">
        <w:tc>
          <w:tcPr>
            <w:tcW w:w="2127" w:type="dxa"/>
          </w:tcPr>
          <w:p w14:paraId="265392F5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latitude</w:t>
            </w:r>
          </w:p>
        </w:tc>
        <w:tc>
          <w:tcPr>
            <w:tcW w:w="2268" w:type="dxa"/>
            <w:gridSpan w:val="2"/>
          </w:tcPr>
          <w:p w14:paraId="6F397AE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0B2D993D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纬度</w:t>
            </w:r>
          </w:p>
        </w:tc>
      </w:tr>
      <w:tr w:rsidR="00213151" w14:paraId="747FB952" w14:textId="77777777">
        <w:tc>
          <w:tcPr>
            <w:tcW w:w="2127" w:type="dxa"/>
          </w:tcPr>
          <w:p w14:paraId="46508B71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lteConnectionTime</w:t>
            </w:r>
            <w:proofErr w:type="spellEnd"/>
          </w:p>
        </w:tc>
        <w:tc>
          <w:tcPr>
            <w:tcW w:w="2268" w:type="dxa"/>
            <w:gridSpan w:val="2"/>
          </w:tcPr>
          <w:p w14:paraId="1B023E0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40115892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Lte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连接时间</w:t>
            </w:r>
          </w:p>
        </w:tc>
      </w:tr>
      <w:tr w:rsidR="00213151" w14:paraId="3C363946" w14:textId="77777777">
        <w:tc>
          <w:tcPr>
            <w:tcW w:w="2127" w:type="dxa"/>
          </w:tcPr>
          <w:p w14:paraId="62F56849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cellIdentity</w:t>
            </w:r>
            <w:proofErr w:type="spellEnd"/>
          </w:p>
        </w:tc>
        <w:tc>
          <w:tcPr>
            <w:tcW w:w="2268" w:type="dxa"/>
            <w:gridSpan w:val="2"/>
          </w:tcPr>
          <w:p w14:paraId="7BAEAF2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7781736E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Cellid</w:t>
            </w:r>
            <w:proofErr w:type="spellEnd"/>
          </w:p>
        </w:tc>
      </w:tr>
      <w:tr w:rsidR="00213151" w14:paraId="20444D7C" w14:textId="77777777">
        <w:tc>
          <w:tcPr>
            <w:tcW w:w="2127" w:type="dxa"/>
          </w:tcPr>
          <w:p w14:paraId="07400514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imsi</w:t>
            </w:r>
            <w:proofErr w:type="spellEnd"/>
          </w:p>
        </w:tc>
        <w:tc>
          <w:tcPr>
            <w:tcW w:w="2268" w:type="dxa"/>
            <w:gridSpan w:val="2"/>
          </w:tcPr>
          <w:p w14:paraId="3E0F912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76406A8B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IMSI</w:t>
            </w:r>
          </w:p>
        </w:tc>
      </w:tr>
      <w:tr w:rsidR="00213151" w14:paraId="3F9F6131" w14:textId="77777777">
        <w:tc>
          <w:tcPr>
            <w:tcW w:w="2127" w:type="dxa"/>
          </w:tcPr>
          <w:p w14:paraId="775D529A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txPower</w:t>
            </w:r>
            <w:proofErr w:type="spellEnd"/>
          </w:p>
        </w:tc>
        <w:tc>
          <w:tcPr>
            <w:tcW w:w="2268" w:type="dxa"/>
            <w:gridSpan w:val="2"/>
          </w:tcPr>
          <w:p w14:paraId="5236E5D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1F1D3C4F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功率</w:t>
            </w:r>
          </w:p>
        </w:tc>
      </w:tr>
      <w:tr w:rsidR="00213151" w14:paraId="0F916FC2" w14:textId="77777777">
        <w:tc>
          <w:tcPr>
            <w:tcW w:w="2127" w:type="dxa"/>
          </w:tcPr>
          <w:p w14:paraId="60605B02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moduleVersion</w:t>
            </w:r>
            <w:proofErr w:type="spellEnd"/>
          </w:p>
        </w:tc>
        <w:tc>
          <w:tcPr>
            <w:tcW w:w="2268" w:type="dxa"/>
            <w:gridSpan w:val="2"/>
          </w:tcPr>
          <w:p w14:paraId="6B903D2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1786204A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模块版本</w:t>
            </w:r>
          </w:p>
        </w:tc>
      </w:tr>
      <w:tr w:rsidR="00213151" w14:paraId="4E93BA60" w14:textId="77777777">
        <w:tc>
          <w:tcPr>
            <w:tcW w:w="2127" w:type="dxa"/>
          </w:tcPr>
          <w:p w14:paraId="597913C8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pci</w:t>
            </w:r>
            <w:proofErr w:type="spellEnd"/>
          </w:p>
        </w:tc>
        <w:tc>
          <w:tcPr>
            <w:tcW w:w="2268" w:type="dxa"/>
            <w:gridSpan w:val="2"/>
          </w:tcPr>
          <w:p w14:paraId="14F8C33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2666BE00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Pci</w:t>
            </w:r>
            <w:proofErr w:type="spellEnd"/>
          </w:p>
        </w:tc>
      </w:tr>
      <w:tr w:rsidR="00213151" w14:paraId="6258E9BA" w14:textId="77777777">
        <w:tc>
          <w:tcPr>
            <w:tcW w:w="2127" w:type="dxa"/>
          </w:tcPr>
          <w:p w14:paraId="1461CD71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onlineTime</w:t>
            </w:r>
            <w:proofErr w:type="spellEnd"/>
          </w:p>
        </w:tc>
        <w:tc>
          <w:tcPr>
            <w:tcW w:w="2268" w:type="dxa"/>
            <w:gridSpan w:val="2"/>
          </w:tcPr>
          <w:p w14:paraId="0713365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0718ED6C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在线时间</w:t>
            </w:r>
          </w:p>
        </w:tc>
      </w:tr>
      <w:tr w:rsidR="00213151" w14:paraId="63361FB9" w14:textId="77777777">
        <w:tc>
          <w:tcPr>
            <w:tcW w:w="2127" w:type="dxa"/>
          </w:tcPr>
          <w:p w14:paraId="080B65D5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offlineTime</w:t>
            </w:r>
            <w:proofErr w:type="spellEnd"/>
          </w:p>
        </w:tc>
        <w:tc>
          <w:tcPr>
            <w:tcW w:w="2268" w:type="dxa"/>
            <w:gridSpan w:val="2"/>
          </w:tcPr>
          <w:p w14:paraId="384E470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2E07257E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离线时间</w:t>
            </w:r>
          </w:p>
        </w:tc>
      </w:tr>
      <w:tr w:rsidR="00213151" w14:paraId="11913269" w14:textId="77777777">
        <w:tc>
          <w:tcPr>
            <w:tcW w:w="2127" w:type="dxa"/>
          </w:tcPr>
          <w:p w14:paraId="2E6BEAF4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nrSinr</w:t>
            </w:r>
            <w:proofErr w:type="spellEnd"/>
          </w:p>
        </w:tc>
        <w:tc>
          <w:tcPr>
            <w:tcW w:w="2268" w:type="dxa"/>
            <w:gridSpan w:val="2"/>
          </w:tcPr>
          <w:p w14:paraId="7D2157F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0337DFCB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 xml:space="preserve">5g </w:t>
            </w:r>
            <w:proofErr w:type="spellStart"/>
            <w:r>
              <w:rPr>
                <w:rFonts w:cs="Arial" w:hint="eastAsia"/>
                <w:szCs w:val="21"/>
                <w:lang w:eastAsia="zh-CN"/>
              </w:rPr>
              <w:t>sinr</w:t>
            </w:r>
            <w:proofErr w:type="spellEnd"/>
          </w:p>
        </w:tc>
      </w:tr>
      <w:tr w:rsidR="00213151" w14:paraId="6E5CE271" w14:textId="77777777">
        <w:tc>
          <w:tcPr>
            <w:tcW w:w="2127" w:type="dxa"/>
          </w:tcPr>
          <w:p w14:paraId="0A479A73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nrCellId</w:t>
            </w:r>
            <w:proofErr w:type="spellEnd"/>
          </w:p>
        </w:tc>
        <w:tc>
          <w:tcPr>
            <w:tcW w:w="2268" w:type="dxa"/>
            <w:gridSpan w:val="2"/>
          </w:tcPr>
          <w:p w14:paraId="77FCF00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3D9092CF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5g cell id</w:t>
            </w:r>
          </w:p>
        </w:tc>
      </w:tr>
      <w:tr w:rsidR="00213151" w14:paraId="4777410B" w14:textId="77777777">
        <w:tc>
          <w:tcPr>
            <w:tcW w:w="2127" w:type="dxa"/>
          </w:tcPr>
          <w:p w14:paraId="7C6801AF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lastRenderedPageBreak/>
              <w:t>cinr0</w:t>
            </w:r>
          </w:p>
        </w:tc>
        <w:tc>
          <w:tcPr>
            <w:tcW w:w="2268" w:type="dxa"/>
            <w:gridSpan w:val="2"/>
          </w:tcPr>
          <w:p w14:paraId="3D15817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7D15C6C4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Cinr0</w:t>
            </w:r>
          </w:p>
        </w:tc>
      </w:tr>
      <w:tr w:rsidR="00213151" w14:paraId="5ACD2920" w14:textId="77777777">
        <w:tc>
          <w:tcPr>
            <w:tcW w:w="2127" w:type="dxa"/>
          </w:tcPr>
          <w:p w14:paraId="450715F1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product</w:t>
            </w:r>
          </w:p>
        </w:tc>
        <w:tc>
          <w:tcPr>
            <w:tcW w:w="2268" w:type="dxa"/>
            <w:gridSpan w:val="2"/>
          </w:tcPr>
          <w:p w14:paraId="3BE19B5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591020F4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上报的</w:t>
            </w:r>
            <w:r>
              <w:rPr>
                <w:rFonts w:cs="Arial" w:hint="eastAsia"/>
                <w:szCs w:val="21"/>
                <w:lang w:eastAsia="zh-CN"/>
              </w:rPr>
              <w:t>product</w:t>
            </w:r>
            <w:r>
              <w:rPr>
                <w:rFonts w:cs="Arial" w:hint="eastAsia"/>
                <w:szCs w:val="21"/>
                <w:lang w:eastAsia="zh-CN"/>
              </w:rPr>
              <w:t>名称</w:t>
            </w:r>
          </w:p>
        </w:tc>
      </w:tr>
      <w:tr w:rsidR="00213151" w14:paraId="6CC97008" w14:textId="77777777">
        <w:tc>
          <w:tcPr>
            <w:tcW w:w="2127" w:type="dxa"/>
          </w:tcPr>
          <w:p w14:paraId="0BAF8D77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cinr1</w:t>
            </w:r>
          </w:p>
        </w:tc>
        <w:tc>
          <w:tcPr>
            <w:tcW w:w="2268" w:type="dxa"/>
            <w:gridSpan w:val="2"/>
          </w:tcPr>
          <w:p w14:paraId="68D2C3B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78ABAAEE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Cinr1</w:t>
            </w:r>
          </w:p>
        </w:tc>
      </w:tr>
      <w:tr w:rsidR="00213151" w14:paraId="6E4AB0FB" w14:textId="77777777">
        <w:tc>
          <w:tcPr>
            <w:tcW w:w="2127" w:type="dxa"/>
          </w:tcPr>
          <w:p w14:paraId="06DBE19D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mnc</w:t>
            </w:r>
            <w:proofErr w:type="spellEnd"/>
          </w:p>
        </w:tc>
        <w:tc>
          <w:tcPr>
            <w:tcW w:w="2268" w:type="dxa"/>
            <w:gridSpan w:val="2"/>
          </w:tcPr>
          <w:p w14:paraId="3C6AFD8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6F8C23EA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mnc</w:t>
            </w:r>
            <w:proofErr w:type="spellEnd"/>
          </w:p>
        </w:tc>
      </w:tr>
      <w:tr w:rsidR="00213151" w14:paraId="5E7D6A7D" w14:textId="77777777">
        <w:trPr>
          <w:trHeight w:val="292"/>
        </w:trPr>
        <w:tc>
          <w:tcPr>
            <w:tcW w:w="2127" w:type="dxa"/>
          </w:tcPr>
          <w:p w14:paraId="42747975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uptime</w:t>
            </w:r>
          </w:p>
        </w:tc>
        <w:tc>
          <w:tcPr>
            <w:tcW w:w="2268" w:type="dxa"/>
            <w:gridSpan w:val="2"/>
          </w:tcPr>
          <w:p w14:paraId="0964431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666F7F8E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系统运行时间</w:t>
            </w:r>
          </w:p>
        </w:tc>
      </w:tr>
      <w:tr w:rsidR="00213151" w14:paraId="4E6C6623" w14:textId="77777777">
        <w:tc>
          <w:tcPr>
            <w:tcW w:w="2127" w:type="dxa"/>
          </w:tcPr>
          <w:p w14:paraId="0C6B1993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dlCurrentDataRate</w:t>
            </w:r>
            <w:proofErr w:type="spellEnd"/>
          </w:p>
        </w:tc>
        <w:tc>
          <w:tcPr>
            <w:tcW w:w="2268" w:type="dxa"/>
            <w:gridSpan w:val="2"/>
          </w:tcPr>
          <w:p w14:paraId="03C0DFE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195AE0BD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下行吞吐量</w:t>
            </w:r>
          </w:p>
        </w:tc>
      </w:tr>
      <w:tr w:rsidR="00213151" w14:paraId="61CBC645" w14:textId="77777777">
        <w:tc>
          <w:tcPr>
            <w:tcW w:w="2127" w:type="dxa"/>
          </w:tcPr>
          <w:p w14:paraId="2F971E63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modelName</w:t>
            </w:r>
            <w:proofErr w:type="spellEnd"/>
          </w:p>
        </w:tc>
        <w:tc>
          <w:tcPr>
            <w:tcW w:w="2268" w:type="dxa"/>
            <w:gridSpan w:val="2"/>
          </w:tcPr>
          <w:p w14:paraId="5375955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60EF9248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模块名称</w:t>
            </w:r>
          </w:p>
        </w:tc>
      </w:tr>
      <w:tr w:rsidR="00213151" w14:paraId="758F886F" w14:textId="77777777">
        <w:tc>
          <w:tcPr>
            <w:tcW w:w="2127" w:type="dxa"/>
          </w:tcPr>
          <w:p w14:paraId="61823768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marketName</w:t>
            </w:r>
            <w:proofErr w:type="spellEnd"/>
          </w:p>
        </w:tc>
        <w:tc>
          <w:tcPr>
            <w:tcW w:w="2268" w:type="dxa"/>
            <w:gridSpan w:val="2"/>
          </w:tcPr>
          <w:p w14:paraId="5B9471A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68D95B46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市场名称</w:t>
            </w:r>
          </w:p>
        </w:tc>
      </w:tr>
      <w:tr w:rsidR="00213151" w14:paraId="5AB90412" w14:textId="77777777">
        <w:tc>
          <w:tcPr>
            <w:tcW w:w="2127" w:type="dxa"/>
          </w:tcPr>
          <w:p w14:paraId="1E71FBC5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linkCondition</w:t>
            </w:r>
            <w:proofErr w:type="spellEnd"/>
          </w:p>
        </w:tc>
        <w:tc>
          <w:tcPr>
            <w:tcW w:w="2268" w:type="dxa"/>
            <w:gridSpan w:val="2"/>
          </w:tcPr>
          <w:p w14:paraId="15D4685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10B3BF27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linkCondition</w:t>
            </w:r>
            <w:proofErr w:type="spellEnd"/>
          </w:p>
        </w:tc>
      </w:tr>
      <w:tr w:rsidR="00213151" w14:paraId="202421F1" w14:textId="77777777">
        <w:tc>
          <w:tcPr>
            <w:tcW w:w="2127" w:type="dxa"/>
          </w:tcPr>
          <w:p w14:paraId="06DE1CA1" w14:textId="77777777" w:rsidR="00213151" w:rsidRDefault="00000000">
            <w:pPr>
              <w:spacing w:line="240" w:lineRule="auto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lastsyntime</w:t>
            </w:r>
            <w:proofErr w:type="spellEnd"/>
          </w:p>
        </w:tc>
        <w:tc>
          <w:tcPr>
            <w:tcW w:w="2268" w:type="dxa"/>
            <w:gridSpan w:val="2"/>
          </w:tcPr>
          <w:p w14:paraId="11FD0A2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string(32)</w:t>
            </w:r>
          </w:p>
        </w:tc>
        <w:tc>
          <w:tcPr>
            <w:tcW w:w="3969" w:type="dxa"/>
            <w:gridSpan w:val="2"/>
          </w:tcPr>
          <w:p w14:paraId="337B66D1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最近一次同步时间</w:t>
            </w:r>
          </w:p>
        </w:tc>
      </w:tr>
    </w:tbl>
    <w:p w14:paraId="2536CF01" w14:textId="77777777" w:rsidR="00213151" w:rsidRDefault="00000000">
      <w:pPr>
        <w:rPr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77C3DBF2" w14:textId="77777777">
        <w:tc>
          <w:tcPr>
            <w:tcW w:w="8522" w:type="dxa"/>
          </w:tcPr>
          <w:p w14:paraId="42B01289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218A02D4" w14:textId="77777777">
        <w:tc>
          <w:tcPr>
            <w:tcW w:w="8522" w:type="dxa"/>
          </w:tcPr>
          <w:p w14:paraId="2FD9CC6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curl 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-XGET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'http://localhost:</w:t>
            </w:r>
            <w:r>
              <w:rPr>
                <w:rFonts w:ascii="Consolas" w:eastAsia="Consolas" w:hAnsi="Consolas" w:cs="Consolas" w:hint="eastAsia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8081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/</w:t>
            </w:r>
            <w:r>
              <w:rPr>
                <w:rFonts w:ascii="Consolas" w:eastAsia="Consolas" w:hAnsi="Consolas" w:cs="Consolas" w:hint="eastAsia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v1/cpe/infos/</w:t>
            </w:r>
            <w:r>
              <w:rPr>
                <w:rFonts w:ascii="Consolas" w:eastAsia="Consolas" w:hAnsi="Consolas" w:cs="Consolas" w:hint="eastAsia"/>
                <w:color w:val="FF0000"/>
                <w:sz w:val="18"/>
                <w:szCs w:val="18"/>
                <w:lang w:eastAsia="zh-CN" w:bidi="ar"/>
              </w:rPr>
              <w:t>120300008019ABP0909</w:t>
            </w:r>
            <w:r>
              <w:rPr>
                <w:rFonts w:ascii="Consolas" w:eastAsia="Consolas" w:hAnsi="Consolas" w:cs="Consolas"/>
                <w:color w:val="FF0000"/>
                <w:sz w:val="18"/>
                <w:szCs w:val="18"/>
                <w:shd w:val="clear" w:color="auto" w:fill="FFFFFE"/>
                <w:lang w:eastAsia="zh-CN" w:bidi="ar"/>
              </w:rPr>
              <w:t>' 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\</w:t>
            </w:r>
          </w:p>
          <w:p w14:paraId="5182434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FFFFE"/>
                <w:lang w:eastAsia="zh-CN" w:bidi="ar"/>
              </w:rPr>
              <w:t>--header 'Authorization: eyJ0eXAiOiJKV1QiLCJhbGciOiJIUzI1NiJ9.eyJpYXQiOjE2NTcwMTU0MzEsInVzZXJuYW1lIjoiYWRtaW4ifQ.SNUtqxFvFXsGQYeHKfvmQscqu9f0ggqMAcBzeeAw7Cw'</w:t>
            </w:r>
          </w:p>
          <w:p w14:paraId="0D5C1B25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auto"/>
                <w:szCs w:val="22"/>
                <w:u w:val="none"/>
                <w:lang w:eastAsia="zh-CN"/>
              </w:rPr>
            </w:pPr>
          </w:p>
        </w:tc>
      </w:tr>
      <w:tr w:rsidR="00213151" w14:paraId="501FC191" w14:textId="77777777">
        <w:tc>
          <w:tcPr>
            <w:tcW w:w="8522" w:type="dxa"/>
          </w:tcPr>
          <w:p w14:paraId="469B552F" w14:textId="77777777" w:rsidR="00213151" w:rsidRDefault="00000000">
            <w:pPr>
              <w:rPr>
                <w:rFonts w:cs="Arial"/>
                <w:szCs w:val="21"/>
                <w:shd w:val="clear" w:color="auto" w:fill="FFFFFF"/>
                <w:lang w:eastAsia="zh-CN"/>
              </w:rPr>
            </w:pPr>
            <w:r>
              <w:rPr>
                <w:rFonts w:cs="Arial"/>
                <w:b/>
                <w:bCs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319246A1" w14:textId="77777777">
        <w:tc>
          <w:tcPr>
            <w:tcW w:w="8522" w:type="dxa"/>
          </w:tcPr>
          <w:p w14:paraId="6D51BB2E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{</w:t>
            </w:r>
          </w:p>
          <w:p w14:paraId="7386B5F0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"code": 200,</w:t>
            </w:r>
          </w:p>
          <w:p w14:paraId="11FEBD7D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"message": "success",</w:t>
            </w:r>
          </w:p>
          <w:p w14:paraId="74B81D47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"data": {</w:t>
            </w:r>
          </w:p>
          <w:p w14:paraId="564827D3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ulMcs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"2.0",</w:t>
            </w:r>
          </w:p>
          <w:p w14:paraId="292CAD6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dlMcs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"19.0",</w:t>
            </w:r>
          </w:p>
          <w:p w14:paraId="32045960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"rsrp0": "-74.3",</w:t>
            </w:r>
          </w:p>
          <w:p w14:paraId="6BE58A5E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"rsrp1": "-69.7",</w:t>
            </w:r>
          </w:p>
          <w:p w14:paraId="5FFA37D3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"cinr0": "15.8",</w:t>
            </w:r>
          </w:p>
          <w:p w14:paraId="1D3C8746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"cinr1": "18.3",</w:t>
            </w:r>
          </w:p>
          <w:p w14:paraId="361E584E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pci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"36.0",</w:t>
            </w:r>
          </w:p>
          <w:p w14:paraId="452E73F0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dlCurrentDataRate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"0.0",</w:t>
            </w:r>
          </w:p>
          <w:p w14:paraId="2222A29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ulCurrentDataRate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"0.0",</w:t>
            </w:r>
          </w:p>
          <w:p w14:paraId="25C463F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"uptime": "14d 2h 12m 0s",</w:t>
            </w:r>
          </w:p>
          <w:p w14:paraId="7A3C67F3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offLineTime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"2023-11-28 06:18:04",</w:t>
            </w:r>
          </w:p>
          <w:p w14:paraId="7A6CD853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onLineTime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"2023-11-01 08:11:02",</w:t>
            </w:r>
          </w:p>
          <w:p w14:paraId="3CB3DC8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imsi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"460680005000069",</w:t>
            </w:r>
          </w:p>
          <w:p w14:paraId="5B1F913D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macAddress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"48:BF:74:0C:8E:BF",</w:t>
            </w:r>
          </w:p>
          <w:p w14:paraId="6513B07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ipAddress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"192.168.101.179",</w:t>
            </w:r>
          </w:p>
          <w:p w14:paraId="3F65C73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cellName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3E9901E5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ulFrequency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"3640000",</w:t>
            </w:r>
          </w:p>
          <w:p w14:paraId="0EEA716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cpeCode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"48BF740C8EBF",</w:t>
            </w:r>
          </w:p>
          <w:p w14:paraId="530D53A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serialNumber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"120300008019ABP0909",</w:t>
            </w:r>
          </w:p>
          <w:p w14:paraId="414E582D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cellIdentity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"4399036",</w:t>
            </w:r>
          </w:p>
          <w:p w14:paraId="75998685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cpeName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"120300008019ABP0909",</w:t>
            </w:r>
          </w:p>
          <w:p w14:paraId="1DCA83C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lastRenderedPageBreak/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softwareVersion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"BaiCE_BM_2.5.26_NA",</w:t>
            </w:r>
          </w:p>
          <w:p w14:paraId="7D2ED6BD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connectionStatus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"Off",</w:t>
            </w:r>
          </w:p>
          <w:p w14:paraId="08F10241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lastInformTime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"2023-11-02 05:19:09",</w:t>
            </w:r>
          </w:p>
          <w:p w14:paraId="20F0392E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lastSynTime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"2023-11-02 05:19:09",</w:t>
            </w:r>
          </w:p>
          <w:p w14:paraId="3ACE4AB7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cpeSinr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"9.4",</w:t>
            </w:r>
          </w:p>
          <w:p w14:paraId="17152061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modelName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"EG7035E-M11",</w:t>
            </w:r>
          </w:p>
          <w:p w14:paraId="2087F12C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lgwIp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"172.21.172.14:50069",</w:t>
            </w:r>
          </w:p>
          <w:p w14:paraId="1A3BE6D9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lgwMac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0713DFB6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txPower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"-4.9",</w:t>
            </w:r>
          </w:p>
          <w:p w14:paraId="207A0A8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mnc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"68",</w:t>
            </w:r>
          </w:p>
          <w:p w14:paraId="04F2CCD7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"mcc": "460.0",</w:t>
            </w:r>
          </w:p>
          <w:p w14:paraId="71A907E1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lteStatus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"connected",</w:t>
            </w:r>
          </w:p>
          <w:p w14:paraId="7CA0304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"bandwidth": "10",</w:t>
            </w:r>
          </w:p>
          <w:p w14:paraId="28692994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groupName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"Default Level Group/Default Device Group",</w:t>
            </w:r>
          </w:p>
          <w:p w14:paraId="656CCA23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"longitude": "",</w:t>
            </w:r>
          </w:p>
          <w:p w14:paraId="19938379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"latitude": "",</w:t>
            </w:r>
          </w:p>
          <w:p w14:paraId="4B277BDE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"height": "",</w:t>
            </w:r>
          </w:p>
          <w:p w14:paraId="44C7D55B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firstOnlineTime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"2023-07-29 10:24:18",</w:t>
            </w:r>
          </w:p>
          <w:p w14:paraId="4150D881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linkCondition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558E9B89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dlEarfcn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"43990",</w:t>
            </w:r>
          </w:p>
          <w:p w14:paraId="5AF1CC55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cpeModel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"4G",</w:t>
            </w:r>
          </w:p>
          <w:p w14:paraId="0938B27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dlBler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5F246EE7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marketName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"Atom OD04H-M11",</w:t>
            </w:r>
          </w:p>
          <w:p w14:paraId="13BF79AC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nrPci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33AB8896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nrBand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56A3B8C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nrBandwidth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61F5C0A1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nrEarfcn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2BEBBBC1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nrPlmn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0D8E97BC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nrCellId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325FB8C0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nrDlFrequency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1D3F7319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nrUlFrequency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262F354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nrCinr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7C1C1BFD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nrSinr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5D6ABD6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nrRsrp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62F037D5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nrRsrq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"",</w:t>
            </w:r>
          </w:p>
          <w:p w14:paraId="349AE16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moduleVersion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"4.2.2.0-30436-BYPASS-1.1.3",</w:t>
            </w:r>
          </w:p>
          <w:p w14:paraId="34C65CBA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lteConnectionTime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"0d 0h 6m 54s",</w:t>
            </w:r>
          </w:p>
          <w:p w14:paraId="38E00E68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imei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"865436030488506",</w:t>
            </w:r>
          </w:p>
          <w:p w14:paraId="06958686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lgwUrl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"https://172.21.172.14:50069",</w:t>
            </w:r>
          </w:p>
          <w:p w14:paraId="315674E2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"distance": "",</w:t>
            </w:r>
          </w:p>
          <w:p w14:paraId="5CCED066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moduleName</w:t>
            </w:r>
            <w:proofErr w:type="spellEnd"/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": "MLH3B11"</w:t>
            </w:r>
          </w:p>
          <w:p w14:paraId="051DD225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 xml:space="preserve">  }</w:t>
            </w:r>
          </w:p>
          <w:p w14:paraId="641376EF" w14:textId="77777777" w:rsidR="00213151" w:rsidRDefault="00000000">
            <w:pPr>
              <w:widowControl/>
              <w:shd w:val="clear" w:color="auto" w:fill="F5F5F5"/>
              <w:spacing w:line="192" w:lineRule="atLeast"/>
              <w:rPr>
                <w:rFonts w:ascii="Consolas" w:eastAsia="Consolas" w:hAnsi="Consolas" w:cs="Consolas"/>
                <w:sz w:val="18"/>
                <w:szCs w:val="18"/>
                <w:lang w:eastAsia="zh-CN" w:bidi="ar"/>
              </w:rPr>
            </w:pPr>
            <w:r>
              <w:rPr>
                <w:rFonts w:ascii="Consolas" w:eastAsia="Consolas" w:hAnsi="Consolas" w:cs="Consolas" w:hint="eastAsia"/>
                <w:sz w:val="18"/>
                <w:szCs w:val="18"/>
                <w:lang w:eastAsia="zh-CN" w:bidi="ar"/>
              </w:rPr>
              <w:t>}</w:t>
            </w:r>
          </w:p>
          <w:p w14:paraId="59C69014" w14:textId="77777777" w:rsidR="00213151" w:rsidRDefault="00213151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53AC4F86" w14:textId="77777777" w:rsidR="00213151" w:rsidRDefault="00213151">
      <w:pPr>
        <w:rPr>
          <w:lang w:eastAsia="zh-CN"/>
        </w:rPr>
      </w:pPr>
    </w:p>
    <w:p w14:paraId="1473BAFF" w14:textId="77777777" w:rsidR="00213151" w:rsidRDefault="00000000">
      <w:pPr>
        <w:pStyle w:val="1"/>
        <w:numPr>
          <w:ilvl w:val="0"/>
          <w:numId w:val="5"/>
        </w:numPr>
        <w:ind w:left="0" w:firstLine="0"/>
        <w:rPr>
          <w:lang w:eastAsia="zh-CN"/>
        </w:rPr>
      </w:pPr>
      <w:bookmarkStart w:id="67" w:name="_Toc163485620"/>
      <w:r>
        <w:rPr>
          <w:rFonts w:hint="eastAsia"/>
          <w:lang w:eastAsia="zh-CN"/>
        </w:rPr>
        <w:t>设备和设备组</w:t>
      </w:r>
      <w:bookmarkEnd w:id="67"/>
    </w:p>
    <w:p w14:paraId="36D99105" w14:textId="3876F822" w:rsidR="00213151" w:rsidRDefault="00000000" w:rsidP="00F244F7">
      <w:pPr>
        <w:pStyle w:val="2"/>
        <w:rPr>
          <w:lang w:eastAsia="zh-CN"/>
        </w:rPr>
      </w:pPr>
      <w:bookmarkStart w:id="68" w:name="_Toc163485621"/>
      <w:r>
        <w:rPr>
          <w:rFonts w:hint="eastAsia"/>
          <w:lang w:eastAsia="zh-CN"/>
        </w:rPr>
        <w:t>获取设备组</w:t>
      </w:r>
      <w:bookmarkEnd w:id="68"/>
    </w:p>
    <w:p w14:paraId="539D3220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HTTP protocol, GET method.</w:t>
      </w:r>
    </w:p>
    <w:p w14:paraId="5098D023" w14:textId="6C3F58FE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</w:rPr>
        <w:fldChar w:fldCharType="begin"/>
      </w:r>
      <w:r>
        <w:instrText xml:space="preserve"> HYPERLINK "http://ip:port/northboundApi" </w:instrText>
      </w:r>
      <w:r w:rsidR="00F244F7"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ff"/>
          <w:rFonts w:hint="eastAsia"/>
          <w:color w:val="000000" w:themeColor="text1"/>
          <w:u w:val="none"/>
          <w:lang w:eastAsia="zh-CN"/>
        </w:rPr>
        <w:t>http://ip:port/northboundApi</w:t>
      </w:r>
      <w:r>
        <w:rPr>
          <w:rStyle w:val="aff"/>
          <w:rFonts w:hint="eastAsia"/>
          <w:color w:val="000000" w:themeColor="text1"/>
          <w:u w:val="none"/>
          <w:lang w:eastAsia="zh-CN"/>
        </w:rPr>
        <w:fldChar w:fldCharType="end"/>
      </w:r>
      <w:r>
        <w:rPr>
          <w:rFonts w:hint="eastAsia"/>
          <w:color w:val="000000" w:themeColor="text1"/>
          <w:lang w:eastAsia="zh-CN"/>
        </w:rPr>
        <w:t>/v1/device/group</w:t>
      </w:r>
    </w:p>
    <w:p w14:paraId="1175B8BE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Content-Type:application</w:t>
      </w:r>
      <w:proofErr w:type="spellEnd"/>
      <w:r>
        <w:rPr>
          <w:rFonts w:hint="eastAsia"/>
          <w:color w:val="000000" w:themeColor="text1"/>
          <w:lang w:eastAsia="zh-CN"/>
        </w:rPr>
        <w:t>/</w:t>
      </w:r>
      <w:proofErr w:type="spellStart"/>
      <w:r>
        <w:rPr>
          <w:rFonts w:hint="eastAsia"/>
          <w:color w:val="000000" w:themeColor="text1"/>
          <w:lang w:eastAsia="zh-CN"/>
        </w:rPr>
        <w:t>json;charset</w:t>
      </w:r>
      <w:proofErr w:type="spellEnd"/>
      <w:r>
        <w:rPr>
          <w:rFonts w:hint="eastAsia"/>
          <w:color w:val="000000" w:themeColor="text1"/>
          <w:lang w:eastAsia="zh-CN"/>
        </w:rPr>
        <w:t>=UTF-8</w:t>
      </w:r>
    </w:p>
    <w:p w14:paraId="6C3D0552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34"/>
        <w:gridCol w:w="2196"/>
        <w:gridCol w:w="3933"/>
      </w:tblGrid>
      <w:tr w:rsidR="00213151" w14:paraId="12270619" w14:textId="77777777">
        <w:tc>
          <w:tcPr>
            <w:tcW w:w="2234" w:type="dxa"/>
            <w:shd w:val="clear" w:color="auto" w:fill="D9D9D9" w:themeFill="background1" w:themeFillShade="D9"/>
          </w:tcPr>
          <w:p w14:paraId="7C0212B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7696223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33" w:type="dxa"/>
            <w:shd w:val="clear" w:color="auto" w:fill="D9D9D9" w:themeFill="background1" w:themeFillShade="D9"/>
          </w:tcPr>
          <w:p w14:paraId="78ACA44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661CA355" w14:textId="77777777">
        <w:tc>
          <w:tcPr>
            <w:tcW w:w="2234" w:type="dxa"/>
          </w:tcPr>
          <w:p w14:paraId="7E21998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196" w:type="dxa"/>
          </w:tcPr>
          <w:p w14:paraId="6A0B2BC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33" w:type="dxa"/>
          </w:tcPr>
          <w:p w14:paraId="499B4E6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73B2D7C1" w14:textId="77777777" w:rsidR="00213151" w:rsidRDefault="00213151">
      <w:pPr>
        <w:rPr>
          <w:color w:val="000000" w:themeColor="text1"/>
          <w:lang w:eastAsia="zh-CN"/>
        </w:rPr>
      </w:pPr>
    </w:p>
    <w:p w14:paraId="2F0C0C30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b/>
          <w:color w:val="000000" w:themeColor="text1"/>
          <w:lang w:eastAsia="zh-CN"/>
        </w:rPr>
        <w:t>: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2127"/>
        <w:gridCol w:w="3968"/>
      </w:tblGrid>
      <w:tr w:rsidR="00213151" w14:paraId="39944D8E" w14:textId="77777777">
        <w:tc>
          <w:tcPr>
            <w:tcW w:w="2268" w:type="dxa"/>
            <w:shd w:val="clear" w:color="auto" w:fill="D9D9D9" w:themeFill="background1" w:themeFillShade="D9"/>
          </w:tcPr>
          <w:p w14:paraId="7C3C57B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31FCFB5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8" w:type="dxa"/>
            <w:shd w:val="clear" w:color="auto" w:fill="D9D9D9" w:themeFill="background1" w:themeFillShade="D9"/>
          </w:tcPr>
          <w:p w14:paraId="5144058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4553950A" w14:textId="77777777">
        <w:tc>
          <w:tcPr>
            <w:tcW w:w="2268" w:type="dxa"/>
          </w:tcPr>
          <w:p w14:paraId="097007B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searchText</w:t>
            </w:r>
            <w:proofErr w:type="spellEnd"/>
          </w:p>
        </w:tc>
        <w:tc>
          <w:tcPr>
            <w:tcW w:w="2127" w:type="dxa"/>
          </w:tcPr>
          <w:p w14:paraId="29E3F99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string(50)</w:t>
            </w:r>
          </w:p>
        </w:tc>
        <w:tc>
          <w:tcPr>
            <w:tcW w:w="3968" w:type="dxa"/>
          </w:tcPr>
          <w:p w14:paraId="29EB5CC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默认</w:t>
            </w:r>
          </w:p>
        </w:tc>
      </w:tr>
    </w:tbl>
    <w:p w14:paraId="32896A70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5CC5214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119B864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proofErr w:type="spellStart"/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searchText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</w:t>
      </w:r>
    </w:p>
    <w:p w14:paraId="167B1C9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0C03F185" w14:textId="77777777" w:rsidR="00213151" w:rsidRDefault="00213151">
      <w:pPr>
        <w:rPr>
          <w:color w:val="000000" w:themeColor="text1"/>
          <w:lang w:eastAsia="zh-CN"/>
        </w:rPr>
      </w:pPr>
    </w:p>
    <w:p w14:paraId="0E55450D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b/>
          <w:color w:val="000000" w:themeColor="text1"/>
          <w:lang w:eastAsia="zh-CN"/>
        </w:rPr>
        <w:t>:</w:t>
      </w:r>
    </w:p>
    <w:p w14:paraId="7846AD0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4A6802C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"code": 200,</w:t>
      </w:r>
    </w:p>
    <w:p w14:paraId="133FC9F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"message": "success",</w:t>
      </w:r>
    </w:p>
    <w:p w14:paraId="1132CBC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"data": {</w:t>
      </w:r>
    </w:p>
    <w:p w14:paraId="64BFCDE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"total": 3,</w:t>
      </w:r>
    </w:p>
    <w:p w14:paraId="2D4C185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"rows": [</w:t>
      </w:r>
    </w:p>
    <w:p w14:paraId="5B4EF5F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{</w:t>
      </w:r>
    </w:p>
    <w:p w14:paraId="7F3E99D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"id": "1",</w:t>
      </w:r>
    </w:p>
    <w:p w14:paraId="1FA16F4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"children": [</w:t>
      </w:r>
    </w:p>
    <w:p w14:paraId="0F37C9D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{</w:t>
      </w:r>
    </w:p>
    <w:p w14:paraId="6A473A6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"id": 30,</w:t>
      </w:r>
    </w:p>
    <w:p w14:paraId="4997B66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group_name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"Default Device Group",</w:t>
      </w:r>
    </w:p>
    <w:p w14:paraId="5C3DE12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"description": null,</w:t>
      </w:r>
    </w:p>
    <w:p w14:paraId="4CF3EE3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built_in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1</w:t>
      </w:r>
    </w:p>
    <w:p w14:paraId="450755C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},</w:t>
      </w:r>
    </w:p>
    <w:p w14:paraId="457389C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{</w:t>
      </w:r>
    </w:p>
    <w:p w14:paraId="7C79EEE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"id": 112,</w:t>
      </w:r>
    </w:p>
    <w:p w14:paraId="6CD03DE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group_name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"12345",</w:t>
      </w:r>
    </w:p>
    <w:p w14:paraId="0BE2F91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"description": "123",</w:t>
      </w:r>
    </w:p>
    <w:p w14:paraId="1D79E5A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lastRenderedPageBreak/>
        <w:t>        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built_in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0</w:t>
      </w:r>
    </w:p>
    <w:p w14:paraId="686C27C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},</w:t>
      </w:r>
    </w:p>
    <w:p w14:paraId="183E337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{</w:t>
      </w:r>
    </w:p>
    <w:p w14:paraId="254A1F7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"id": 113,</w:t>
      </w:r>
    </w:p>
    <w:p w14:paraId="27A62F5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group_name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"111",</w:t>
      </w:r>
    </w:p>
    <w:p w14:paraId="2D73C46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"description": "2",</w:t>
      </w:r>
    </w:p>
    <w:p w14:paraId="4D43419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built_in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0</w:t>
      </w:r>
    </w:p>
    <w:p w14:paraId="28374BD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},</w:t>
      </w:r>
    </w:p>
    <w:p w14:paraId="6C64593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{</w:t>
      </w:r>
    </w:p>
    <w:p w14:paraId="60C0112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"id": 114,</w:t>
      </w:r>
    </w:p>
    <w:p w14:paraId="435E4A5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group_name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"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  <w:lang w:eastAsia="zh-CN" w:bidi="ar"/>
        </w:rPr>
        <w:t>test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",</w:t>
      </w:r>
    </w:p>
    <w:p w14:paraId="135721F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"description": "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  <w:lang w:eastAsia="zh-CN" w:bidi="ar"/>
        </w:rPr>
        <w:t>test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",</w:t>
      </w:r>
    </w:p>
    <w:p w14:paraId="10BF785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built_in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0</w:t>
      </w:r>
    </w:p>
    <w:p w14:paraId="1C79945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    }</w:t>
      </w:r>
    </w:p>
    <w:p w14:paraId="7F3D113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],</w:t>
      </w:r>
    </w:p>
    <w:p w14:paraId="64CB5B7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group_name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"Default Level Group",</w:t>
      </w:r>
    </w:p>
    <w:p w14:paraId="68813D2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built_in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1</w:t>
      </w:r>
    </w:p>
    <w:p w14:paraId="4113AEE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},</w:t>
      </w:r>
    </w:p>
    <w:p w14:paraId="2B28999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{</w:t>
      </w:r>
    </w:p>
    <w:p w14:paraId="4F9859D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"id": "2",</w:t>
      </w:r>
    </w:p>
    <w:p w14:paraId="22BB8B3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"children": [],</w:t>
      </w:r>
    </w:p>
    <w:p w14:paraId="0FD864F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group_name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"1234",</w:t>
      </w:r>
    </w:p>
    <w:p w14:paraId="7BA73DF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built_in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0</w:t>
      </w:r>
    </w:p>
    <w:p w14:paraId="5A00F07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},</w:t>
      </w:r>
    </w:p>
    <w:p w14:paraId="7115E6D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{</w:t>
      </w:r>
    </w:p>
    <w:p w14:paraId="704679C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"id": "3",</w:t>
      </w:r>
    </w:p>
    <w:p w14:paraId="5ABA00C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"children": [],</w:t>
      </w:r>
    </w:p>
    <w:p w14:paraId="2CBCFBD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group_name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"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  <w:lang w:eastAsia="zh-CN" w:bidi="ar"/>
        </w:rPr>
        <w:t>t</w:t>
      </w:r>
      <w:r>
        <w:rPr>
          <w:rFonts w:ascii="微软雅黑" w:eastAsia="微软雅黑" w:hAnsi="微软雅黑" w:cs="微软雅黑"/>
          <w:color w:val="000000" w:themeColor="text1"/>
          <w:sz w:val="18"/>
          <w:szCs w:val="18"/>
          <w:lang w:eastAsia="zh-CN" w:bidi="ar"/>
        </w:rPr>
        <w:t>est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123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  <w:lang w:eastAsia="zh-CN" w:bidi="ar"/>
        </w:rPr>
        <w:t>u</w:t>
      </w:r>
      <w:r>
        <w:rPr>
          <w:rFonts w:ascii="微软雅黑" w:eastAsia="微软雅黑" w:hAnsi="微软雅黑" w:cs="微软雅黑"/>
          <w:color w:val="000000" w:themeColor="text1"/>
          <w:sz w:val="18"/>
          <w:szCs w:val="18"/>
          <w:lang w:eastAsia="zh-CN" w:bidi="ar"/>
        </w:rPr>
        <w:t>pdate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",</w:t>
      </w:r>
    </w:p>
    <w:p w14:paraId="6916DC6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built_in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0</w:t>
      </w:r>
    </w:p>
    <w:p w14:paraId="2D12E93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    }</w:t>
      </w:r>
    </w:p>
    <w:p w14:paraId="498A800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],</w:t>
      </w:r>
    </w:p>
    <w:p w14:paraId="615DA51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"footer": [],</w:t>
      </w:r>
    </w:p>
    <w:p w14:paraId="60925CE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"properties": null</w:t>
      </w:r>
    </w:p>
    <w:p w14:paraId="6A041BE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}</w:t>
      </w:r>
    </w:p>
    <w:p w14:paraId="3AAF806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79DCCEB2" w14:textId="77777777" w:rsidR="00213151" w:rsidRDefault="00000000">
      <w:pPr>
        <w:widowControl/>
        <w:spacing w:line="240" w:lineRule="auto"/>
        <w:rPr>
          <w:rFonts w:ascii="Consolas" w:eastAsia="Consolas" w:hAnsi="Consolas" w:cs="Consolas"/>
          <w:b/>
          <w:color w:val="000000" w:themeColor="text1"/>
          <w:sz w:val="14"/>
          <w:szCs w:val="14"/>
          <w:lang w:eastAsia="zh-CN" w:bidi="ar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b/>
          <w:color w:val="000000" w:themeColor="text1"/>
          <w:lang w:eastAsia="zh-CN"/>
        </w:rPr>
        <w:t>: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34"/>
        <w:gridCol w:w="2196"/>
        <w:gridCol w:w="3933"/>
      </w:tblGrid>
      <w:tr w:rsidR="00213151" w14:paraId="1B2EBD71" w14:textId="77777777">
        <w:trPr>
          <w:cantSplit/>
          <w:tblHeader/>
        </w:trPr>
        <w:tc>
          <w:tcPr>
            <w:tcW w:w="2234" w:type="dxa"/>
            <w:shd w:val="clear" w:color="auto" w:fill="D9D9D9" w:themeFill="background1" w:themeFillShade="D9"/>
          </w:tcPr>
          <w:p w14:paraId="26F26B1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3D04197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33" w:type="dxa"/>
            <w:shd w:val="clear" w:color="auto" w:fill="D9D9D9" w:themeFill="background1" w:themeFillShade="D9"/>
          </w:tcPr>
          <w:p w14:paraId="6151D39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62FAAB2C" w14:textId="77777777">
        <w:trPr>
          <w:cantSplit/>
        </w:trPr>
        <w:tc>
          <w:tcPr>
            <w:tcW w:w="2234" w:type="dxa"/>
          </w:tcPr>
          <w:p w14:paraId="6B26685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id</w:t>
            </w:r>
          </w:p>
        </w:tc>
        <w:tc>
          <w:tcPr>
            <w:tcW w:w="2196" w:type="dxa"/>
          </w:tcPr>
          <w:p w14:paraId="3B7EF9E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Int</w:t>
            </w:r>
          </w:p>
        </w:tc>
        <w:tc>
          <w:tcPr>
            <w:tcW w:w="3933" w:type="dxa"/>
          </w:tcPr>
          <w:p w14:paraId="1146C4D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Id</w:t>
            </w:r>
          </w:p>
        </w:tc>
      </w:tr>
      <w:tr w:rsidR="00213151" w14:paraId="02DC5AC9" w14:textId="77777777">
        <w:trPr>
          <w:cantSplit/>
        </w:trPr>
        <w:tc>
          <w:tcPr>
            <w:tcW w:w="2234" w:type="dxa"/>
          </w:tcPr>
          <w:p w14:paraId="458597D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group_name</w:t>
            </w:r>
            <w:proofErr w:type="spellEnd"/>
          </w:p>
        </w:tc>
        <w:tc>
          <w:tcPr>
            <w:tcW w:w="2196" w:type="dxa"/>
          </w:tcPr>
          <w:p w14:paraId="311FF42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String(200)</w:t>
            </w:r>
          </w:p>
        </w:tc>
        <w:tc>
          <w:tcPr>
            <w:tcW w:w="3933" w:type="dxa"/>
          </w:tcPr>
          <w:p w14:paraId="31E6EB4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组名</w:t>
            </w:r>
          </w:p>
        </w:tc>
      </w:tr>
      <w:tr w:rsidR="00213151" w14:paraId="0D4A22C9" w14:textId="77777777">
        <w:trPr>
          <w:cantSplit/>
        </w:trPr>
        <w:tc>
          <w:tcPr>
            <w:tcW w:w="2234" w:type="dxa"/>
          </w:tcPr>
          <w:p w14:paraId="5A9384A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description</w:t>
            </w:r>
          </w:p>
        </w:tc>
        <w:tc>
          <w:tcPr>
            <w:tcW w:w="2196" w:type="dxa"/>
          </w:tcPr>
          <w:p w14:paraId="68548D8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String(200)</w:t>
            </w:r>
          </w:p>
        </w:tc>
        <w:tc>
          <w:tcPr>
            <w:tcW w:w="3933" w:type="dxa"/>
          </w:tcPr>
          <w:p w14:paraId="0EC7426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描述</w:t>
            </w:r>
          </w:p>
        </w:tc>
      </w:tr>
      <w:tr w:rsidR="00213151" w14:paraId="4D31B2D1" w14:textId="77777777">
        <w:trPr>
          <w:cantSplit/>
        </w:trPr>
        <w:tc>
          <w:tcPr>
            <w:tcW w:w="2234" w:type="dxa"/>
          </w:tcPr>
          <w:p w14:paraId="70253E8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built_in</w:t>
            </w:r>
            <w:proofErr w:type="spellEnd"/>
          </w:p>
        </w:tc>
        <w:tc>
          <w:tcPr>
            <w:tcW w:w="2196" w:type="dxa"/>
          </w:tcPr>
          <w:p w14:paraId="5FDD96A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Int</w:t>
            </w:r>
          </w:p>
        </w:tc>
        <w:tc>
          <w:tcPr>
            <w:tcW w:w="3933" w:type="dxa"/>
          </w:tcPr>
          <w:p w14:paraId="52E8EF5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内置设备组</w:t>
            </w:r>
            <w:r>
              <w:rPr>
                <w:rFonts w:cs="Arial" w:hint="eastAsia"/>
                <w:szCs w:val="21"/>
              </w:rPr>
              <w:t>1-</w:t>
            </w:r>
            <w:r>
              <w:rPr>
                <w:rFonts w:cs="Arial"/>
                <w:szCs w:val="21"/>
              </w:rPr>
              <w:t>Y</w:t>
            </w:r>
            <w:r>
              <w:rPr>
                <w:rFonts w:cs="Arial" w:hint="eastAsia"/>
                <w:szCs w:val="21"/>
              </w:rPr>
              <w:t>；</w:t>
            </w:r>
            <w:r>
              <w:rPr>
                <w:rFonts w:cs="Arial" w:hint="eastAsia"/>
                <w:szCs w:val="21"/>
              </w:rPr>
              <w:t>0-</w:t>
            </w:r>
            <w:r>
              <w:rPr>
                <w:rFonts w:cs="Arial"/>
                <w:szCs w:val="21"/>
              </w:rPr>
              <w:t>N</w:t>
            </w:r>
          </w:p>
        </w:tc>
      </w:tr>
      <w:tr w:rsidR="00213151" w14:paraId="0E601234" w14:textId="77777777">
        <w:trPr>
          <w:cantSplit/>
        </w:trPr>
        <w:tc>
          <w:tcPr>
            <w:tcW w:w="2234" w:type="dxa"/>
          </w:tcPr>
          <w:p w14:paraId="06A5E53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children</w:t>
            </w:r>
          </w:p>
        </w:tc>
        <w:tc>
          <w:tcPr>
            <w:tcW w:w="2196" w:type="dxa"/>
          </w:tcPr>
          <w:p w14:paraId="2556B73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Array</w:t>
            </w:r>
          </w:p>
        </w:tc>
        <w:tc>
          <w:tcPr>
            <w:tcW w:w="3933" w:type="dxa"/>
          </w:tcPr>
          <w:p w14:paraId="0AC04D3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儿童</w:t>
            </w:r>
          </w:p>
        </w:tc>
      </w:tr>
    </w:tbl>
    <w:p w14:paraId="16A6FDBB" w14:textId="5278692C" w:rsidR="00213151" w:rsidRDefault="00000000" w:rsidP="00F244F7">
      <w:pPr>
        <w:pStyle w:val="2"/>
        <w:rPr>
          <w:lang w:eastAsia="zh-CN"/>
        </w:rPr>
      </w:pPr>
      <w:bookmarkStart w:id="69" w:name="_Toc163485622"/>
      <w:r>
        <w:rPr>
          <w:rFonts w:hint="eastAsia"/>
          <w:lang w:eastAsia="zh-CN"/>
        </w:rPr>
        <w:lastRenderedPageBreak/>
        <w:t>添加组</w:t>
      </w:r>
      <w:bookmarkEnd w:id="69"/>
    </w:p>
    <w:p w14:paraId="1F60A230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HTTP protocol, </w:t>
      </w:r>
      <w:r>
        <w:rPr>
          <w:rFonts w:hint="eastAsia"/>
          <w:color w:val="000000" w:themeColor="text1"/>
          <w:lang w:eastAsia="zh-CN"/>
        </w:rPr>
        <w:t>POST</w:t>
      </w:r>
      <w:r>
        <w:rPr>
          <w:color w:val="000000" w:themeColor="text1"/>
          <w:lang w:eastAsia="zh-CN"/>
        </w:rPr>
        <w:t xml:space="preserve"> method.</w:t>
      </w:r>
    </w:p>
    <w:p w14:paraId="593AC834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Content-Type:application</w:t>
      </w:r>
      <w:proofErr w:type="spellEnd"/>
      <w:r>
        <w:rPr>
          <w:rFonts w:hint="eastAsia"/>
          <w:color w:val="000000" w:themeColor="text1"/>
          <w:lang w:eastAsia="zh-CN"/>
        </w:rPr>
        <w:t>/</w:t>
      </w:r>
      <w:proofErr w:type="spellStart"/>
      <w:r>
        <w:rPr>
          <w:rFonts w:hint="eastAsia"/>
          <w:color w:val="000000" w:themeColor="text1"/>
          <w:lang w:eastAsia="zh-CN"/>
        </w:rPr>
        <w:t>json;charset</w:t>
      </w:r>
      <w:proofErr w:type="spellEnd"/>
      <w:r>
        <w:rPr>
          <w:rFonts w:hint="eastAsia"/>
          <w:color w:val="000000" w:themeColor="text1"/>
          <w:lang w:eastAsia="zh-CN"/>
        </w:rPr>
        <w:t>=UTF-8</w:t>
      </w:r>
    </w:p>
    <w:p w14:paraId="3F1F58A5" w14:textId="77DA636E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</w:rPr>
        <w:fldChar w:fldCharType="begin"/>
      </w:r>
      <w:r>
        <w:instrText xml:space="preserve"> HYPERLINK "http://ip:port/northboundApi" </w:instrText>
      </w:r>
      <w:r w:rsidR="00F244F7"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ff"/>
          <w:rFonts w:hint="eastAsia"/>
          <w:color w:val="000000" w:themeColor="text1"/>
          <w:u w:val="none"/>
          <w:lang w:eastAsia="zh-CN"/>
        </w:rPr>
        <w:t>http://ip:port/northboundApi</w:t>
      </w:r>
      <w:r>
        <w:rPr>
          <w:rStyle w:val="aff"/>
          <w:rFonts w:hint="eastAsia"/>
          <w:color w:val="000000" w:themeColor="text1"/>
          <w:u w:val="none"/>
          <w:lang w:eastAsia="zh-CN"/>
        </w:rPr>
        <w:fldChar w:fldCharType="end"/>
      </w:r>
      <w:r>
        <w:rPr>
          <w:rFonts w:hint="eastAsia"/>
          <w:color w:val="000000" w:themeColor="text1"/>
          <w:lang w:eastAsia="zh-CN"/>
        </w:rPr>
        <w:t>/v1/device/group</w:t>
      </w:r>
    </w:p>
    <w:p w14:paraId="30987F0B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34"/>
        <w:gridCol w:w="2196"/>
        <w:gridCol w:w="3933"/>
      </w:tblGrid>
      <w:tr w:rsidR="00213151" w14:paraId="634CE03F" w14:textId="77777777">
        <w:trPr>
          <w:cantSplit/>
          <w:tblHeader/>
        </w:trPr>
        <w:tc>
          <w:tcPr>
            <w:tcW w:w="2234" w:type="dxa"/>
            <w:shd w:val="clear" w:color="auto" w:fill="D9D9D9" w:themeFill="background1" w:themeFillShade="D9"/>
          </w:tcPr>
          <w:p w14:paraId="654E9F5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1442A37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33" w:type="dxa"/>
            <w:shd w:val="clear" w:color="auto" w:fill="D9D9D9" w:themeFill="background1" w:themeFillShade="D9"/>
          </w:tcPr>
          <w:p w14:paraId="5B86F40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56C2D393" w14:textId="77777777">
        <w:trPr>
          <w:cantSplit/>
        </w:trPr>
        <w:tc>
          <w:tcPr>
            <w:tcW w:w="2234" w:type="dxa"/>
          </w:tcPr>
          <w:p w14:paraId="1743CF1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196" w:type="dxa"/>
          </w:tcPr>
          <w:p w14:paraId="1F6B948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33" w:type="dxa"/>
          </w:tcPr>
          <w:p w14:paraId="7D2D87E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0B3B8C97" w14:textId="77777777" w:rsidR="00213151" w:rsidRDefault="00213151">
      <w:pPr>
        <w:rPr>
          <w:color w:val="000000" w:themeColor="text1"/>
          <w:lang w:eastAsia="zh-CN"/>
        </w:rPr>
      </w:pPr>
    </w:p>
    <w:p w14:paraId="068D3CB3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b/>
          <w:color w:val="000000" w:themeColor="text1"/>
          <w:lang w:eastAsia="zh-CN"/>
        </w:rPr>
        <w:t>: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2127"/>
        <w:gridCol w:w="3968"/>
      </w:tblGrid>
      <w:tr w:rsidR="00213151" w14:paraId="3ADB86B9" w14:textId="77777777">
        <w:tc>
          <w:tcPr>
            <w:tcW w:w="2268" w:type="dxa"/>
            <w:shd w:val="clear" w:color="auto" w:fill="D9D9D9" w:themeFill="background1" w:themeFillShade="D9"/>
          </w:tcPr>
          <w:p w14:paraId="735E493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032B809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8" w:type="dxa"/>
            <w:shd w:val="clear" w:color="auto" w:fill="D9D9D9" w:themeFill="background1" w:themeFillShade="D9"/>
          </w:tcPr>
          <w:p w14:paraId="36F046D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7F5BB295" w14:textId="77777777">
        <w:tc>
          <w:tcPr>
            <w:tcW w:w="2268" w:type="dxa"/>
          </w:tcPr>
          <w:p w14:paraId="12CC2A0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groupName</w:t>
            </w:r>
            <w:proofErr w:type="spellEnd"/>
          </w:p>
        </w:tc>
        <w:tc>
          <w:tcPr>
            <w:tcW w:w="2127" w:type="dxa"/>
          </w:tcPr>
          <w:p w14:paraId="3D75C2B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  <w:r>
              <w:rPr>
                <w:rFonts w:cs="Arial" w:hint="eastAsia"/>
                <w:szCs w:val="21"/>
              </w:rPr>
              <w:t>(200)</w:t>
            </w:r>
          </w:p>
        </w:tc>
        <w:tc>
          <w:tcPr>
            <w:tcW w:w="3968" w:type="dxa"/>
          </w:tcPr>
          <w:p w14:paraId="69BC7ED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组名</w:t>
            </w:r>
          </w:p>
        </w:tc>
      </w:tr>
      <w:tr w:rsidR="00213151" w14:paraId="5AFAB7DE" w14:textId="77777777">
        <w:tc>
          <w:tcPr>
            <w:tcW w:w="2268" w:type="dxa"/>
          </w:tcPr>
          <w:p w14:paraId="7BDEF73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groupName</w:t>
            </w:r>
            <w:proofErr w:type="spellEnd"/>
          </w:p>
        </w:tc>
        <w:tc>
          <w:tcPr>
            <w:tcW w:w="2127" w:type="dxa"/>
          </w:tcPr>
          <w:p w14:paraId="33BEC0D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  <w:r>
              <w:rPr>
                <w:rFonts w:cs="Arial" w:hint="eastAsia"/>
                <w:szCs w:val="21"/>
              </w:rPr>
              <w:t>(200)</w:t>
            </w:r>
          </w:p>
        </w:tc>
        <w:tc>
          <w:tcPr>
            <w:tcW w:w="3968" w:type="dxa"/>
          </w:tcPr>
          <w:p w14:paraId="37F8B31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组名</w:t>
            </w:r>
          </w:p>
        </w:tc>
      </w:tr>
    </w:tbl>
    <w:p w14:paraId="5F6CA2ED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65B351C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2B55773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"groupName":"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  <w:lang w:eastAsia="zh-CN" w:bidi="ar"/>
        </w:rPr>
        <w:t>test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123"</w:t>
      </w:r>
    </w:p>
    <w:p w14:paraId="08CC5C9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2308E93F" w14:textId="77777777" w:rsidR="00213151" w:rsidRDefault="00213151">
      <w:pPr>
        <w:rPr>
          <w:color w:val="000000" w:themeColor="text1"/>
          <w:lang w:eastAsia="zh-CN"/>
        </w:rPr>
      </w:pPr>
    </w:p>
    <w:p w14:paraId="27E8C7F1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b/>
          <w:color w:val="000000" w:themeColor="text1"/>
          <w:lang w:eastAsia="zh-CN"/>
        </w:rPr>
        <w:t>:</w:t>
      </w:r>
    </w:p>
    <w:p w14:paraId="284B28E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666D73F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"code": 200,</w:t>
      </w:r>
    </w:p>
    <w:p w14:paraId="1006DE9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"message": "success",</w:t>
      </w:r>
    </w:p>
    <w:p w14:paraId="7295229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"data": {</w:t>
      </w:r>
    </w:p>
    <w:p w14:paraId="5E5DB4E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"success": true,</w:t>
      </w:r>
    </w:p>
    <w:p w14:paraId="4BF0FF7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groupId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 "3"</w:t>
      </w:r>
    </w:p>
    <w:p w14:paraId="77856F5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}</w:t>
      </w:r>
    </w:p>
    <w:p w14:paraId="550E3BA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1E130255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34"/>
        <w:gridCol w:w="2196"/>
        <w:gridCol w:w="3933"/>
      </w:tblGrid>
      <w:tr w:rsidR="00213151" w14:paraId="2932FFC4" w14:textId="77777777">
        <w:tc>
          <w:tcPr>
            <w:tcW w:w="2275" w:type="dxa"/>
            <w:shd w:val="clear" w:color="auto" w:fill="D9D9D9" w:themeFill="background1" w:themeFillShade="D9"/>
          </w:tcPr>
          <w:p w14:paraId="5A4D451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</w:rPr>
              <w:t>参数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6160E88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</w:rPr>
              <w:t>Type</w:t>
            </w:r>
          </w:p>
        </w:tc>
        <w:tc>
          <w:tcPr>
            <w:tcW w:w="4010" w:type="dxa"/>
            <w:shd w:val="clear" w:color="auto" w:fill="D9D9D9" w:themeFill="background1" w:themeFillShade="D9"/>
          </w:tcPr>
          <w:p w14:paraId="5DC6A84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</w:rPr>
              <w:t>Description</w:t>
            </w:r>
          </w:p>
        </w:tc>
      </w:tr>
      <w:tr w:rsidR="00213151" w14:paraId="7FB2E191" w14:textId="77777777">
        <w:tc>
          <w:tcPr>
            <w:tcW w:w="2275" w:type="dxa"/>
          </w:tcPr>
          <w:p w14:paraId="248AD6B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groupId</w:t>
            </w:r>
            <w:proofErr w:type="spellEnd"/>
          </w:p>
        </w:tc>
        <w:tc>
          <w:tcPr>
            <w:tcW w:w="2237" w:type="dxa"/>
          </w:tcPr>
          <w:p w14:paraId="7D5C4CD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4010" w:type="dxa"/>
          </w:tcPr>
          <w:p w14:paraId="58FD124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组</w:t>
            </w:r>
            <w:r>
              <w:rPr>
                <w:rFonts w:cs="Arial" w:hint="eastAsia"/>
                <w:szCs w:val="21"/>
              </w:rPr>
              <w:t>Id</w:t>
            </w:r>
          </w:p>
        </w:tc>
      </w:tr>
    </w:tbl>
    <w:p w14:paraId="0C846539" w14:textId="726AF018" w:rsidR="00213151" w:rsidRDefault="00000000" w:rsidP="00F244F7">
      <w:pPr>
        <w:pStyle w:val="2"/>
        <w:rPr>
          <w:lang w:eastAsia="zh-CN"/>
        </w:rPr>
      </w:pPr>
      <w:bookmarkStart w:id="70" w:name="_Toc163485623"/>
      <w:r>
        <w:rPr>
          <w:rFonts w:hint="eastAsia"/>
          <w:lang w:eastAsia="zh-CN"/>
        </w:rPr>
        <w:t>修改组</w:t>
      </w:r>
      <w:bookmarkEnd w:id="70"/>
    </w:p>
    <w:p w14:paraId="4E2C04C3" w14:textId="77777777" w:rsidR="00213151" w:rsidRDefault="00000000">
      <w:r>
        <w:t xml:space="preserve">HTTP protocol, </w:t>
      </w:r>
      <w:r>
        <w:rPr>
          <w:rFonts w:hint="eastAsia"/>
        </w:rPr>
        <w:t>PUT</w:t>
      </w:r>
      <w:r>
        <w:t xml:space="preserve"> method.</w:t>
      </w:r>
    </w:p>
    <w:p w14:paraId="09BF8A81" w14:textId="77777777" w:rsidR="00213151" w:rsidRDefault="00000000">
      <w:proofErr w:type="spellStart"/>
      <w:r>
        <w:rPr>
          <w:rFonts w:hint="eastAsia"/>
        </w:rPr>
        <w:t>Content-Type:application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json;charset</w:t>
      </w:r>
      <w:proofErr w:type="spellEnd"/>
      <w:r>
        <w:rPr>
          <w:rFonts w:hint="eastAsia"/>
        </w:rPr>
        <w:t>=UTF-8</w:t>
      </w:r>
    </w:p>
    <w:p w14:paraId="14312C4A" w14:textId="77777777" w:rsidR="00213151" w:rsidRDefault="00000000"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http://ip:port/northboundApi/v1/device/group</w:t>
      </w:r>
    </w:p>
    <w:p w14:paraId="3D7CD9EA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34"/>
        <w:gridCol w:w="2196"/>
        <w:gridCol w:w="3933"/>
      </w:tblGrid>
      <w:tr w:rsidR="00213151" w14:paraId="628296EE" w14:textId="77777777">
        <w:tc>
          <w:tcPr>
            <w:tcW w:w="2234" w:type="dxa"/>
            <w:shd w:val="clear" w:color="auto" w:fill="D9D9D9" w:themeFill="background1" w:themeFillShade="D9"/>
          </w:tcPr>
          <w:p w14:paraId="79C0C75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73AC2C9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33" w:type="dxa"/>
            <w:shd w:val="clear" w:color="auto" w:fill="D9D9D9" w:themeFill="background1" w:themeFillShade="D9"/>
          </w:tcPr>
          <w:p w14:paraId="2F36C07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6900CAB2" w14:textId="77777777">
        <w:tc>
          <w:tcPr>
            <w:tcW w:w="2234" w:type="dxa"/>
          </w:tcPr>
          <w:p w14:paraId="46E5126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196" w:type="dxa"/>
          </w:tcPr>
          <w:p w14:paraId="5D0019D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33" w:type="dxa"/>
          </w:tcPr>
          <w:p w14:paraId="67EC22D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5E6D0AE5" w14:textId="77777777" w:rsidR="00213151" w:rsidRDefault="00213151">
      <w:pPr>
        <w:rPr>
          <w:color w:val="000000" w:themeColor="text1"/>
          <w:lang w:eastAsia="zh-CN"/>
        </w:rPr>
      </w:pPr>
    </w:p>
    <w:p w14:paraId="1847D32D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lastRenderedPageBreak/>
        <w:t>参数</w:t>
      </w:r>
      <w:r>
        <w:rPr>
          <w:rFonts w:hint="eastAsia"/>
          <w:b/>
          <w:color w:val="000000" w:themeColor="text1"/>
          <w:lang w:eastAsia="zh-CN"/>
        </w:rPr>
        <w:t>: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2127"/>
        <w:gridCol w:w="3969"/>
      </w:tblGrid>
      <w:tr w:rsidR="00213151" w14:paraId="5AF5E67C" w14:textId="77777777">
        <w:tc>
          <w:tcPr>
            <w:tcW w:w="2268" w:type="dxa"/>
            <w:shd w:val="clear" w:color="auto" w:fill="D9D9D9" w:themeFill="background1" w:themeFillShade="D9"/>
          </w:tcPr>
          <w:p w14:paraId="167D32F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5C195B3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53CC2D6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55BB11E0" w14:textId="77777777">
        <w:tc>
          <w:tcPr>
            <w:tcW w:w="2268" w:type="dxa"/>
          </w:tcPr>
          <w:p w14:paraId="269813B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groupId</w:t>
            </w:r>
            <w:proofErr w:type="spellEnd"/>
          </w:p>
        </w:tc>
        <w:tc>
          <w:tcPr>
            <w:tcW w:w="2127" w:type="dxa"/>
          </w:tcPr>
          <w:p w14:paraId="333A1AB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571EDAC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组</w:t>
            </w:r>
            <w:r>
              <w:rPr>
                <w:rFonts w:cs="Arial" w:hint="eastAsia"/>
                <w:szCs w:val="21"/>
              </w:rPr>
              <w:t>Id</w:t>
            </w:r>
          </w:p>
        </w:tc>
      </w:tr>
      <w:tr w:rsidR="00213151" w14:paraId="259EFEBA" w14:textId="77777777">
        <w:tc>
          <w:tcPr>
            <w:tcW w:w="2268" w:type="dxa"/>
          </w:tcPr>
          <w:p w14:paraId="04A9B09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groupName</w:t>
            </w:r>
            <w:proofErr w:type="spellEnd"/>
          </w:p>
        </w:tc>
        <w:tc>
          <w:tcPr>
            <w:tcW w:w="2127" w:type="dxa"/>
          </w:tcPr>
          <w:p w14:paraId="7CE77D9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  <w:r>
              <w:rPr>
                <w:rFonts w:cs="Arial" w:hint="eastAsia"/>
                <w:szCs w:val="21"/>
              </w:rPr>
              <w:t>(200)</w:t>
            </w:r>
          </w:p>
        </w:tc>
        <w:tc>
          <w:tcPr>
            <w:tcW w:w="3969" w:type="dxa"/>
          </w:tcPr>
          <w:p w14:paraId="57CB198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组名</w:t>
            </w:r>
          </w:p>
        </w:tc>
      </w:tr>
    </w:tbl>
    <w:p w14:paraId="5F9EDF43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6CE8084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1C93283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"groupId":3,</w:t>
      </w:r>
    </w:p>
    <w:p w14:paraId="547AD9A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"groupName":"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  <w:lang w:eastAsia="zh-CN" w:bidi="ar"/>
        </w:rPr>
        <w:t>test</w:t>
      </w:r>
      <w:r>
        <w:rPr>
          <w:rFonts w:ascii="微软雅黑" w:eastAsia="微软雅黑" w:hAnsi="微软雅黑" w:cs="微软雅黑"/>
          <w:color w:val="000000" w:themeColor="text1"/>
          <w:sz w:val="18"/>
          <w:szCs w:val="18"/>
          <w:lang w:eastAsia="zh-CN" w:bidi="ar"/>
        </w:rPr>
        <w:t>123update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</w:p>
    <w:p w14:paraId="07FD292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161F665A" w14:textId="77777777" w:rsidR="00213151" w:rsidRDefault="00213151">
      <w:pPr>
        <w:rPr>
          <w:color w:val="000000" w:themeColor="text1"/>
          <w:lang w:eastAsia="zh-CN"/>
        </w:rPr>
      </w:pPr>
    </w:p>
    <w:p w14:paraId="4DA6473D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b/>
          <w:color w:val="000000" w:themeColor="text1"/>
          <w:lang w:eastAsia="zh-CN"/>
        </w:rPr>
        <w:t>:</w:t>
      </w:r>
    </w:p>
    <w:p w14:paraId="7F07C00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675DE63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200,</w:t>
      </w:r>
    </w:p>
    <w:p w14:paraId="1854BB2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"success",</w:t>
      </w:r>
    </w:p>
    <w:p w14:paraId="059C500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58B6473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"success"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true,</w:t>
      </w:r>
    </w:p>
    <w:p w14:paraId="63D64DA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""</w:t>
      </w:r>
    </w:p>
    <w:p w14:paraId="2F6D457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}</w:t>
      </w:r>
    </w:p>
    <w:p w14:paraId="0E0E217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4F25F5FE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1EA8949C" w14:textId="77777777">
        <w:tc>
          <w:tcPr>
            <w:tcW w:w="2127" w:type="dxa"/>
            <w:shd w:val="clear" w:color="auto" w:fill="D9D9D9" w:themeFill="background1" w:themeFillShade="D9"/>
          </w:tcPr>
          <w:p w14:paraId="7E5AFA7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347CEB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74D15B4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5537A461" w14:textId="77777777">
        <w:tc>
          <w:tcPr>
            <w:tcW w:w="2127" w:type="dxa"/>
          </w:tcPr>
          <w:p w14:paraId="4459E3F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268" w:type="dxa"/>
          </w:tcPr>
          <w:p w14:paraId="478C270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66C2AB6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2BAF5C60" w14:textId="77777777">
        <w:tc>
          <w:tcPr>
            <w:tcW w:w="2127" w:type="dxa"/>
          </w:tcPr>
          <w:p w14:paraId="52A9FC0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268" w:type="dxa"/>
          </w:tcPr>
          <w:p w14:paraId="5E36436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3969" w:type="dxa"/>
          </w:tcPr>
          <w:p w14:paraId="62C49C5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返回的数据值</w:t>
            </w:r>
          </w:p>
        </w:tc>
      </w:tr>
      <w:tr w:rsidR="00213151" w14:paraId="2D2B3E70" w14:textId="77777777">
        <w:tc>
          <w:tcPr>
            <w:tcW w:w="2127" w:type="dxa"/>
          </w:tcPr>
          <w:p w14:paraId="0177986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268" w:type="dxa"/>
          </w:tcPr>
          <w:p w14:paraId="641DA25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5FE9F36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</w:tbl>
    <w:p w14:paraId="6F0712DF" w14:textId="0ED46D2E" w:rsidR="00213151" w:rsidRDefault="00000000" w:rsidP="00F244F7">
      <w:pPr>
        <w:pStyle w:val="2"/>
        <w:rPr>
          <w:lang w:eastAsia="zh-CN"/>
        </w:rPr>
      </w:pPr>
      <w:bookmarkStart w:id="71" w:name="_Toc163485624"/>
      <w:r>
        <w:rPr>
          <w:rFonts w:hint="eastAsia"/>
          <w:lang w:eastAsia="zh-CN"/>
        </w:rPr>
        <w:t>删除组</w:t>
      </w:r>
      <w:bookmarkEnd w:id="71"/>
    </w:p>
    <w:p w14:paraId="7D6BDA16" w14:textId="77777777" w:rsidR="00213151" w:rsidRDefault="00000000">
      <w:r>
        <w:rPr>
          <w:rFonts w:hint="eastAsia"/>
        </w:rPr>
        <w:t xml:space="preserve">HTTP protocol </w:t>
      </w:r>
      <w:proofErr w:type="spellStart"/>
      <w:r>
        <w:rPr>
          <w:rFonts w:hint="eastAsia"/>
        </w:rPr>
        <w:t>DELETEmethod</w:t>
      </w:r>
      <w:proofErr w:type="spellEnd"/>
      <w:r>
        <w:rPr>
          <w:rFonts w:hint="eastAsia"/>
        </w:rPr>
        <w:t>。</w:t>
      </w:r>
    </w:p>
    <w:p w14:paraId="2D9A7F8B" w14:textId="77777777" w:rsidR="00213151" w:rsidRDefault="00000000"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http://ip:port/northboundApi/v1/device/group</w:t>
      </w:r>
    </w:p>
    <w:p w14:paraId="1B1BD396" w14:textId="77777777" w:rsidR="00213151" w:rsidRDefault="00000000">
      <w:proofErr w:type="spellStart"/>
      <w:r>
        <w:rPr>
          <w:rFonts w:hint="eastAsia"/>
        </w:rPr>
        <w:t>Content-Type:application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json;charset</w:t>
      </w:r>
      <w:proofErr w:type="spellEnd"/>
      <w:r>
        <w:rPr>
          <w:rFonts w:hint="eastAsia"/>
        </w:rPr>
        <w:t>=UTF-8</w:t>
      </w:r>
    </w:p>
    <w:p w14:paraId="1590DE0A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8"/>
      </w:tblGrid>
      <w:tr w:rsidR="00213151" w14:paraId="7E4D808E" w14:textId="77777777">
        <w:tc>
          <w:tcPr>
            <w:tcW w:w="2127" w:type="dxa"/>
            <w:shd w:val="clear" w:color="auto" w:fill="D9D9D9" w:themeFill="background1" w:themeFillShade="D9"/>
          </w:tcPr>
          <w:p w14:paraId="71A2D01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E16E85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8" w:type="dxa"/>
            <w:shd w:val="clear" w:color="auto" w:fill="D9D9D9" w:themeFill="background1" w:themeFillShade="D9"/>
          </w:tcPr>
          <w:p w14:paraId="1FDD0D2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47086194" w14:textId="77777777">
        <w:tc>
          <w:tcPr>
            <w:tcW w:w="2127" w:type="dxa"/>
          </w:tcPr>
          <w:p w14:paraId="7E49B20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268" w:type="dxa"/>
          </w:tcPr>
          <w:p w14:paraId="6C40C7A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8" w:type="dxa"/>
          </w:tcPr>
          <w:p w14:paraId="0C37782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27945192" w14:textId="77777777" w:rsidR="00213151" w:rsidRDefault="00213151">
      <w:pPr>
        <w:rPr>
          <w:color w:val="000000" w:themeColor="text1"/>
          <w:lang w:eastAsia="zh-CN"/>
        </w:rPr>
      </w:pPr>
    </w:p>
    <w:p w14:paraId="000A099C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b/>
          <w:color w:val="000000" w:themeColor="text1"/>
          <w:lang w:eastAsia="zh-CN"/>
        </w:rPr>
        <w:t>: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8"/>
      </w:tblGrid>
      <w:tr w:rsidR="00213151" w14:paraId="4F81ABED" w14:textId="77777777">
        <w:trPr>
          <w:cantSplit/>
          <w:tblHeader/>
        </w:trPr>
        <w:tc>
          <w:tcPr>
            <w:tcW w:w="2127" w:type="dxa"/>
            <w:shd w:val="clear" w:color="auto" w:fill="D9D9D9" w:themeFill="background1" w:themeFillShade="D9"/>
          </w:tcPr>
          <w:p w14:paraId="1C1F68A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BFEDDB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8" w:type="dxa"/>
            <w:shd w:val="clear" w:color="auto" w:fill="D9D9D9" w:themeFill="background1" w:themeFillShade="D9"/>
          </w:tcPr>
          <w:p w14:paraId="7B8C46B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8F39A85" w14:textId="77777777">
        <w:trPr>
          <w:cantSplit/>
        </w:trPr>
        <w:tc>
          <w:tcPr>
            <w:tcW w:w="2127" w:type="dxa"/>
          </w:tcPr>
          <w:p w14:paraId="3CAD8E0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groupId</w:t>
            </w:r>
            <w:proofErr w:type="spellEnd"/>
          </w:p>
        </w:tc>
        <w:tc>
          <w:tcPr>
            <w:tcW w:w="2268" w:type="dxa"/>
          </w:tcPr>
          <w:p w14:paraId="692E375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8" w:type="dxa"/>
          </w:tcPr>
          <w:p w14:paraId="2D0F246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组</w:t>
            </w:r>
            <w:r>
              <w:rPr>
                <w:rFonts w:cs="Arial" w:hint="eastAsia"/>
                <w:szCs w:val="21"/>
              </w:rPr>
              <w:t>Id</w:t>
            </w:r>
          </w:p>
        </w:tc>
      </w:tr>
    </w:tbl>
    <w:p w14:paraId="747BAEC3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47EC75D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55725F0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"groupId":3</w:t>
      </w:r>
    </w:p>
    <w:p w14:paraId="1FB53F4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074A550D" w14:textId="77777777" w:rsidR="00213151" w:rsidRDefault="00213151">
      <w:pPr>
        <w:rPr>
          <w:color w:val="000000" w:themeColor="text1"/>
          <w:lang w:eastAsia="zh-CN"/>
        </w:rPr>
      </w:pPr>
    </w:p>
    <w:p w14:paraId="49AD92AA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b/>
          <w:color w:val="000000" w:themeColor="text1"/>
          <w:lang w:eastAsia="zh-CN"/>
        </w:rPr>
        <w:t>:</w:t>
      </w:r>
    </w:p>
    <w:p w14:paraId="22E04D6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1206A43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200,</w:t>
      </w:r>
    </w:p>
    <w:p w14:paraId="23D5A69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"success",</w:t>
      </w:r>
    </w:p>
    <w:p w14:paraId="5665EBC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1F138FE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"success"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true,</w:t>
      </w:r>
    </w:p>
    <w:p w14:paraId="4C8483D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""</w:t>
      </w:r>
    </w:p>
    <w:p w14:paraId="12C35AD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}</w:t>
      </w:r>
    </w:p>
    <w:p w14:paraId="6B802A9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2EEDD551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2D942682" w14:textId="77777777">
        <w:tc>
          <w:tcPr>
            <w:tcW w:w="2127" w:type="dxa"/>
            <w:shd w:val="clear" w:color="auto" w:fill="D9D9D9" w:themeFill="background1" w:themeFillShade="D9"/>
          </w:tcPr>
          <w:p w14:paraId="751D59C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209B02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48B6F2F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791411A8" w14:textId="77777777">
        <w:tc>
          <w:tcPr>
            <w:tcW w:w="2127" w:type="dxa"/>
          </w:tcPr>
          <w:p w14:paraId="279610D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268" w:type="dxa"/>
          </w:tcPr>
          <w:p w14:paraId="4311944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14721EC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6FB2287C" w14:textId="77777777">
        <w:tc>
          <w:tcPr>
            <w:tcW w:w="2127" w:type="dxa"/>
          </w:tcPr>
          <w:p w14:paraId="11F657E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268" w:type="dxa"/>
          </w:tcPr>
          <w:p w14:paraId="3297657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3969" w:type="dxa"/>
          </w:tcPr>
          <w:p w14:paraId="751CDF5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返回的数据值</w:t>
            </w:r>
          </w:p>
        </w:tc>
      </w:tr>
      <w:tr w:rsidR="00213151" w14:paraId="6DAAE1CD" w14:textId="77777777">
        <w:tc>
          <w:tcPr>
            <w:tcW w:w="2127" w:type="dxa"/>
          </w:tcPr>
          <w:p w14:paraId="20C8095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268" w:type="dxa"/>
          </w:tcPr>
          <w:p w14:paraId="351A546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4E249D1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</w:tbl>
    <w:p w14:paraId="4FA577FF" w14:textId="77777777" w:rsidR="00213151" w:rsidRDefault="00213151">
      <w:pPr>
        <w:rPr>
          <w:lang w:eastAsia="zh-CN"/>
        </w:rPr>
      </w:pPr>
    </w:p>
    <w:p w14:paraId="19F95BAA" w14:textId="08CF51BE" w:rsidR="00213151" w:rsidRDefault="00000000" w:rsidP="00F244F7">
      <w:pPr>
        <w:pStyle w:val="2"/>
        <w:rPr>
          <w:lang w:eastAsia="zh-CN"/>
        </w:rPr>
      </w:pPr>
      <w:bookmarkStart w:id="72" w:name="_Toc163485625"/>
      <w:r>
        <w:rPr>
          <w:rFonts w:hint="eastAsia"/>
          <w:lang w:eastAsia="zh-CN"/>
        </w:rPr>
        <w:t>添加辅助组</w:t>
      </w:r>
      <w:bookmarkEnd w:id="72"/>
    </w:p>
    <w:p w14:paraId="0E3E3D10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HTTP protocol POST method</w:t>
      </w:r>
      <w:r>
        <w:rPr>
          <w:rFonts w:hint="eastAsia"/>
          <w:color w:val="000000" w:themeColor="text1"/>
          <w:lang w:eastAsia="zh-CN"/>
        </w:rPr>
        <w:t>。</w:t>
      </w:r>
    </w:p>
    <w:p w14:paraId="04B93A0D" w14:textId="07164B90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</w:rPr>
        <w:fldChar w:fldCharType="begin"/>
      </w:r>
      <w:r>
        <w:instrText xml:space="preserve"> HYPERLINK "http://ip:port/northboundApi" </w:instrText>
      </w:r>
      <w:r w:rsidR="00F244F7"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ff"/>
          <w:rFonts w:hint="eastAsia"/>
          <w:color w:val="000000" w:themeColor="text1"/>
          <w:u w:val="none"/>
          <w:lang w:eastAsia="zh-CN"/>
        </w:rPr>
        <w:t>http://ip:port/northboundApi</w:t>
      </w:r>
      <w:r>
        <w:rPr>
          <w:rStyle w:val="aff"/>
          <w:rFonts w:hint="eastAsia"/>
          <w:color w:val="000000" w:themeColor="text1"/>
          <w:u w:val="none"/>
          <w:lang w:eastAsia="zh-CN"/>
        </w:rPr>
        <w:fldChar w:fldCharType="end"/>
      </w:r>
      <w:r>
        <w:rPr>
          <w:rFonts w:hint="eastAsia"/>
          <w:color w:val="000000" w:themeColor="text1"/>
          <w:lang w:eastAsia="zh-CN"/>
        </w:rPr>
        <w:t>/v1/device/group/sub</w:t>
      </w:r>
    </w:p>
    <w:p w14:paraId="50F4B0C8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Content-Type:application</w:t>
      </w:r>
      <w:proofErr w:type="spellEnd"/>
      <w:r>
        <w:rPr>
          <w:rFonts w:hint="eastAsia"/>
          <w:color w:val="000000" w:themeColor="text1"/>
          <w:lang w:eastAsia="zh-CN"/>
        </w:rPr>
        <w:t>/</w:t>
      </w:r>
      <w:proofErr w:type="spellStart"/>
      <w:r>
        <w:rPr>
          <w:rFonts w:hint="eastAsia"/>
          <w:color w:val="000000" w:themeColor="text1"/>
          <w:lang w:eastAsia="zh-CN"/>
        </w:rPr>
        <w:t>json;charset</w:t>
      </w:r>
      <w:proofErr w:type="spellEnd"/>
      <w:r>
        <w:rPr>
          <w:rFonts w:hint="eastAsia"/>
          <w:color w:val="000000" w:themeColor="text1"/>
          <w:lang w:eastAsia="zh-CN"/>
        </w:rPr>
        <w:t>=UTF-8</w:t>
      </w:r>
    </w:p>
    <w:p w14:paraId="562EBB00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34"/>
        <w:gridCol w:w="2196"/>
        <w:gridCol w:w="3933"/>
      </w:tblGrid>
      <w:tr w:rsidR="00213151" w14:paraId="2D4E107C" w14:textId="77777777">
        <w:tc>
          <w:tcPr>
            <w:tcW w:w="2234" w:type="dxa"/>
            <w:shd w:val="clear" w:color="auto" w:fill="D9D9D9" w:themeFill="background1" w:themeFillShade="D9"/>
          </w:tcPr>
          <w:p w14:paraId="59C8E0B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0A62A887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33" w:type="dxa"/>
            <w:shd w:val="clear" w:color="auto" w:fill="D9D9D9" w:themeFill="background1" w:themeFillShade="D9"/>
          </w:tcPr>
          <w:p w14:paraId="05E7EBC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106B7A84" w14:textId="77777777">
        <w:tc>
          <w:tcPr>
            <w:tcW w:w="2234" w:type="dxa"/>
          </w:tcPr>
          <w:p w14:paraId="26DB25F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196" w:type="dxa"/>
          </w:tcPr>
          <w:p w14:paraId="404B273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33" w:type="dxa"/>
          </w:tcPr>
          <w:p w14:paraId="1E2BC68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0647D526" w14:textId="77777777" w:rsidR="00213151" w:rsidRDefault="00213151">
      <w:pPr>
        <w:rPr>
          <w:color w:val="000000" w:themeColor="text1"/>
          <w:lang w:eastAsia="zh-CN"/>
        </w:rPr>
      </w:pPr>
    </w:p>
    <w:p w14:paraId="0CC8D951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b/>
          <w:color w:val="000000" w:themeColor="text1"/>
          <w:lang w:eastAsia="zh-CN"/>
        </w:rPr>
        <w:t>: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2127"/>
        <w:gridCol w:w="3968"/>
      </w:tblGrid>
      <w:tr w:rsidR="00213151" w14:paraId="189AD735" w14:textId="77777777">
        <w:tc>
          <w:tcPr>
            <w:tcW w:w="2268" w:type="dxa"/>
            <w:shd w:val="clear" w:color="auto" w:fill="D9D9D9" w:themeFill="background1" w:themeFillShade="D9"/>
          </w:tcPr>
          <w:p w14:paraId="1045A8F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5B7073A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8" w:type="dxa"/>
            <w:shd w:val="clear" w:color="auto" w:fill="D9D9D9" w:themeFill="background1" w:themeFillShade="D9"/>
          </w:tcPr>
          <w:p w14:paraId="0410EE8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2D0385B" w14:textId="77777777">
        <w:tc>
          <w:tcPr>
            <w:tcW w:w="2268" w:type="dxa"/>
          </w:tcPr>
          <w:p w14:paraId="073EC7E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name</w:t>
            </w:r>
          </w:p>
        </w:tc>
        <w:tc>
          <w:tcPr>
            <w:tcW w:w="2127" w:type="dxa"/>
          </w:tcPr>
          <w:p w14:paraId="0E878C8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  <w:r>
              <w:rPr>
                <w:rFonts w:cs="Arial" w:hint="eastAsia"/>
                <w:szCs w:val="21"/>
              </w:rPr>
              <w:t>(200)</w:t>
            </w:r>
          </w:p>
        </w:tc>
        <w:tc>
          <w:tcPr>
            <w:tcW w:w="3968" w:type="dxa"/>
          </w:tcPr>
          <w:p w14:paraId="01263BC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需要组名称</w:t>
            </w:r>
            <w:r>
              <w:rPr>
                <w:rFonts w:cs="Arial" w:hint="eastAsia"/>
                <w:szCs w:val="21"/>
                <w:lang w:eastAsia="zh-CN"/>
              </w:rPr>
              <w:t>，必填</w:t>
            </w:r>
          </w:p>
        </w:tc>
      </w:tr>
      <w:tr w:rsidR="00213151" w14:paraId="34AA0B63" w14:textId="77777777">
        <w:tc>
          <w:tcPr>
            <w:tcW w:w="2268" w:type="dxa"/>
          </w:tcPr>
          <w:p w14:paraId="790EC69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desc</w:t>
            </w:r>
          </w:p>
        </w:tc>
        <w:tc>
          <w:tcPr>
            <w:tcW w:w="2127" w:type="dxa"/>
          </w:tcPr>
          <w:p w14:paraId="46E5516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  <w:r>
              <w:rPr>
                <w:rFonts w:cs="Arial" w:hint="eastAsia"/>
                <w:szCs w:val="21"/>
              </w:rPr>
              <w:t>(200)</w:t>
            </w:r>
          </w:p>
        </w:tc>
        <w:tc>
          <w:tcPr>
            <w:tcW w:w="3968" w:type="dxa"/>
          </w:tcPr>
          <w:p w14:paraId="6671BE9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组描述</w:t>
            </w:r>
          </w:p>
        </w:tc>
      </w:tr>
      <w:tr w:rsidR="00213151" w14:paraId="5DB33607" w14:textId="77777777">
        <w:tc>
          <w:tcPr>
            <w:tcW w:w="2268" w:type="dxa"/>
          </w:tcPr>
          <w:p w14:paraId="7A83AEF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ids</w:t>
            </w:r>
          </w:p>
        </w:tc>
        <w:tc>
          <w:tcPr>
            <w:tcW w:w="2127" w:type="dxa"/>
          </w:tcPr>
          <w:p w14:paraId="28DBA64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  <w:r>
              <w:rPr>
                <w:rFonts w:cs="Arial" w:hint="eastAsia"/>
                <w:szCs w:val="21"/>
              </w:rPr>
              <w:t>(200)</w:t>
            </w:r>
          </w:p>
        </w:tc>
        <w:tc>
          <w:tcPr>
            <w:tcW w:w="3968" w:type="dxa"/>
          </w:tcPr>
          <w:p w14:paraId="0D85B66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 xml:space="preserve">Ids </w:t>
            </w:r>
          </w:p>
        </w:tc>
      </w:tr>
      <w:tr w:rsidR="00213151" w14:paraId="04CE7028" w14:textId="77777777">
        <w:tc>
          <w:tcPr>
            <w:tcW w:w="2268" w:type="dxa"/>
          </w:tcPr>
          <w:p w14:paraId="3F2C959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pid</w:t>
            </w:r>
            <w:proofErr w:type="spellEnd"/>
          </w:p>
        </w:tc>
        <w:tc>
          <w:tcPr>
            <w:tcW w:w="2127" w:type="dxa"/>
          </w:tcPr>
          <w:p w14:paraId="2C74978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8" w:type="dxa"/>
          </w:tcPr>
          <w:p w14:paraId="0FE5FAA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父组</w:t>
            </w:r>
            <w:r>
              <w:rPr>
                <w:rFonts w:cs="Arial" w:hint="eastAsia"/>
                <w:szCs w:val="21"/>
              </w:rPr>
              <w:t>ID</w:t>
            </w:r>
            <w:r>
              <w:rPr>
                <w:rFonts w:cs="Arial" w:hint="eastAsia"/>
                <w:szCs w:val="21"/>
                <w:lang w:eastAsia="zh-CN"/>
              </w:rPr>
              <w:t>，必填</w:t>
            </w:r>
          </w:p>
        </w:tc>
      </w:tr>
    </w:tbl>
    <w:p w14:paraId="7EB14F92" w14:textId="77777777" w:rsidR="00213151" w:rsidRDefault="00000000">
      <w:pPr>
        <w:rPr>
          <w:b/>
          <w:bCs/>
          <w:color w:val="FF0000"/>
          <w:sz w:val="24"/>
          <w:szCs w:val="24"/>
          <w:lang w:eastAsia="zh-CN"/>
        </w:rPr>
      </w:pPr>
      <w:bookmarkStart w:id="73" w:name="OLE_LINK7"/>
      <w:bookmarkStart w:id="74" w:name="OLE_LINK12"/>
      <w:bookmarkStart w:id="75" w:name="OLE_LINK11"/>
      <w:r>
        <w:rPr>
          <w:rFonts w:hint="eastAsia"/>
          <w:b/>
          <w:bCs/>
          <w:color w:val="FF0000"/>
          <w:sz w:val="24"/>
          <w:szCs w:val="24"/>
          <w:lang w:eastAsia="zh-CN"/>
        </w:rPr>
        <w:t>备注：</w:t>
      </w:r>
    </w:p>
    <w:p w14:paraId="73469836" w14:textId="429D2961" w:rsidR="00213151" w:rsidRDefault="00000000">
      <w:pPr>
        <w:rPr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  <w:lang w:eastAsia="zh-CN"/>
        </w:rPr>
        <w:t>参见</w:t>
      </w:r>
      <w:r w:rsidR="00F244F7">
        <w:rPr>
          <w:rFonts w:ascii="宋体" w:hAnsi="宋体" w:cs="宋体" w:hint="eastAsia"/>
          <w:b/>
          <w:bCs/>
          <w:color w:val="FF0000"/>
          <w:sz w:val="24"/>
          <w:szCs w:val="24"/>
          <w:lang w:eastAsia="zh-CN" w:bidi="ar"/>
        </w:rPr>
        <w:t>“</w: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begin"/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instrText xml:space="preserve"> REF _Ref148715031 \r \h </w:instrTex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separate"/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t>7.8</w: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end"/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t xml:space="preserve"> </w: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begin"/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instrText xml:space="preserve"> </w:instrText>
      </w:r>
      <w:r w:rsidR="00F244F7">
        <w:rPr>
          <w:rFonts w:ascii="宋体" w:hAnsi="宋体" w:cs="宋体" w:hint="eastAsia"/>
          <w:b/>
          <w:bCs/>
          <w:color w:val="FF0000"/>
          <w:sz w:val="24"/>
          <w:szCs w:val="24"/>
          <w:lang w:eastAsia="zh-CN" w:bidi="ar"/>
        </w:rPr>
        <w:instrText>REF _Ref148715031 \h</w:instrTex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instrText xml:space="preserve"> </w:instrTex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instrText xml:space="preserve"> \* MERGEFORMAT </w:instrTex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separate"/>
      </w:r>
      <w:r w:rsidR="00F244F7" w:rsidRPr="00F244F7">
        <w:rPr>
          <w:rFonts w:ascii="宋体" w:hAnsi="宋体" w:cs="宋体" w:hint="eastAsia"/>
          <w:b/>
          <w:bCs/>
          <w:color w:val="FF0000"/>
          <w:sz w:val="24"/>
          <w:szCs w:val="24"/>
          <w:lang w:eastAsia="zh-CN" w:bidi="ar"/>
        </w:rPr>
        <w:t>获取设备</w: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end"/>
      </w:r>
      <w:r w:rsidR="00F244F7">
        <w:rPr>
          <w:rFonts w:ascii="宋体" w:hAnsi="宋体" w:cs="宋体" w:hint="eastAsia"/>
          <w:b/>
          <w:bCs/>
          <w:color w:val="FF0000"/>
          <w:sz w:val="24"/>
          <w:szCs w:val="24"/>
          <w:lang w:eastAsia="zh-CN" w:bidi="ar"/>
        </w:rPr>
        <w:t>”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，获取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Id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、获取设备列表接口</w:t>
      </w:r>
      <w:bookmarkEnd w:id="73"/>
    </w:p>
    <w:bookmarkEnd w:id="74"/>
    <w:bookmarkEnd w:id="75"/>
    <w:p w14:paraId="764A3957" w14:textId="77777777" w:rsidR="00213151" w:rsidRDefault="00000000">
      <w:pPr>
        <w:rPr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  <w:lang w:eastAsia="zh-CN"/>
        </w:rPr>
        <w:t>Id=</w:t>
      </w:r>
      <w:proofErr w:type="spellStart"/>
      <w:r>
        <w:rPr>
          <w:rFonts w:ascii="Consolas" w:eastAsia="Consolas" w:hAnsi="Consolas" w:cs="Consolas"/>
          <w:b/>
          <w:bCs/>
          <w:color w:val="FF0000"/>
          <w:sz w:val="24"/>
          <w:szCs w:val="24"/>
          <w:lang w:eastAsia="zh-CN" w:bidi="ar"/>
        </w:rPr>
        <w:t>small_cell_code</w:t>
      </w:r>
      <w:proofErr w:type="spellEnd"/>
      <w:r>
        <w:rPr>
          <w:rFonts w:ascii="Consolas" w:eastAsia="Consolas" w:hAnsi="Consolas" w:cs="Consolas" w:hint="eastAsia"/>
          <w:b/>
          <w:bCs/>
          <w:color w:val="FF0000"/>
          <w:sz w:val="24"/>
          <w:szCs w:val="24"/>
          <w:lang w:eastAsia="zh-CN" w:bidi="ar"/>
        </w:rPr>
        <w:t>+_+</w:t>
      </w:r>
      <w:r>
        <w:rPr>
          <w:rFonts w:ascii="Consolas" w:eastAsia="Consolas" w:hAnsi="Consolas" w:cs="Consolas"/>
          <w:b/>
          <w:bCs/>
          <w:color w:val="FF0000"/>
          <w:sz w:val="24"/>
          <w:szCs w:val="24"/>
          <w:lang w:eastAsia="zh-CN" w:bidi="ar"/>
        </w:rPr>
        <w:t>product</w:t>
      </w:r>
    </w:p>
    <w:p w14:paraId="1886A3D6" w14:textId="77777777" w:rsidR="00213151" w:rsidRDefault="00213151">
      <w:pPr>
        <w:rPr>
          <w:color w:val="000000" w:themeColor="text1"/>
          <w:lang w:eastAsia="zh-CN"/>
        </w:rPr>
      </w:pPr>
    </w:p>
    <w:p w14:paraId="00480B82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66EE27A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59734E8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operatorCode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":"default",</w:t>
      </w:r>
    </w:p>
    <w:p w14:paraId="3798E07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"name":"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  <w:lang w:eastAsia="zh-CN" w:bidi="ar"/>
        </w:rPr>
        <w:t>test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123",</w:t>
      </w:r>
    </w:p>
    <w:p w14:paraId="7EE746D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lastRenderedPageBreak/>
        <w:t>"desc":"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  <w:lang w:eastAsia="zh-CN" w:bidi="ar"/>
        </w:rPr>
        <w:t>test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123",</w:t>
      </w:r>
    </w:p>
    <w:p w14:paraId="099650C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"ids":"48BF74_1202000089177LP0008_FAP/pBS4212/SC,48BF74_12020003952147B0031_FAP/pBS3101S/DC",</w:t>
      </w:r>
    </w:p>
    <w:p w14:paraId="66A5704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"pid":"1"</w:t>
      </w:r>
    </w:p>
    <w:p w14:paraId="73D238E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62DDC437" w14:textId="77777777" w:rsidR="00213151" w:rsidRDefault="00213151">
      <w:pPr>
        <w:rPr>
          <w:color w:val="000000" w:themeColor="text1"/>
          <w:lang w:eastAsia="zh-CN"/>
        </w:rPr>
      </w:pPr>
    </w:p>
    <w:p w14:paraId="70BD6B23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b/>
          <w:color w:val="000000" w:themeColor="text1"/>
          <w:lang w:eastAsia="zh-CN"/>
        </w:rPr>
        <w:t>:</w:t>
      </w:r>
    </w:p>
    <w:p w14:paraId="2DC412E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5616050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200,</w:t>
      </w:r>
    </w:p>
    <w:p w14:paraId="25CCBB7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"success",</w:t>
      </w:r>
    </w:p>
    <w:p w14:paraId="3A405B6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51FE9D4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"success"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true,</w:t>
      </w:r>
    </w:p>
    <w:p w14:paraId="2FE5D051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"Add successfully."</w:t>
      </w:r>
    </w:p>
    <w:p w14:paraId="1E758D7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}</w:t>
      </w:r>
    </w:p>
    <w:p w14:paraId="1EC1DAF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9"/>
      </w:tblGrid>
      <w:tr w:rsidR="00213151" w14:paraId="055875D5" w14:textId="77777777">
        <w:tc>
          <w:tcPr>
            <w:tcW w:w="2127" w:type="dxa"/>
            <w:shd w:val="clear" w:color="auto" w:fill="D9D9D9" w:themeFill="background1" w:themeFillShade="D9"/>
          </w:tcPr>
          <w:p w14:paraId="0DFAE8F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DC70E8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0885855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7B25C30A" w14:textId="77777777">
        <w:tc>
          <w:tcPr>
            <w:tcW w:w="2127" w:type="dxa"/>
          </w:tcPr>
          <w:p w14:paraId="2DAD141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268" w:type="dxa"/>
          </w:tcPr>
          <w:p w14:paraId="63E89A8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9" w:type="dxa"/>
          </w:tcPr>
          <w:p w14:paraId="6D7D4DF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6F70EC68" w14:textId="77777777">
        <w:tc>
          <w:tcPr>
            <w:tcW w:w="2127" w:type="dxa"/>
          </w:tcPr>
          <w:p w14:paraId="72B858A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268" w:type="dxa"/>
          </w:tcPr>
          <w:p w14:paraId="252D1E6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3969" w:type="dxa"/>
          </w:tcPr>
          <w:p w14:paraId="4EF3863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返回的数据值</w:t>
            </w:r>
          </w:p>
        </w:tc>
      </w:tr>
      <w:tr w:rsidR="00213151" w14:paraId="1214FA12" w14:textId="77777777">
        <w:tc>
          <w:tcPr>
            <w:tcW w:w="2127" w:type="dxa"/>
          </w:tcPr>
          <w:p w14:paraId="5A2A385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268" w:type="dxa"/>
          </w:tcPr>
          <w:p w14:paraId="20C0EE8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9" w:type="dxa"/>
          </w:tcPr>
          <w:p w14:paraId="248B610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</w:tbl>
    <w:p w14:paraId="49CA3970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</w:p>
    <w:p w14:paraId="6E0A60AA" w14:textId="2336BA94" w:rsidR="00213151" w:rsidRDefault="00000000" w:rsidP="00F244F7">
      <w:pPr>
        <w:pStyle w:val="2"/>
        <w:rPr>
          <w:lang w:eastAsia="zh-CN"/>
        </w:rPr>
      </w:pPr>
      <w:bookmarkStart w:id="76" w:name="_Toc163485626"/>
      <w:r>
        <w:rPr>
          <w:rFonts w:hint="eastAsia"/>
          <w:lang w:eastAsia="zh-CN"/>
        </w:rPr>
        <w:t>修改辅助组</w:t>
      </w:r>
      <w:bookmarkEnd w:id="76"/>
    </w:p>
    <w:p w14:paraId="1F2B57F0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HTTP protocol</w:t>
      </w:r>
      <w:r>
        <w:rPr>
          <w:color w:val="000000" w:themeColor="text1"/>
          <w:lang w:eastAsia="zh-CN"/>
        </w:rPr>
        <w:t>,</w:t>
      </w:r>
      <w:r>
        <w:rPr>
          <w:rFonts w:hint="eastAsia"/>
          <w:color w:val="000000" w:themeColor="text1"/>
          <w:lang w:eastAsia="zh-CN"/>
        </w:rPr>
        <w:t xml:space="preserve"> PUT method</w:t>
      </w:r>
    </w:p>
    <w:p w14:paraId="5CD96788" w14:textId="413C0B9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color w:val="000000" w:themeColor="text1"/>
          <w:lang w:eastAsia="zh-CN"/>
        </w:rPr>
        <w:t xml:space="preserve"> </w:t>
      </w:r>
      <w:hyperlink r:id="rId15" w:history="1">
        <w:r>
          <w:rPr>
            <w:rStyle w:val="aff"/>
            <w:rFonts w:hint="eastAsia"/>
            <w:lang w:eastAsia="zh-CN"/>
          </w:rPr>
          <w:t>http://ip:port/northboundApi</w:t>
        </w:r>
      </w:hyperlink>
      <w:r>
        <w:rPr>
          <w:rFonts w:hint="eastAsia"/>
          <w:color w:val="000000" w:themeColor="text1"/>
          <w:lang w:eastAsia="zh-CN"/>
        </w:rPr>
        <w:t>/v1/device/group/sub</w:t>
      </w:r>
    </w:p>
    <w:p w14:paraId="1B65A1FA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Content-Type:application</w:t>
      </w:r>
      <w:proofErr w:type="spellEnd"/>
      <w:r>
        <w:rPr>
          <w:rFonts w:hint="eastAsia"/>
          <w:color w:val="000000" w:themeColor="text1"/>
          <w:lang w:eastAsia="zh-CN"/>
        </w:rPr>
        <w:t>/</w:t>
      </w:r>
      <w:proofErr w:type="spellStart"/>
      <w:r>
        <w:rPr>
          <w:rFonts w:hint="eastAsia"/>
          <w:color w:val="000000" w:themeColor="text1"/>
          <w:lang w:eastAsia="zh-CN"/>
        </w:rPr>
        <w:t>json;charset</w:t>
      </w:r>
      <w:proofErr w:type="spellEnd"/>
      <w:r>
        <w:rPr>
          <w:rFonts w:hint="eastAsia"/>
          <w:color w:val="000000" w:themeColor="text1"/>
          <w:lang w:eastAsia="zh-CN"/>
        </w:rPr>
        <w:t>=UTF-8</w:t>
      </w:r>
    </w:p>
    <w:p w14:paraId="2503B7EF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34"/>
        <w:gridCol w:w="2196"/>
        <w:gridCol w:w="3933"/>
      </w:tblGrid>
      <w:tr w:rsidR="00213151" w14:paraId="3F9A3BA9" w14:textId="77777777">
        <w:tc>
          <w:tcPr>
            <w:tcW w:w="2234" w:type="dxa"/>
            <w:shd w:val="clear" w:color="auto" w:fill="D9D9D9" w:themeFill="background1" w:themeFillShade="D9"/>
          </w:tcPr>
          <w:p w14:paraId="1AB4039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06F9D747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33" w:type="dxa"/>
            <w:shd w:val="clear" w:color="auto" w:fill="D9D9D9" w:themeFill="background1" w:themeFillShade="D9"/>
          </w:tcPr>
          <w:p w14:paraId="39C46D1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487A627D" w14:textId="77777777">
        <w:tc>
          <w:tcPr>
            <w:tcW w:w="2234" w:type="dxa"/>
          </w:tcPr>
          <w:p w14:paraId="1AEFAB9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196" w:type="dxa"/>
          </w:tcPr>
          <w:p w14:paraId="7796C0F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33" w:type="dxa"/>
          </w:tcPr>
          <w:p w14:paraId="6D754F9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1A213625" w14:textId="77777777" w:rsidR="00213151" w:rsidRDefault="00213151">
      <w:pPr>
        <w:rPr>
          <w:color w:val="000000" w:themeColor="text1"/>
          <w:lang w:eastAsia="zh-CN"/>
        </w:rPr>
      </w:pPr>
    </w:p>
    <w:p w14:paraId="0726F007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b/>
          <w:color w:val="000000" w:themeColor="text1"/>
          <w:lang w:eastAsia="zh-CN"/>
        </w:rPr>
        <w:t>: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2127"/>
        <w:gridCol w:w="3968"/>
      </w:tblGrid>
      <w:tr w:rsidR="00213151" w14:paraId="4F07BEA6" w14:textId="77777777">
        <w:tc>
          <w:tcPr>
            <w:tcW w:w="2268" w:type="dxa"/>
            <w:shd w:val="clear" w:color="auto" w:fill="D9D9D9" w:themeFill="background1" w:themeFillShade="D9"/>
          </w:tcPr>
          <w:p w14:paraId="7BD2F41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6E9FA8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8" w:type="dxa"/>
            <w:shd w:val="clear" w:color="auto" w:fill="D9D9D9" w:themeFill="background1" w:themeFillShade="D9"/>
          </w:tcPr>
          <w:p w14:paraId="393C07E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F1DE2AA" w14:textId="77777777">
        <w:tc>
          <w:tcPr>
            <w:tcW w:w="2268" w:type="dxa"/>
          </w:tcPr>
          <w:p w14:paraId="7729B3B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name</w:t>
            </w:r>
          </w:p>
        </w:tc>
        <w:tc>
          <w:tcPr>
            <w:tcW w:w="2127" w:type="dxa"/>
          </w:tcPr>
          <w:p w14:paraId="15DFF29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  <w:r>
              <w:rPr>
                <w:rFonts w:cs="Arial" w:hint="eastAsia"/>
                <w:szCs w:val="21"/>
              </w:rPr>
              <w:t>(200)</w:t>
            </w:r>
          </w:p>
        </w:tc>
        <w:tc>
          <w:tcPr>
            <w:tcW w:w="3968" w:type="dxa"/>
          </w:tcPr>
          <w:p w14:paraId="4B6A111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需要</w:t>
            </w:r>
            <w:r>
              <w:rPr>
                <w:rFonts w:cs="Arial" w:hint="eastAsia"/>
                <w:szCs w:val="21"/>
                <w:lang w:eastAsia="zh-CN"/>
              </w:rPr>
              <w:t>的</w:t>
            </w:r>
            <w:r>
              <w:rPr>
                <w:rFonts w:cs="Arial" w:hint="eastAsia"/>
                <w:szCs w:val="21"/>
              </w:rPr>
              <w:t>组名称</w:t>
            </w:r>
          </w:p>
        </w:tc>
      </w:tr>
      <w:tr w:rsidR="00213151" w14:paraId="55FE3A34" w14:textId="77777777">
        <w:tc>
          <w:tcPr>
            <w:tcW w:w="2268" w:type="dxa"/>
          </w:tcPr>
          <w:p w14:paraId="788D68A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desc</w:t>
            </w:r>
          </w:p>
        </w:tc>
        <w:tc>
          <w:tcPr>
            <w:tcW w:w="2127" w:type="dxa"/>
          </w:tcPr>
          <w:p w14:paraId="63F4A0C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  <w:r>
              <w:rPr>
                <w:rFonts w:cs="Arial" w:hint="eastAsia"/>
                <w:szCs w:val="21"/>
              </w:rPr>
              <w:t>(200)</w:t>
            </w:r>
          </w:p>
        </w:tc>
        <w:tc>
          <w:tcPr>
            <w:tcW w:w="3968" w:type="dxa"/>
          </w:tcPr>
          <w:p w14:paraId="3AC9423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组描述</w:t>
            </w:r>
          </w:p>
        </w:tc>
      </w:tr>
      <w:tr w:rsidR="00213151" w14:paraId="55D1CD08" w14:textId="77777777">
        <w:tc>
          <w:tcPr>
            <w:tcW w:w="2268" w:type="dxa"/>
          </w:tcPr>
          <w:p w14:paraId="150BD14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ids</w:t>
            </w:r>
          </w:p>
        </w:tc>
        <w:tc>
          <w:tcPr>
            <w:tcW w:w="2127" w:type="dxa"/>
          </w:tcPr>
          <w:p w14:paraId="016787D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  <w:r>
              <w:rPr>
                <w:rFonts w:cs="Arial" w:hint="eastAsia"/>
                <w:szCs w:val="21"/>
              </w:rPr>
              <w:t>(200)</w:t>
            </w:r>
          </w:p>
        </w:tc>
        <w:tc>
          <w:tcPr>
            <w:tcW w:w="3968" w:type="dxa"/>
          </w:tcPr>
          <w:p w14:paraId="7BD281F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Ids</w:t>
            </w:r>
          </w:p>
        </w:tc>
      </w:tr>
      <w:tr w:rsidR="00213151" w14:paraId="4964FD7E" w14:textId="77777777">
        <w:tc>
          <w:tcPr>
            <w:tcW w:w="2268" w:type="dxa"/>
          </w:tcPr>
          <w:p w14:paraId="6CB3968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groupId</w:t>
            </w:r>
            <w:proofErr w:type="spellEnd"/>
          </w:p>
        </w:tc>
        <w:tc>
          <w:tcPr>
            <w:tcW w:w="2127" w:type="dxa"/>
          </w:tcPr>
          <w:p w14:paraId="40A2A51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8" w:type="dxa"/>
          </w:tcPr>
          <w:p w14:paraId="3AA43A7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需要的组</w:t>
            </w:r>
            <w:r>
              <w:rPr>
                <w:rFonts w:cs="Arial" w:hint="eastAsia"/>
                <w:szCs w:val="21"/>
              </w:rPr>
              <w:t>ID</w:t>
            </w:r>
          </w:p>
        </w:tc>
      </w:tr>
    </w:tbl>
    <w:p w14:paraId="425D9F11" w14:textId="77777777" w:rsidR="00213151" w:rsidRDefault="00000000">
      <w:pPr>
        <w:rPr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  <w:lang w:eastAsia="zh-CN"/>
        </w:rPr>
        <w:t>备注：</w:t>
      </w:r>
    </w:p>
    <w:p w14:paraId="1CAC3648" w14:textId="6D359C2E" w:rsidR="00213151" w:rsidRDefault="00000000">
      <w:pPr>
        <w:rPr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  <w:lang w:eastAsia="zh-CN"/>
        </w:rPr>
        <w:t>参见</w:t>
      </w:r>
      <w:r w:rsidR="00F244F7">
        <w:rPr>
          <w:rFonts w:ascii="宋体" w:hAnsi="宋体" w:cs="宋体" w:hint="eastAsia"/>
          <w:b/>
          <w:bCs/>
          <w:color w:val="FF0000"/>
          <w:sz w:val="24"/>
          <w:szCs w:val="24"/>
          <w:lang w:eastAsia="zh-CN" w:bidi="ar"/>
        </w:rPr>
        <w:t>“</w: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begin"/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instrText xml:space="preserve"> REF _Ref148715031 \r \h </w:instrTex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separate"/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t>7.8</w: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end"/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t xml:space="preserve"> </w: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begin"/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instrText xml:space="preserve"> </w:instrText>
      </w:r>
      <w:r w:rsidR="00F244F7">
        <w:rPr>
          <w:rFonts w:ascii="宋体" w:hAnsi="宋体" w:cs="宋体" w:hint="eastAsia"/>
          <w:b/>
          <w:bCs/>
          <w:color w:val="FF0000"/>
          <w:sz w:val="24"/>
          <w:szCs w:val="24"/>
          <w:lang w:eastAsia="zh-CN" w:bidi="ar"/>
        </w:rPr>
        <w:instrText>REF _Ref148715031 \h</w:instrTex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instrText xml:space="preserve"> </w:instrTex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instrText xml:space="preserve"> \* MERGEFORMAT </w:instrTex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separate"/>
      </w:r>
      <w:r w:rsidR="00F244F7" w:rsidRPr="00F244F7">
        <w:rPr>
          <w:rFonts w:ascii="宋体" w:hAnsi="宋体" w:cs="宋体" w:hint="eastAsia"/>
          <w:b/>
          <w:bCs/>
          <w:color w:val="FF0000"/>
          <w:sz w:val="24"/>
          <w:szCs w:val="24"/>
          <w:lang w:eastAsia="zh-CN" w:bidi="ar"/>
        </w:rPr>
        <w:t>获取设备</w: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end"/>
      </w:r>
      <w:r w:rsidR="00F244F7">
        <w:rPr>
          <w:rFonts w:ascii="宋体" w:hAnsi="宋体" w:cs="宋体" w:hint="eastAsia"/>
          <w:b/>
          <w:bCs/>
          <w:color w:val="FF0000"/>
          <w:sz w:val="24"/>
          <w:szCs w:val="24"/>
          <w:lang w:eastAsia="zh-CN" w:bidi="ar"/>
        </w:rPr>
        <w:t>”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，获取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Id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、获取设备列表接口</w:t>
      </w:r>
    </w:p>
    <w:p w14:paraId="15AB193D" w14:textId="77777777" w:rsidR="00213151" w:rsidRDefault="00000000">
      <w:pPr>
        <w:rPr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  <w:lang w:eastAsia="zh-CN"/>
        </w:rPr>
        <w:t>Id=</w:t>
      </w:r>
      <w:proofErr w:type="spellStart"/>
      <w:r>
        <w:rPr>
          <w:rFonts w:ascii="Consolas" w:eastAsia="Consolas" w:hAnsi="Consolas" w:cs="Consolas"/>
          <w:b/>
          <w:bCs/>
          <w:color w:val="FF0000"/>
          <w:sz w:val="24"/>
          <w:szCs w:val="24"/>
          <w:lang w:eastAsia="zh-CN" w:bidi="ar"/>
        </w:rPr>
        <w:t>small_cell_code</w:t>
      </w:r>
      <w:proofErr w:type="spellEnd"/>
      <w:r>
        <w:rPr>
          <w:rFonts w:ascii="Consolas" w:eastAsia="Consolas" w:hAnsi="Consolas" w:cs="Consolas" w:hint="eastAsia"/>
          <w:b/>
          <w:bCs/>
          <w:color w:val="FF0000"/>
          <w:sz w:val="24"/>
          <w:szCs w:val="24"/>
          <w:lang w:eastAsia="zh-CN" w:bidi="ar"/>
        </w:rPr>
        <w:t>+_+</w:t>
      </w:r>
      <w:r>
        <w:rPr>
          <w:rFonts w:ascii="Consolas" w:eastAsia="Consolas" w:hAnsi="Consolas" w:cs="Consolas"/>
          <w:b/>
          <w:bCs/>
          <w:color w:val="FF0000"/>
          <w:sz w:val="24"/>
          <w:szCs w:val="24"/>
          <w:lang w:eastAsia="zh-CN" w:bidi="ar"/>
        </w:rPr>
        <w:t>product</w:t>
      </w:r>
    </w:p>
    <w:p w14:paraId="5FF3EBA9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2BA49C9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65174F4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lastRenderedPageBreak/>
        <w:t>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name":"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  <w:lang w:eastAsia="zh-CN" w:bidi="ar"/>
        </w:rPr>
        <w:t>test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",</w:t>
      </w:r>
    </w:p>
    <w:p w14:paraId="4A49202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desc":"</w:t>
      </w: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  <w:lang w:eastAsia="zh-CN" w:bidi="ar"/>
        </w:rPr>
        <w:t>test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",</w:t>
      </w:r>
    </w:p>
    <w:p w14:paraId="726324F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"ids":"48BF74_1215000009214CS0011_FAP/pCRB2000/DC,48BF74_12020004212185B0016_FAP/pCRB2000/SC",</w:t>
      </w:r>
    </w:p>
    <w:p w14:paraId="608E561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"groupId":"117"</w:t>
      </w:r>
    </w:p>
    <w:p w14:paraId="4F8AD23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1BAFFBA6" w14:textId="77777777" w:rsidR="00213151" w:rsidRDefault="00213151">
      <w:pPr>
        <w:rPr>
          <w:color w:val="000000" w:themeColor="text1"/>
          <w:lang w:eastAsia="zh-CN"/>
        </w:rPr>
      </w:pPr>
    </w:p>
    <w:p w14:paraId="4955DD74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b/>
          <w:color w:val="000000" w:themeColor="text1"/>
          <w:lang w:eastAsia="zh-CN"/>
        </w:rPr>
        <w:t>:</w:t>
      </w:r>
    </w:p>
    <w:p w14:paraId="7E1D964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501B64F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200,</w:t>
      </w:r>
    </w:p>
    <w:p w14:paraId="45FDD1C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"success",</w:t>
      </w:r>
    </w:p>
    <w:p w14:paraId="35652B3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05379CC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"success"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true,</w:t>
      </w:r>
    </w:p>
    <w:p w14:paraId="418514F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""</w:t>
      </w:r>
    </w:p>
    <w:p w14:paraId="29822FC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}</w:t>
      </w:r>
    </w:p>
    <w:p w14:paraId="0270D72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3DFA49BC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</w:p>
    <w:tbl>
      <w:tblPr>
        <w:tblStyle w:val="afc"/>
        <w:tblW w:w="85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2127"/>
        <w:gridCol w:w="4127"/>
      </w:tblGrid>
      <w:tr w:rsidR="00213151" w14:paraId="5580895C" w14:textId="77777777">
        <w:tc>
          <w:tcPr>
            <w:tcW w:w="2268" w:type="dxa"/>
            <w:shd w:val="clear" w:color="auto" w:fill="D9D9D9" w:themeFill="background1" w:themeFillShade="D9"/>
          </w:tcPr>
          <w:p w14:paraId="45EB79FB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75B3640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4127" w:type="dxa"/>
            <w:shd w:val="clear" w:color="auto" w:fill="D9D9D9" w:themeFill="background1" w:themeFillShade="D9"/>
          </w:tcPr>
          <w:p w14:paraId="7E1061B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717C4BE0" w14:textId="77777777">
        <w:tc>
          <w:tcPr>
            <w:tcW w:w="2268" w:type="dxa"/>
          </w:tcPr>
          <w:p w14:paraId="3F2261F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127" w:type="dxa"/>
          </w:tcPr>
          <w:p w14:paraId="25152EE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4127" w:type="dxa"/>
          </w:tcPr>
          <w:p w14:paraId="38B421A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4F911440" w14:textId="77777777">
        <w:tc>
          <w:tcPr>
            <w:tcW w:w="2268" w:type="dxa"/>
          </w:tcPr>
          <w:p w14:paraId="4877B76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127" w:type="dxa"/>
          </w:tcPr>
          <w:p w14:paraId="33C3BAF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4127" w:type="dxa"/>
          </w:tcPr>
          <w:p w14:paraId="76E879A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返回的数据值</w:t>
            </w:r>
          </w:p>
        </w:tc>
      </w:tr>
      <w:tr w:rsidR="00213151" w14:paraId="3CF00FBE" w14:textId="77777777">
        <w:tc>
          <w:tcPr>
            <w:tcW w:w="2268" w:type="dxa"/>
          </w:tcPr>
          <w:p w14:paraId="0BC2C7D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127" w:type="dxa"/>
          </w:tcPr>
          <w:p w14:paraId="4A78A4B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4127" w:type="dxa"/>
          </w:tcPr>
          <w:p w14:paraId="11531F9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</w:tbl>
    <w:p w14:paraId="6098B9B9" w14:textId="437CE6AF" w:rsidR="00213151" w:rsidRDefault="00000000" w:rsidP="00F244F7">
      <w:pPr>
        <w:pStyle w:val="2"/>
        <w:rPr>
          <w:lang w:eastAsia="zh-CN"/>
        </w:rPr>
      </w:pPr>
      <w:bookmarkStart w:id="77" w:name="_Toc163485627"/>
      <w:r>
        <w:rPr>
          <w:rFonts w:hint="eastAsia"/>
          <w:lang w:eastAsia="zh-CN"/>
        </w:rPr>
        <w:t>删除辅助组</w:t>
      </w:r>
      <w:bookmarkEnd w:id="77"/>
    </w:p>
    <w:p w14:paraId="5E19D5E8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HTTP protocol</w:t>
      </w:r>
      <w:r>
        <w:rPr>
          <w:color w:val="000000" w:themeColor="text1"/>
          <w:lang w:eastAsia="zh-CN"/>
        </w:rPr>
        <w:t>,</w:t>
      </w:r>
      <w:r>
        <w:rPr>
          <w:rFonts w:hint="eastAsia"/>
          <w:color w:val="000000" w:themeColor="text1"/>
          <w:lang w:eastAsia="zh-CN"/>
        </w:rPr>
        <w:t xml:space="preserve"> DELETE method</w:t>
      </w:r>
    </w:p>
    <w:p w14:paraId="20300E1C" w14:textId="11B3AF0D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</w:rPr>
        <w:fldChar w:fldCharType="begin"/>
      </w:r>
      <w:r>
        <w:instrText xml:space="preserve"> HYPERLINK "http://ip:port/northboundApi" </w:instrText>
      </w:r>
      <w:r w:rsidR="00F244F7"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ff"/>
          <w:rFonts w:hint="eastAsia"/>
          <w:lang w:eastAsia="zh-CN"/>
        </w:rPr>
        <w:t>http://ip:port/northboundApi</w:t>
      </w:r>
      <w:r>
        <w:rPr>
          <w:rStyle w:val="aff"/>
          <w:rFonts w:hint="eastAsia"/>
          <w:lang w:eastAsia="zh-CN"/>
        </w:rPr>
        <w:fldChar w:fldCharType="end"/>
      </w:r>
      <w:r>
        <w:rPr>
          <w:rFonts w:hint="eastAsia"/>
          <w:color w:val="000000" w:themeColor="text1"/>
          <w:lang w:eastAsia="zh-CN"/>
        </w:rPr>
        <w:t>/v1/device/group/sub</w:t>
      </w:r>
    </w:p>
    <w:p w14:paraId="6E9A0011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Content-Type:application</w:t>
      </w:r>
      <w:proofErr w:type="spellEnd"/>
      <w:r>
        <w:rPr>
          <w:rFonts w:hint="eastAsia"/>
          <w:color w:val="000000" w:themeColor="text1"/>
          <w:lang w:eastAsia="zh-CN"/>
        </w:rPr>
        <w:t>/</w:t>
      </w:r>
      <w:proofErr w:type="spellStart"/>
      <w:r>
        <w:rPr>
          <w:rFonts w:hint="eastAsia"/>
          <w:color w:val="000000" w:themeColor="text1"/>
          <w:lang w:eastAsia="zh-CN"/>
        </w:rPr>
        <w:t>json;charset</w:t>
      </w:r>
      <w:proofErr w:type="spellEnd"/>
      <w:r>
        <w:rPr>
          <w:rFonts w:hint="eastAsia"/>
          <w:color w:val="000000" w:themeColor="text1"/>
          <w:lang w:eastAsia="zh-CN"/>
        </w:rPr>
        <w:t>=UTF-8</w:t>
      </w:r>
    </w:p>
    <w:p w14:paraId="25017959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2127"/>
        <w:gridCol w:w="3968"/>
      </w:tblGrid>
      <w:tr w:rsidR="00213151" w14:paraId="3A69915E" w14:textId="77777777">
        <w:tc>
          <w:tcPr>
            <w:tcW w:w="2268" w:type="dxa"/>
            <w:shd w:val="clear" w:color="auto" w:fill="D9D9D9" w:themeFill="background1" w:themeFillShade="D9"/>
          </w:tcPr>
          <w:p w14:paraId="449917D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403431A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8" w:type="dxa"/>
            <w:shd w:val="clear" w:color="auto" w:fill="D9D9D9" w:themeFill="background1" w:themeFillShade="D9"/>
          </w:tcPr>
          <w:p w14:paraId="2D6297E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2E1291C7" w14:textId="77777777">
        <w:tc>
          <w:tcPr>
            <w:tcW w:w="2268" w:type="dxa"/>
          </w:tcPr>
          <w:p w14:paraId="7EFA9BE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127" w:type="dxa"/>
          </w:tcPr>
          <w:p w14:paraId="6F3D296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8" w:type="dxa"/>
          </w:tcPr>
          <w:p w14:paraId="1869CE0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196F5CF5" w14:textId="77777777" w:rsidR="00213151" w:rsidRDefault="00213151">
      <w:pPr>
        <w:rPr>
          <w:color w:val="000000" w:themeColor="text1"/>
          <w:lang w:eastAsia="zh-CN"/>
        </w:rPr>
      </w:pPr>
    </w:p>
    <w:p w14:paraId="604DD86D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b/>
          <w:color w:val="000000" w:themeColor="text1"/>
          <w:lang w:eastAsia="zh-CN"/>
        </w:rPr>
        <w:t>: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2153"/>
        <w:gridCol w:w="3942"/>
      </w:tblGrid>
      <w:tr w:rsidR="00213151" w14:paraId="5261C5B5" w14:textId="77777777">
        <w:tc>
          <w:tcPr>
            <w:tcW w:w="2268" w:type="dxa"/>
            <w:shd w:val="clear" w:color="auto" w:fill="D9D9D9" w:themeFill="background1" w:themeFillShade="D9"/>
          </w:tcPr>
          <w:p w14:paraId="2574BAF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53" w:type="dxa"/>
            <w:shd w:val="clear" w:color="auto" w:fill="D9D9D9" w:themeFill="background1" w:themeFillShade="D9"/>
          </w:tcPr>
          <w:p w14:paraId="0A36839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42" w:type="dxa"/>
            <w:shd w:val="clear" w:color="auto" w:fill="D9D9D9" w:themeFill="background1" w:themeFillShade="D9"/>
          </w:tcPr>
          <w:p w14:paraId="6863A94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1B28C687" w14:textId="77777777">
        <w:tc>
          <w:tcPr>
            <w:tcW w:w="2268" w:type="dxa"/>
          </w:tcPr>
          <w:p w14:paraId="0BEAA47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groupId</w:t>
            </w:r>
            <w:proofErr w:type="spellEnd"/>
          </w:p>
        </w:tc>
        <w:tc>
          <w:tcPr>
            <w:tcW w:w="2153" w:type="dxa"/>
          </w:tcPr>
          <w:p w14:paraId="43B36E4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42" w:type="dxa"/>
          </w:tcPr>
          <w:p w14:paraId="559A4A7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组</w:t>
            </w:r>
            <w:r>
              <w:rPr>
                <w:rFonts w:cs="Arial" w:hint="eastAsia"/>
                <w:szCs w:val="21"/>
              </w:rPr>
              <w:t>Id</w:t>
            </w:r>
          </w:p>
        </w:tc>
      </w:tr>
    </w:tbl>
    <w:p w14:paraId="0654DB19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00660E7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6645066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"groupId":3</w:t>
      </w:r>
    </w:p>
    <w:p w14:paraId="01127E5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3D85ECA8" w14:textId="77777777" w:rsidR="00213151" w:rsidRDefault="00213151">
      <w:pPr>
        <w:rPr>
          <w:color w:val="000000" w:themeColor="text1"/>
          <w:lang w:eastAsia="zh-CN"/>
        </w:rPr>
      </w:pPr>
    </w:p>
    <w:p w14:paraId="55D4B815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b/>
          <w:color w:val="000000" w:themeColor="text1"/>
          <w:lang w:eastAsia="zh-CN"/>
        </w:rPr>
        <w:t>:</w:t>
      </w:r>
    </w:p>
    <w:p w14:paraId="5CA6D4C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073D6CE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lastRenderedPageBreak/>
        <w:t>    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200,</w:t>
      </w:r>
    </w:p>
    <w:p w14:paraId="5A886E0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"success",</w:t>
      </w:r>
    </w:p>
    <w:p w14:paraId="3EF1E9A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619D366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"success"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true,</w:t>
      </w:r>
    </w:p>
    <w:p w14:paraId="673C2677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""</w:t>
      </w:r>
    </w:p>
    <w:p w14:paraId="099C8D6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}</w:t>
      </w:r>
    </w:p>
    <w:p w14:paraId="55E9910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7C6D362B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</w:p>
    <w:p w14:paraId="04C40929" w14:textId="77777777" w:rsidR="00213151" w:rsidRDefault="00213151">
      <w:pPr>
        <w:rPr>
          <w:lang w:eastAsia="zh-CN"/>
        </w:rPr>
      </w:pPr>
    </w:p>
    <w:tbl>
      <w:tblPr>
        <w:tblStyle w:val="afc"/>
        <w:tblW w:w="85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311"/>
        <w:gridCol w:w="4044"/>
      </w:tblGrid>
      <w:tr w:rsidR="00213151" w14:paraId="4B569F44" w14:textId="77777777">
        <w:tc>
          <w:tcPr>
            <w:tcW w:w="2167" w:type="dxa"/>
            <w:shd w:val="clear" w:color="auto" w:fill="D9D9D9" w:themeFill="background1" w:themeFillShade="D9"/>
          </w:tcPr>
          <w:p w14:paraId="6FA00EFB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6A6BB00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4044" w:type="dxa"/>
            <w:shd w:val="clear" w:color="auto" w:fill="D9D9D9" w:themeFill="background1" w:themeFillShade="D9"/>
          </w:tcPr>
          <w:p w14:paraId="404C549B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16ADBBC7" w14:textId="77777777">
        <w:tc>
          <w:tcPr>
            <w:tcW w:w="2167" w:type="dxa"/>
          </w:tcPr>
          <w:p w14:paraId="5528CF3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311" w:type="dxa"/>
          </w:tcPr>
          <w:p w14:paraId="19A15C5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4044" w:type="dxa"/>
          </w:tcPr>
          <w:p w14:paraId="5E5FA79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698FCB1D" w14:textId="77777777">
        <w:tc>
          <w:tcPr>
            <w:tcW w:w="2167" w:type="dxa"/>
          </w:tcPr>
          <w:p w14:paraId="22098C4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311" w:type="dxa"/>
          </w:tcPr>
          <w:p w14:paraId="635812A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4044" w:type="dxa"/>
          </w:tcPr>
          <w:p w14:paraId="44CF8E3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返回的数据值</w:t>
            </w:r>
          </w:p>
        </w:tc>
      </w:tr>
      <w:tr w:rsidR="00213151" w14:paraId="1079A66D" w14:textId="77777777">
        <w:tc>
          <w:tcPr>
            <w:tcW w:w="2167" w:type="dxa"/>
          </w:tcPr>
          <w:p w14:paraId="4C70106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311" w:type="dxa"/>
          </w:tcPr>
          <w:p w14:paraId="0231CC0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4044" w:type="dxa"/>
          </w:tcPr>
          <w:p w14:paraId="4B6C2FF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</w:tbl>
    <w:p w14:paraId="25F25FD8" w14:textId="77777777" w:rsidR="00213151" w:rsidRDefault="00213151">
      <w:pPr>
        <w:rPr>
          <w:lang w:eastAsia="zh-CN"/>
        </w:rPr>
      </w:pPr>
    </w:p>
    <w:p w14:paraId="5E539671" w14:textId="02D073EA" w:rsidR="00213151" w:rsidRDefault="00000000" w:rsidP="00F244F7">
      <w:pPr>
        <w:pStyle w:val="2"/>
        <w:rPr>
          <w:lang w:eastAsia="zh-CN"/>
        </w:rPr>
      </w:pPr>
      <w:bookmarkStart w:id="78" w:name="_Ref148715031"/>
      <w:bookmarkStart w:id="79" w:name="_Toc163485628"/>
      <w:r>
        <w:rPr>
          <w:rFonts w:hint="eastAsia"/>
          <w:lang w:eastAsia="zh-CN"/>
        </w:rPr>
        <w:t>获取设备</w:t>
      </w:r>
      <w:bookmarkEnd w:id="78"/>
      <w:bookmarkEnd w:id="79"/>
    </w:p>
    <w:p w14:paraId="47BF5700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HTTP protocol</w:t>
      </w:r>
      <w:r>
        <w:rPr>
          <w:color w:val="000000" w:themeColor="text1"/>
          <w:lang w:eastAsia="zh-CN"/>
        </w:rPr>
        <w:t>,</w:t>
      </w:r>
      <w:r>
        <w:rPr>
          <w:rFonts w:hint="eastAsia"/>
          <w:color w:val="000000" w:themeColor="text1"/>
          <w:lang w:eastAsia="zh-CN"/>
        </w:rPr>
        <w:t xml:space="preserve"> POST method</w:t>
      </w:r>
    </w:p>
    <w:p w14:paraId="12796EB3" w14:textId="39A5DE78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</w:rPr>
        <w:fldChar w:fldCharType="begin"/>
      </w:r>
      <w:r>
        <w:instrText xml:space="preserve"> HYPERLINK "http://ip:port/northboundApi" </w:instrText>
      </w:r>
      <w:r w:rsidR="00F244F7"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ff"/>
          <w:rFonts w:hint="eastAsia"/>
          <w:color w:val="000000" w:themeColor="text1"/>
          <w:u w:val="none"/>
          <w:lang w:eastAsia="zh-CN"/>
        </w:rPr>
        <w:t>http://ip:port/northboundApi</w:t>
      </w:r>
      <w:r>
        <w:rPr>
          <w:rStyle w:val="aff"/>
          <w:rFonts w:hint="eastAsia"/>
          <w:color w:val="000000" w:themeColor="text1"/>
          <w:u w:val="none"/>
          <w:lang w:eastAsia="zh-CN"/>
        </w:rPr>
        <w:fldChar w:fldCharType="end"/>
      </w:r>
      <w:r>
        <w:rPr>
          <w:rFonts w:hint="eastAsia"/>
          <w:color w:val="000000" w:themeColor="text1"/>
          <w:lang w:eastAsia="zh-CN"/>
        </w:rPr>
        <w:t>/v1/device/query</w:t>
      </w:r>
    </w:p>
    <w:p w14:paraId="57987862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Content-Type:application</w:t>
      </w:r>
      <w:proofErr w:type="spellEnd"/>
      <w:r>
        <w:rPr>
          <w:rFonts w:hint="eastAsia"/>
          <w:color w:val="000000" w:themeColor="text1"/>
          <w:lang w:eastAsia="zh-CN"/>
        </w:rPr>
        <w:t>/</w:t>
      </w:r>
      <w:proofErr w:type="spellStart"/>
      <w:r>
        <w:rPr>
          <w:rFonts w:hint="eastAsia"/>
          <w:color w:val="000000" w:themeColor="text1"/>
          <w:lang w:eastAsia="zh-CN"/>
        </w:rPr>
        <w:t>json;charset</w:t>
      </w:r>
      <w:proofErr w:type="spellEnd"/>
      <w:r>
        <w:rPr>
          <w:rFonts w:hint="eastAsia"/>
          <w:color w:val="000000" w:themeColor="text1"/>
          <w:lang w:eastAsia="zh-CN"/>
        </w:rPr>
        <w:t>=UTF-8</w:t>
      </w:r>
    </w:p>
    <w:p w14:paraId="0F4F19A7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34"/>
        <w:gridCol w:w="2196"/>
        <w:gridCol w:w="3933"/>
      </w:tblGrid>
      <w:tr w:rsidR="00213151" w14:paraId="43AB9494" w14:textId="77777777">
        <w:tc>
          <w:tcPr>
            <w:tcW w:w="2234" w:type="dxa"/>
            <w:shd w:val="clear" w:color="auto" w:fill="D9D9D9" w:themeFill="background1" w:themeFillShade="D9"/>
          </w:tcPr>
          <w:p w14:paraId="6897CB2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225A36F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33" w:type="dxa"/>
            <w:shd w:val="clear" w:color="auto" w:fill="D9D9D9" w:themeFill="background1" w:themeFillShade="D9"/>
          </w:tcPr>
          <w:p w14:paraId="79FB95B7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FDE19B8" w14:textId="77777777">
        <w:tc>
          <w:tcPr>
            <w:tcW w:w="2234" w:type="dxa"/>
          </w:tcPr>
          <w:p w14:paraId="286FB86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196" w:type="dxa"/>
          </w:tcPr>
          <w:p w14:paraId="6102EC1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33" w:type="dxa"/>
          </w:tcPr>
          <w:p w14:paraId="4827F49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468D86C7" w14:textId="77777777" w:rsidR="00213151" w:rsidRDefault="00213151">
      <w:pPr>
        <w:rPr>
          <w:color w:val="000000" w:themeColor="text1"/>
          <w:lang w:eastAsia="zh-CN"/>
        </w:rPr>
      </w:pPr>
    </w:p>
    <w:p w14:paraId="3E785F74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b/>
          <w:color w:val="000000" w:themeColor="text1"/>
          <w:lang w:eastAsia="zh-CN"/>
        </w:rPr>
        <w:t>: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2127"/>
        <w:gridCol w:w="3968"/>
      </w:tblGrid>
      <w:tr w:rsidR="00213151" w14:paraId="68B54DA7" w14:textId="77777777">
        <w:tc>
          <w:tcPr>
            <w:tcW w:w="2268" w:type="dxa"/>
            <w:shd w:val="clear" w:color="auto" w:fill="D9D9D9" w:themeFill="background1" w:themeFillShade="D9"/>
          </w:tcPr>
          <w:p w14:paraId="2AF2B2D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3BC3C9C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8" w:type="dxa"/>
            <w:shd w:val="clear" w:color="auto" w:fill="D9D9D9" w:themeFill="background1" w:themeFillShade="D9"/>
          </w:tcPr>
          <w:p w14:paraId="6121CCA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795DDF73" w14:textId="77777777">
        <w:tc>
          <w:tcPr>
            <w:tcW w:w="2268" w:type="dxa"/>
          </w:tcPr>
          <w:p w14:paraId="0E70ECD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isGnb</w:t>
            </w:r>
            <w:proofErr w:type="spellEnd"/>
          </w:p>
        </w:tc>
        <w:tc>
          <w:tcPr>
            <w:tcW w:w="2127" w:type="dxa"/>
          </w:tcPr>
          <w:p w14:paraId="1D3AC08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8" w:type="dxa"/>
          </w:tcPr>
          <w:p w14:paraId="71F905B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0</w:t>
            </w:r>
          </w:p>
        </w:tc>
      </w:tr>
      <w:tr w:rsidR="00213151" w14:paraId="09FC73AE" w14:textId="77777777">
        <w:tc>
          <w:tcPr>
            <w:tcW w:w="2268" w:type="dxa"/>
          </w:tcPr>
          <w:p w14:paraId="21523D2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groupId</w:t>
            </w:r>
            <w:proofErr w:type="spellEnd"/>
          </w:p>
        </w:tc>
        <w:tc>
          <w:tcPr>
            <w:tcW w:w="2127" w:type="dxa"/>
          </w:tcPr>
          <w:p w14:paraId="6B01F80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8" w:type="dxa"/>
          </w:tcPr>
          <w:p w14:paraId="4595417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组</w:t>
            </w:r>
            <w:r>
              <w:rPr>
                <w:rFonts w:cs="Arial" w:hint="eastAsia"/>
                <w:szCs w:val="21"/>
              </w:rPr>
              <w:t>id</w:t>
            </w:r>
          </w:p>
        </w:tc>
      </w:tr>
      <w:tr w:rsidR="00213151" w14:paraId="267D05BC" w14:textId="77777777">
        <w:tc>
          <w:tcPr>
            <w:tcW w:w="2268" w:type="dxa"/>
          </w:tcPr>
          <w:p w14:paraId="34EE95B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searchText</w:t>
            </w:r>
            <w:proofErr w:type="spellEnd"/>
          </w:p>
        </w:tc>
        <w:tc>
          <w:tcPr>
            <w:tcW w:w="2127" w:type="dxa"/>
          </w:tcPr>
          <w:p w14:paraId="3FF1FCC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968" w:type="dxa"/>
          </w:tcPr>
          <w:p w14:paraId="417AFE5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搜索文本</w:t>
            </w:r>
          </w:p>
        </w:tc>
      </w:tr>
      <w:tr w:rsidR="00213151" w14:paraId="36C8639E" w14:textId="77777777">
        <w:tc>
          <w:tcPr>
            <w:tcW w:w="2268" w:type="dxa"/>
          </w:tcPr>
          <w:p w14:paraId="2551CFD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pageSize</w:t>
            </w:r>
            <w:proofErr w:type="spellEnd"/>
          </w:p>
        </w:tc>
        <w:tc>
          <w:tcPr>
            <w:tcW w:w="2127" w:type="dxa"/>
          </w:tcPr>
          <w:p w14:paraId="4EA057E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8" w:type="dxa"/>
          </w:tcPr>
          <w:p w14:paraId="785A2EF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页面大小</w:t>
            </w:r>
          </w:p>
        </w:tc>
      </w:tr>
      <w:tr w:rsidR="00213151" w14:paraId="69E66AF0" w14:textId="77777777">
        <w:tc>
          <w:tcPr>
            <w:tcW w:w="2268" w:type="dxa"/>
          </w:tcPr>
          <w:p w14:paraId="40A26C8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pageNo</w:t>
            </w:r>
            <w:proofErr w:type="spellEnd"/>
          </w:p>
        </w:tc>
        <w:tc>
          <w:tcPr>
            <w:tcW w:w="2127" w:type="dxa"/>
          </w:tcPr>
          <w:p w14:paraId="322B5A5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8" w:type="dxa"/>
          </w:tcPr>
          <w:p w14:paraId="4436159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页码</w:t>
            </w:r>
          </w:p>
        </w:tc>
      </w:tr>
    </w:tbl>
    <w:p w14:paraId="47A15E6A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14AFF18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3CD2C7C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"isGnb":"0" ,</w:t>
      </w:r>
    </w:p>
    <w:p w14:paraId="7D45F18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"groupId":30 ,</w:t>
      </w:r>
    </w:p>
    <w:p w14:paraId="7F50C87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searchText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":null,</w:t>
      </w:r>
    </w:p>
    <w:p w14:paraId="5928B05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"pageSize":10,</w:t>
      </w:r>
    </w:p>
    <w:p w14:paraId="0901CB5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"pageNo":0</w:t>
      </w:r>
    </w:p>
    <w:p w14:paraId="24E31C0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37B80F31" w14:textId="77777777" w:rsidR="00213151" w:rsidRDefault="00213151">
      <w:pPr>
        <w:rPr>
          <w:color w:val="000000" w:themeColor="text1"/>
          <w:lang w:eastAsia="zh-CN"/>
        </w:rPr>
      </w:pPr>
    </w:p>
    <w:p w14:paraId="2B2B96EE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b/>
          <w:color w:val="000000" w:themeColor="text1"/>
          <w:lang w:eastAsia="zh-CN"/>
        </w:rPr>
        <w:t>:</w:t>
      </w:r>
    </w:p>
    <w:p w14:paraId="4249F0E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lastRenderedPageBreak/>
        <w:t>{</w:t>
      </w:r>
    </w:p>
    <w:p w14:paraId="29AC33A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"code": 200,</w:t>
      </w:r>
    </w:p>
    <w:p w14:paraId="4E463DB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"message": "success",</w:t>
      </w:r>
    </w:p>
    <w:p w14:paraId="77B9C00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"data": {</w:t>
      </w:r>
    </w:p>
    <w:p w14:paraId="2C09FCF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"total": 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1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,</w:t>
      </w:r>
    </w:p>
    <w:p w14:paraId="163A001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"rows": [</w:t>
      </w:r>
    </w:p>
    <w:p w14:paraId="4A218DC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{</w:t>
      </w:r>
    </w:p>
    <w:p w14:paraId="0449D47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small_cell_code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 "48BF74_1202000089177LP0008",</w:t>
      </w:r>
    </w:p>
    <w:p w14:paraId="1F683DF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serial_number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 "1202000089177LP0008",</w:t>
      </w:r>
    </w:p>
    <w:p w14:paraId="7D1DB55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mac_address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 "48:BF:74:01:4D:69",</w:t>
      </w:r>
    </w:p>
    <w:p w14:paraId="77C2ECE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host_name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 "unknown name",</w:t>
      </w:r>
    </w:p>
    <w:p w14:paraId="0C071E2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software_version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 "BaiBS_QAFA_2.2.1",</w:t>
      </w:r>
    </w:p>
    <w:p w14:paraId="081D907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dual_carrier_type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 0,</w:t>
      </w:r>
    </w:p>
    <w:p w14:paraId="713C298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group_name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 "Default Level Group/Default Device Group",</w:t>
      </w:r>
    </w:p>
    <w:p w14:paraId="2C12FDE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"product": "FAP/pBS4212/SC",</w:t>
      </w:r>
    </w:p>
    <w:p w14:paraId="6FA2A41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connection_status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 "On",</w:t>
      </w:r>
    </w:p>
    <w:p w14:paraId="4D7DC9CA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"longitude": "117.0950",</w:t>
      </w:r>
    </w:p>
    <w:p w14:paraId="6DB3368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"latitude": "31.8329",</w:t>
      </w:r>
    </w:p>
    <w:p w14:paraId="0F3ED0D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"height": "222.0000",</w:t>
      </w:r>
    </w:p>
    <w:p w14:paraId="77DE001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"manufacturer": "BAICELLS",</w:t>
      </w:r>
    </w:p>
    <w:p w14:paraId="1AB6A9E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module_type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 "pBS4212",</w:t>
      </w:r>
    </w:p>
    <w:p w14:paraId="6CA1EA3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maxtxpower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 "-20",</w:t>
      </w:r>
    </w:p>
    <w:p w14:paraId="1AA27F1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cell_ip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 "** unavailable **\n",</w:t>
      </w:r>
    </w:p>
    <w:p w14:paraId="66F28A2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    "tac": "1"</w:t>
      </w:r>
    </w:p>
    <w:p w14:paraId="01AB744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    }</w:t>
      </w:r>
    </w:p>
    <w:p w14:paraId="2998ADC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],</w:t>
      </w:r>
    </w:p>
    <w:p w14:paraId="614F409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"footer": [],</w:t>
      </w:r>
    </w:p>
    <w:p w14:paraId="386D285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    "properties": null</w:t>
      </w:r>
    </w:p>
    <w:p w14:paraId="4EB22CE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 xml:space="preserve">    }</w:t>
      </w:r>
    </w:p>
    <w:p w14:paraId="2471B82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 </w:t>
      </w:r>
    </w:p>
    <w:p w14:paraId="39B31513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34"/>
        <w:gridCol w:w="2196"/>
        <w:gridCol w:w="3933"/>
      </w:tblGrid>
      <w:tr w:rsidR="00213151" w14:paraId="0FF73531" w14:textId="77777777">
        <w:trPr>
          <w:cantSplit/>
          <w:tblHeader/>
        </w:trPr>
        <w:tc>
          <w:tcPr>
            <w:tcW w:w="2234" w:type="dxa"/>
            <w:shd w:val="clear" w:color="auto" w:fill="D9D9D9" w:themeFill="background1" w:themeFillShade="D9"/>
          </w:tcPr>
          <w:p w14:paraId="263C505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72E4178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33" w:type="dxa"/>
            <w:shd w:val="clear" w:color="auto" w:fill="D9D9D9" w:themeFill="background1" w:themeFillShade="D9"/>
          </w:tcPr>
          <w:p w14:paraId="3366F5F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5F94874" w14:textId="77777777">
        <w:tc>
          <w:tcPr>
            <w:tcW w:w="2234" w:type="dxa"/>
          </w:tcPr>
          <w:p w14:paraId="19C04336" w14:textId="77777777" w:rsidR="00213151" w:rsidRDefault="0000000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 w:bidi="ar"/>
              </w:rPr>
              <w:t>small_cell_code</w:t>
            </w:r>
            <w:proofErr w:type="spellEnd"/>
          </w:p>
        </w:tc>
        <w:tc>
          <w:tcPr>
            <w:tcW w:w="2196" w:type="dxa"/>
          </w:tcPr>
          <w:p w14:paraId="7FDF411C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String(200)</w:t>
            </w:r>
          </w:p>
        </w:tc>
        <w:tc>
          <w:tcPr>
            <w:tcW w:w="3933" w:type="dxa"/>
          </w:tcPr>
          <w:p w14:paraId="32D1CEDA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 w:bidi="ar"/>
              </w:rPr>
              <w:t>小区代码</w:t>
            </w:r>
          </w:p>
        </w:tc>
      </w:tr>
      <w:tr w:rsidR="00213151" w14:paraId="56579C89" w14:textId="77777777">
        <w:tc>
          <w:tcPr>
            <w:tcW w:w="2234" w:type="dxa"/>
          </w:tcPr>
          <w:p w14:paraId="375D5A04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proofErr w:type="spellStart"/>
            <w:r>
              <w:rPr>
                <w:color w:val="000000" w:themeColor="text1"/>
                <w:lang w:eastAsia="zh-CN" w:bidi="ar"/>
              </w:rPr>
              <w:t>serial_number</w:t>
            </w:r>
            <w:proofErr w:type="spellEnd"/>
          </w:p>
        </w:tc>
        <w:tc>
          <w:tcPr>
            <w:tcW w:w="2196" w:type="dxa"/>
          </w:tcPr>
          <w:p w14:paraId="1353170F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String(200)</w:t>
            </w:r>
          </w:p>
        </w:tc>
        <w:tc>
          <w:tcPr>
            <w:tcW w:w="3933" w:type="dxa"/>
          </w:tcPr>
          <w:p w14:paraId="75A8587D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 w:bidi="ar"/>
              </w:rPr>
              <w:t>序列号</w:t>
            </w:r>
          </w:p>
        </w:tc>
      </w:tr>
      <w:tr w:rsidR="00213151" w14:paraId="6B210F2A" w14:textId="77777777">
        <w:tc>
          <w:tcPr>
            <w:tcW w:w="2234" w:type="dxa"/>
          </w:tcPr>
          <w:p w14:paraId="7A1D079C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proofErr w:type="spellStart"/>
            <w:r>
              <w:rPr>
                <w:color w:val="000000" w:themeColor="text1"/>
                <w:lang w:eastAsia="zh-CN" w:bidi="ar"/>
              </w:rPr>
              <w:t>host_name</w:t>
            </w:r>
            <w:proofErr w:type="spellEnd"/>
          </w:p>
        </w:tc>
        <w:tc>
          <w:tcPr>
            <w:tcW w:w="2196" w:type="dxa"/>
          </w:tcPr>
          <w:p w14:paraId="46B9F5B1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String(200)</w:t>
            </w:r>
          </w:p>
        </w:tc>
        <w:tc>
          <w:tcPr>
            <w:tcW w:w="3933" w:type="dxa"/>
          </w:tcPr>
          <w:p w14:paraId="67135141" w14:textId="77777777" w:rsidR="00213151" w:rsidRDefault="0000000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eNB</w:t>
            </w:r>
            <w:proofErr w:type="spellEnd"/>
            <w:r>
              <w:rPr>
                <w:color w:val="000000" w:themeColor="text1"/>
                <w:lang w:eastAsia="zh-CN"/>
              </w:rPr>
              <w:t>名称</w:t>
            </w:r>
          </w:p>
        </w:tc>
      </w:tr>
      <w:tr w:rsidR="00213151" w14:paraId="29B534EF" w14:textId="77777777">
        <w:tc>
          <w:tcPr>
            <w:tcW w:w="2234" w:type="dxa"/>
          </w:tcPr>
          <w:p w14:paraId="6E4FB551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proofErr w:type="spellStart"/>
            <w:r>
              <w:rPr>
                <w:color w:val="000000" w:themeColor="text1"/>
                <w:lang w:eastAsia="zh-CN" w:bidi="ar"/>
              </w:rPr>
              <w:t>group_name</w:t>
            </w:r>
            <w:proofErr w:type="spellEnd"/>
          </w:p>
        </w:tc>
        <w:tc>
          <w:tcPr>
            <w:tcW w:w="2196" w:type="dxa"/>
          </w:tcPr>
          <w:p w14:paraId="02EBD665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Int</w:t>
            </w:r>
          </w:p>
        </w:tc>
        <w:tc>
          <w:tcPr>
            <w:tcW w:w="3933" w:type="dxa"/>
          </w:tcPr>
          <w:p w14:paraId="2C8C9ECF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 w:bidi="ar"/>
              </w:rPr>
              <w:t>组名</w:t>
            </w:r>
          </w:p>
        </w:tc>
      </w:tr>
      <w:tr w:rsidR="00213151" w14:paraId="15C7FFC8" w14:textId="77777777">
        <w:tc>
          <w:tcPr>
            <w:tcW w:w="2234" w:type="dxa"/>
          </w:tcPr>
          <w:p w14:paraId="27BC751D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r>
              <w:rPr>
                <w:color w:val="000000" w:themeColor="text1"/>
                <w:lang w:eastAsia="zh-CN" w:bidi="ar"/>
              </w:rPr>
              <w:t>product</w:t>
            </w:r>
          </w:p>
        </w:tc>
        <w:tc>
          <w:tcPr>
            <w:tcW w:w="2196" w:type="dxa"/>
          </w:tcPr>
          <w:p w14:paraId="03E5AD89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String(200)</w:t>
            </w:r>
          </w:p>
        </w:tc>
        <w:tc>
          <w:tcPr>
            <w:tcW w:w="3933" w:type="dxa"/>
          </w:tcPr>
          <w:p w14:paraId="1D3F05A3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产品</w:t>
            </w:r>
          </w:p>
        </w:tc>
      </w:tr>
      <w:tr w:rsidR="00213151" w14:paraId="3F5BD447" w14:textId="77777777">
        <w:tc>
          <w:tcPr>
            <w:tcW w:w="2234" w:type="dxa"/>
          </w:tcPr>
          <w:p w14:paraId="34AC4CA9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proofErr w:type="spellStart"/>
            <w:r>
              <w:rPr>
                <w:color w:val="000000" w:themeColor="text1"/>
                <w:lang w:eastAsia="zh-CN" w:bidi="ar"/>
              </w:rPr>
              <w:t>connection_status</w:t>
            </w:r>
            <w:proofErr w:type="spellEnd"/>
          </w:p>
        </w:tc>
        <w:tc>
          <w:tcPr>
            <w:tcW w:w="2196" w:type="dxa"/>
          </w:tcPr>
          <w:p w14:paraId="5105C14A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String</w:t>
            </w:r>
          </w:p>
        </w:tc>
        <w:tc>
          <w:tcPr>
            <w:tcW w:w="3933" w:type="dxa"/>
          </w:tcPr>
          <w:p w14:paraId="64D5222D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在线状态</w:t>
            </w:r>
            <w:r>
              <w:rPr>
                <w:color w:val="000000" w:themeColor="text1"/>
                <w:lang w:eastAsia="zh-CN"/>
              </w:rPr>
              <w:t xml:space="preserve"> </w:t>
            </w:r>
          </w:p>
          <w:p w14:paraId="5F8D0092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off</w:t>
            </w:r>
            <w:r>
              <w:rPr>
                <w:color w:val="000000" w:themeColor="text1"/>
                <w:lang w:eastAsia="zh-CN"/>
              </w:rPr>
              <w:t>：离线</w:t>
            </w:r>
            <w:r>
              <w:rPr>
                <w:rFonts w:hint="eastAsia"/>
                <w:color w:val="000000" w:themeColor="text1"/>
                <w:lang w:eastAsia="zh-CN"/>
              </w:rPr>
              <w:t>；</w:t>
            </w:r>
            <w:r>
              <w:rPr>
                <w:color w:val="000000" w:themeColor="text1"/>
                <w:lang w:eastAsia="zh-CN"/>
              </w:rPr>
              <w:t xml:space="preserve"> on</w:t>
            </w:r>
            <w:r>
              <w:rPr>
                <w:color w:val="000000" w:themeColor="text1"/>
                <w:lang w:eastAsia="zh-CN"/>
              </w:rPr>
              <w:t>：在线</w:t>
            </w:r>
          </w:p>
        </w:tc>
      </w:tr>
      <w:tr w:rsidR="00213151" w14:paraId="6E05997A" w14:textId="77777777">
        <w:tc>
          <w:tcPr>
            <w:tcW w:w="2234" w:type="dxa"/>
          </w:tcPr>
          <w:p w14:paraId="40EB8F92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r>
              <w:rPr>
                <w:color w:val="000000" w:themeColor="text1"/>
                <w:lang w:eastAsia="zh-CN" w:bidi="ar"/>
              </w:rPr>
              <w:t>longitude</w:t>
            </w:r>
          </w:p>
        </w:tc>
        <w:tc>
          <w:tcPr>
            <w:tcW w:w="2196" w:type="dxa"/>
          </w:tcPr>
          <w:p w14:paraId="27EF9D78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double</w:t>
            </w:r>
          </w:p>
        </w:tc>
        <w:tc>
          <w:tcPr>
            <w:tcW w:w="3933" w:type="dxa"/>
          </w:tcPr>
          <w:p w14:paraId="2E78DEBC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 w:bidi="ar"/>
              </w:rPr>
              <w:t>经度</w:t>
            </w:r>
          </w:p>
        </w:tc>
      </w:tr>
      <w:tr w:rsidR="00213151" w14:paraId="14ECDB49" w14:textId="77777777">
        <w:tc>
          <w:tcPr>
            <w:tcW w:w="2234" w:type="dxa"/>
          </w:tcPr>
          <w:p w14:paraId="67DDCC96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r>
              <w:rPr>
                <w:color w:val="000000" w:themeColor="text1"/>
                <w:lang w:eastAsia="zh-CN" w:bidi="ar"/>
              </w:rPr>
              <w:t>latitude</w:t>
            </w:r>
          </w:p>
        </w:tc>
        <w:tc>
          <w:tcPr>
            <w:tcW w:w="2196" w:type="dxa"/>
          </w:tcPr>
          <w:p w14:paraId="42FE8CA7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double</w:t>
            </w:r>
          </w:p>
        </w:tc>
        <w:tc>
          <w:tcPr>
            <w:tcW w:w="3933" w:type="dxa"/>
          </w:tcPr>
          <w:p w14:paraId="3A66CDAB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 w:bidi="ar"/>
              </w:rPr>
              <w:t>纬度</w:t>
            </w:r>
          </w:p>
        </w:tc>
      </w:tr>
      <w:tr w:rsidR="00213151" w14:paraId="46BDCAEE" w14:textId="77777777">
        <w:tc>
          <w:tcPr>
            <w:tcW w:w="2234" w:type="dxa"/>
          </w:tcPr>
          <w:p w14:paraId="5DA541E8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r>
              <w:rPr>
                <w:color w:val="000000" w:themeColor="text1"/>
                <w:lang w:eastAsia="zh-CN" w:bidi="ar"/>
              </w:rPr>
              <w:lastRenderedPageBreak/>
              <w:t>height</w:t>
            </w:r>
          </w:p>
        </w:tc>
        <w:tc>
          <w:tcPr>
            <w:tcW w:w="2196" w:type="dxa"/>
          </w:tcPr>
          <w:p w14:paraId="27DE3893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double</w:t>
            </w:r>
          </w:p>
        </w:tc>
        <w:tc>
          <w:tcPr>
            <w:tcW w:w="3933" w:type="dxa"/>
          </w:tcPr>
          <w:p w14:paraId="132D2A55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 w:bidi="ar"/>
              </w:rPr>
              <w:t>高度</w:t>
            </w:r>
          </w:p>
        </w:tc>
      </w:tr>
      <w:tr w:rsidR="00213151" w14:paraId="32EC58E5" w14:textId="77777777">
        <w:tc>
          <w:tcPr>
            <w:tcW w:w="2234" w:type="dxa"/>
          </w:tcPr>
          <w:p w14:paraId="7A1EF44F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proofErr w:type="spellStart"/>
            <w:r>
              <w:rPr>
                <w:color w:val="000000" w:themeColor="text1"/>
                <w:lang w:eastAsia="zh-CN" w:bidi="ar"/>
              </w:rPr>
              <w:t>cell_ip</w:t>
            </w:r>
            <w:proofErr w:type="spellEnd"/>
          </w:p>
        </w:tc>
        <w:tc>
          <w:tcPr>
            <w:tcW w:w="2196" w:type="dxa"/>
          </w:tcPr>
          <w:p w14:paraId="108F7177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string</w:t>
            </w:r>
          </w:p>
        </w:tc>
        <w:tc>
          <w:tcPr>
            <w:tcW w:w="3933" w:type="dxa"/>
          </w:tcPr>
          <w:p w14:paraId="6A0091F5" w14:textId="77777777" w:rsidR="00213151" w:rsidRDefault="0000000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eNB</w:t>
            </w:r>
            <w:proofErr w:type="spellEnd"/>
            <w:r>
              <w:rPr>
                <w:color w:val="000000" w:themeColor="text1"/>
                <w:lang w:eastAsia="zh-CN"/>
              </w:rPr>
              <w:t xml:space="preserve"> </w:t>
            </w:r>
            <w:r>
              <w:rPr>
                <w:rFonts w:hint="eastAsia"/>
                <w:color w:val="000000" w:themeColor="text1"/>
                <w:lang w:eastAsia="zh-CN"/>
              </w:rPr>
              <w:t>IP</w:t>
            </w:r>
            <w:r>
              <w:rPr>
                <w:rFonts w:hint="eastAsia"/>
                <w:color w:val="000000" w:themeColor="text1"/>
                <w:lang w:eastAsia="zh-CN"/>
              </w:rPr>
              <w:t>地址</w:t>
            </w:r>
          </w:p>
        </w:tc>
      </w:tr>
      <w:tr w:rsidR="00213151" w14:paraId="7FE4683F" w14:textId="77777777">
        <w:tc>
          <w:tcPr>
            <w:tcW w:w="2234" w:type="dxa"/>
          </w:tcPr>
          <w:p w14:paraId="301B0A75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proofErr w:type="spellStart"/>
            <w:r>
              <w:rPr>
                <w:color w:val="000000" w:themeColor="text1"/>
                <w:lang w:eastAsia="zh-CN" w:bidi="ar"/>
              </w:rPr>
              <w:t>mac_address</w:t>
            </w:r>
            <w:proofErr w:type="spellEnd"/>
          </w:p>
        </w:tc>
        <w:tc>
          <w:tcPr>
            <w:tcW w:w="2196" w:type="dxa"/>
          </w:tcPr>
          <w:p w14:paraId="186CE600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string</w:t>
            </w:r>
          </w:p>
        </w:tc>
        <w:tc>
          <w:tcPr>
            <w:tcW w:w="3933" w:type="dxa"/>
          </w:tcPr>
          <w:p w14:paraId="24C04A05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 w:bidi="ar"/>
              </w:rPr>
              <w:t>MAC</w:t>
            </w:r>
            <w:r>
              <w:rPr>
                <w:rFonts w:hint="eastAsia"/>
                <w:color w:val="000000" w:themeColor="text1"/>
                <w:lang w:eastAsia="zh-CN" w:bidi="ar"/>
              </w:rPr>
              <w:t>地址</w:t>
            </w:r>
          </w:p>
        </w:tc>
      </w:tr>
      <w:tr w:rsidR="00213151" w14:paraId="3A2D400C" w14:textId="77777777">
        <w:tc>
          <w:tcPr>
            <w:tcW w:w="2234" w:type="dxa"/>
          </w:tcPr>
          <w:p w14:paraId="78802F32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proofErr w:type="spellStart"/>
            <w:r>
              <w:rPr>
                <w:color w:val="000000" w:themeColor="text1"/>
                <w:lang w:eastAsia="zh-CN" w:bidi="ar"/>
              </w:rPr>
              <w:t>software_version</w:t>
            </w:r>
            <w:proofErr w:type="spellEnd"/>
          </w:p>
        </w:tc>
        <w:tc>
          <w:tcPr>
            <w:tcW w:w="2196" w:type="dxa"/>
          </w:tcPr>
          <w:p w14:paraId="689F8A2C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string</w:t>
            </w:r>
          </w:p>
        </w:tc>
        <w:tc>
          <w:tcPr>
            <w:tcW w:w="3933" w:type="dxa"/>
          </w:tcPr>
          <w:p w14:paraId="4B84A14F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r>
              <w:rPr>
                <w:rFonts w:hint="eastAsia"/>
                <w:color w:val="000000" w:themeColor="text1"/>
                <w:lang w:eastAsia="zh-CN" w:bidi="ar"/>
              </w:rPr>
              <w:t>软件版本</w:t>
            </w:r>
          </w:p>
        </w:tc>
      </w:tr>
      <w:tr w:rsidR="00213151" w14:paraId="17F8CE95" w14:textId="77777777">
        <w:tc>
          <w:tcPr>
            <w:tcW w:w="2234" w:type="dxa"/>
          </w:tcPr>
          <w:p w14:paraId="74FED8DC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r>
              <w:rPr>
                <w:color w:val="000000" w:themeColor="text1"/>
                <w:lang w:eastAsia="zh-CN" w:bidi="ar"/>
              </w:rPr>
              <w:t>manufacturer</w:t>
            </w:r>
          </w:p>
        </w:tc>
        <w:tc>
          <w:tcPr>
            <w:tcW w:w="2196" w:type="dxa"/>
          </w:tcPr>
          <w:p w14:paraId="6FD25B37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string</w:t>
            </w:r>
          </w:p>
        </w:tc>
        <w:tc>
          <w:tcPr>
            <w:tcW w:w="3933" w:type="dxa"/>
          </w:tcPr>
          <w:p w14:paraId="74025160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r>
              <w:rPr>
                <w:rFonts w:hint="eastAsia"/>
                <w:color w:val="000000" w:themeColor="text1"/>
                <w:lang w:eastAsia="zh-CN" w:bidi="ar"/>
              </w:rPr>
              <w:t>制造商</w:t>
            </w:r>
          </w:p>
        </w:tc>
      </w:tr>
      <w:tr w:rsidR="00213151" w14:paraId="3969B7D9" w14:textId="77777777">
        <w:tc>
          <w:tcPr>
            <w:tcW w:w="2234" w:type="dxa"/>
          </w:tcPr>
          <w:p w14:paraId="3F19E399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proofErr w:type="spellStart"/>
            <w:r>
              <w:rPr>
                <w:color w:val="000000" w:themeColor="text1"/>
                <w:lang w:eastAsia="zh-CN" w:bidi="ar"/>
              </w:rPr>
              <w:t>dual_carrier_type</w:t>
            </w:r>
            <w:proofErr w:type="spellEnd"/>
          </w:p>
        </w:tc>
        <w:tc>
          <w:tcPr>
            <w:tcW w:w="2196" w:type="dxa"/>
          </w:tcPr>
          <w:p w14:paraId="5F3D4AA2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string</w:t>
            </w:r>
          </w:p>
        </w:tc>
        <w:tc>
          <w:tcPr>
            <w:tcW w:w="3933" w:type="dxa"/>
          </w:tcPr>
          <w:p w14:paraId="4D6511D3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r>
              <w:rPr>
                <w:rFonts w:hint="eastAsia"/>
                <w:color w:val="000000" w:themeColor="text1"/>
                <w:lang w:eastAsia="zh-CN" w:bidi="ar"/>
              </w:rPr>
              <w:t>多载波类型</w:t>
            </w:r>
            <w:r>
              <w:rPr>
                <w:color w:val="000000" w:themeColor="text1"/>
                <w:lang w:eastAsia="zh-CN" w:bidi="ar"/>
              </w:rPr>
              <w:t>DC/CA</w:t>
            </w:r>
          </w:p>
        </w:tc>
      </w:tr>
      <w:tr w:rsidR="00213151" w14:paraId="17D839F9" w14:textId="77777777">
        <w:tc>
          <w:tcPr>
            <w:tcW w:w="2234" w:type="dxa"/>
          </w:tcPr>
          <w:p w14:paraId="27BEE4C3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proofErr w:type="spellStart"/>
            <w:r>
              <w:rPr>
                <w:color w:val="000000" w:themeColor="text1"/>
                <w:lang w:eastAsia="zh-CN" w:bidi="ar"/>
              </w:rPr>
              <w:t>module_type</w:t>
            </w:r>
            <w:proofErr w:type="spellEnd"/>
          </w:p>
        </w:tc>
        <w:tc>
          <w:tcPr>
            <w:tcW w:w="2196" w:type="dxa"/>
          </w:tcPr>
          <w:p w14:paraId="615ADA04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string</w:t>
            </w:r>
          </w:p>
        </w:tc>
        <w:tc>
          <w:tcPr>
            <w:tcW w:w="3933" w:type="dxa"/>
          </w:tcPr>
          <w:p w14:paraId="756AA8BC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r>
              <w:rPr>
                <w:rFonts w:hint="eastAsia"/>
                <w:color w:val="000000" w:themeColor="text1"/>
                <w:lang w:eastAsia="zh-CN" w:bidi="ar"/>
              </w:rPr>
              <w:t>模块类型</w:t>
            </w:r>
          </w:p>
        </w:tc>
      </w:tr>
      <w:tr w:rsidR="00213151" w14:paraId="48D41522" w14:textId="77777777">
        <w:tc>
          <w:tcPr>
            <w:tcW w:w="2234" w:type="dxa"/>
          </w:tcPr>
          <w:p w14:paraId="5D34BABB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proofErr w:type="spellStart"/>
            <w:r>
              <w:rPr>
                <w:color w:val="000000" w:themeColor="text1"/>
                <w:lang w:eastAsia="zh-CN" w:bidi="ar"/>
              </w:rPr>
              <w:t>maxtxpower</w:t>
            </w:r>
            <w:proofErr w:type="spellEnd"/>
          </w:p>
        </w:tc>
        <w:tc>
          <w:tcPr>
            <w:tcW w:w="2196" w:type="dxa"/>
          </w:tcPr>
          <w:p w14:paraId="4AEC7764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string</w:t>
            </w:r>
          </w:p>
        </w:tc>
        <w:tc>
          <w:tcPr>
            <w:tcW w:w="3933" w:type="dxa"/>
          </w:tcPr>
          <w:p w14:paraId="6CAD20E6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r>
              <w:rPr>
                <w:rFonts w:hint="eastAsia"/>
                <w:color w:val="000000" w:themeColor="text1"/>
                <w:lang w:eastAsia="zh-CN" w:bidi="ar"/>
              </w:rPr>
              <w:t>最大</w:t>
            </w:r>
            <w:proofErr w:type="spellStart"/>
            <w:r>
              <w:rPr>
                <w:color w:val="000000" w:themeColor="text1"/>
                <w:lang w:eastAsia="zh-CN" w:bidi="ar"/>
              </w:rPr>
              <w:t>txpower</w:t>
            </w:r>
            <w:proofErr w:type="spellEnd"/>
          </w:p>
        </w:tc>
      </w:tr>
      <w:tr w:rsidR="00213151" w14:paraId="0C4D502B" w14:textId="77777777">
        <w:tc>
          <w:tcPr>
            <w:tcW w:w="2234" w:type="dxa"/>
          </w:tcPr>
          <w:p w14:paraId="0B3BA3AE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r>
              <w:rPr>
                <w:color w:val="000000" w:themeColor="text1"/>
                <w:lang w:eastAsia="zh-CN" w:bidi="ar"/>
              </w:rPr>
              <w:t>tac</w:t>
            </w:r>
          </w:p>
        </w:tc>
        <w:tc>
          <w:tcPr>
            <w:tcW w:w="2196" w:type="dxa"/>
          </w:tcPr>
          <w:p w14:paraId="0A02F406" w14:textId="77777777" w:rsidR="00213151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Int</w:t>
            </w:r>
          </w:p>
        </w:tc>
        <w:tc>
          <w:tcPr>
            <w:tcW w:w="3933" w:type="dxa"/>
          </w:tcPr>
          <w:p w14:paraId="2E584B4B" w14:textId="77777777" w:rsidR="00213151" w:rsidRDefault="00000000">
            <w:pPr>
              <w:rPr>
                <w:color w:val="000000" w:themeColor="text1"/>
                <w:lang w:eastAsia="zh-CN" w:bidi="ar"/>
              </w:rPr>
            </w:pPr>
            <w:r>
              <w:rPr>
                <w:color w:val="000000" w:themeColor="text1"/>
                <w:lang w:eastAsia="zh-CN" w:bidi="ar"/>
              </w:rPr>
              <w:t>跟踪区域代码</w:t>
            </w:r>
          </w:p>
        </w:tc>
      </w:tr>
    </w:tbl>
    <w:p w14:paraId="0D0945E2" w14:textId="5DEF0D8A" w:rsidR="00213151" w:rsidRDefault="00000000" w:rsidP="00F244F7">
      <w:pPr>
        <w:pStyle w:val="2"/>
        <w:rPr>
          <w:lang w:eastAsia="zh-CN"/>
        </w:rPr>
      </w:pPr>
      <w:bookmarkStart w:id="80" w:name="_Toc163485629"/>
      <w:r>
        <w:rPr>
          <w:rFonts w:hint="eastAsia"/>
          <w:lang w:eastAsia="zh-CN"/>
        </w:rPr>
        <w:t>添加设备</w:t>
      </w:r>
      <w:bookmarkEnd w:id="80"/>
    </w:p>
    <w:p w14:paraId="37CAB4C9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HTTP protocol</w:t>
      </w:r>
      <w:r>
        <w:rPr>
          <w:color w:val="000000" w:themeColor="text1"/>
          <w:lang w:eastAsia="zh-CN"/>
        </w:rPr>
        <w:t>,</w:t>
      </w:r>
      <w:r>
        <w:rPr>
          <w:rFonts w:hint="eastAsia"/>
          <w:color w:val="000000" w:themeColor="text1"/>
          <w:lang w:eastAsia="zh-CN"/>
        </w:rPr>
        <w:t xml:space="preserve"> POST method</w:t>
      </w:r>
    </w:p>
    <w:p w14:paraId="76865A02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  <w:lang w:eastAsia="zh-CN"/>
        </w:rPr>
        <w:t>http://ip:port/northboundApi</w:t>
      </w:r>
      <w:r>
        <w:rPr>
          <w:rFonts w:hint="eastAsia"/>
          <w:color w:val="000000" w:themeColor="text1"/>
          <w:lang w:eastAsia="zh-CN"/>
        </w:rPr>
        <w:t>/v1/device</w:t>
      </w:r>
    </w:p>
    <w:p w14:paraId="1B37FA83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Content-Type:application</w:t>
      </w:r>
      <w:proofErr w:type="spellEnd"/>
      <w:r>
        <w:rPr>
          <w:rFonts w:hint="eastAsia"/>
          <w:color w:val="000000" w:themeColor="text1"/>
          <w:lang w:eastAsia="zh-CN"/>
        </w:rPr>
        <w:t>/</w:t>
      </w:r>
      <w:proofErr w:type="spellStart"/>
      <w:r>
        <w:rPr>
          <w:rFonts w:hint="eastAsia"/>
          <w:color w:val="000000" w:themeColor="text1"/>
          <w:lang w:eastAsia="zh-CN"/>
        </w:rPr>
        <w:t>json;charset</w:t>
      </w:r>
      <w:proofErr w:type="spellEnd"/>
      <w:r>
        <w:rPr>
          <w:rFonts w:hint="eastAsia"/>
          <w:color w:val="000000" w:themeColor="text1"/>
          <w:lang w:eastAsia="zh-CN"/>
        </w:rPr>
        <w:t>=UTF-8</w:t>
      </w:r>
    </w:p>
    <w:p w14:paraId="4D9229C3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34"/>
        <w:gridCol w:w="2196"/>
        <w:gridCol w:w="3933"/>
      </w:tblGrid>
      <w:tr w:rsidR="00213151" w14:paraId="339F33BB" w14:textId="77777777">
        <w:trPr>
          <w:cantSplit/>
          <w:tblHeader/>
        </w:trPr>
        <w:tc>
          <w:tcPr>
            <w:tcW w:w="2234" w:type="dxa"/>
            <w:shd w:val="clear" w:color="auto" w:fill="D9D9D9" w:themeFill="background1" w:themeFillShade="D9"/>
          </w:tcPr>
          <w:p w14:paraId="7B59043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2102AA4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33" w:type="dxa"/>
            <w:shd w:val="clear" w:color="auto" w:fill="D9D9D9" w:themeFill="background1" w:themeFillShade="D9"/>
          </w:tcPr>
          <w:p w14:paraId="7E4B8E4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6151017C" w14:textId="77777777">
        <w:trPr>
          <w:cantSplit/>
        </w:trPr>
        <w:tc>
          <w:tcPr>
            <w:tcW w:w="2234" w:type="dxa"/>
          </w:tcPr>
          <w:p w14:paraId="7D906E4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196" w:type="dxa"/>
          </w:tcPr>
          <w:p w14:paraId="28E2FEA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33" w:type="dxa"/>
          </w:tcPr>
          <w:p w14:paraId="2750C98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7BB2D506" w14:textId="77777777" w:rsidR="00213151" w:rsidRDefault="00213151">
      <w:pPr>
        <w:rPr>
          <w:color w:val="000000" w:themeColor="text1"/>
          <w:lang w:eastAsia="zh-CN"/>
        </w:rPr>
      </w:pPr>
    </w:p>
    <w:p w14:paraId="16A3455D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b/>
          <w:color w:val="000000" w:themeColor="text1"/>
          <w:lang w:eastAsia="zh-CN"/>
        </w:rPr>
        <w:t>: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2127"/>
        <w:gridCol w:w="3968"/>
      </w:tblGrid>
      <w:tr w:rsidR="00213151" w14:paraId="67A34CBE" w14:textId="77777777">
        <w:tc>
          <w:tcPr>
            <w:tcW w:w="2268" w:type="dxa"/>
            <w:shd w:val="clear" w:color="auto" w:fill="D9D9D9" w:themeFill="background1" w:themeFillShade="D9"/>
          </w:tcPr>
          <w:p w14:paraId="10A8AFC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326BC7C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8" w:type="dxa"/>
            <w:shd w:val="clear" w:color="auto" w:fill="D9D9D9" w:themeFill="background1" w:themeFillShade="D9"/>
          </w:tcPr>
          <w:p w14:paraId="6BDBBB0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0C40DC43" w14:textId="77777777">
        <w:tc>
          <w:tcPr>
            <w:tcW w:w="2268" w:type="dxa"/>
          </w:tcPr>
          <w:p w14:paraId="7EC3F44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groupId</w:t>
            </w:r>
            <w:proofErr w:type="spellEnd"/>
          </w:p>
        </w:tc>
        <w:tc>
          <w:tcPr>
            <w:tcW w:w="2127" w:type="dxa"/>
          </w:tcPr>
          <w:p w14:paraId="3E7E5CA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  <w:r>
              <w:rPr>
                <w:rFonts w:cs="Arial" w:hint="eastAsia"/>
                <w:szCs w:val="21"/>
              </w:rPr>
              <w:t>(200)</w:t>
            </w:r>
          </w:p>
        </w:tc>
        <w:tc>
          <w:tcPr>
            <w:tcW w:w="3968" w:type="dxa"/>
          </w:tcPr>
          <w:p w14:paraId="10B509A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组名</w:t>
            </w:r>
          </w:p>
        </w:tc>
      </w:tr>
      <w:tr w:rsidR="00213151" w14:paraId="376E20E3" w14:textId="77777777">
        <w:tc>
          <w:tcPr>
            <w:tcW w:w="2268" w:type="dxa"/>
          </w:tcPr>
          <w:p w14:paraId="2F4EA27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userName</w:t>
            </w:r>
            <w:proofErr w:type="spellEnd"/>
          </w:p>
        </w:tc>
        <w:tc>
          <w:tcPr>
            <w:tcW w:w="2127" w:type="dxa"/>
          </w:tcPr>
          <w:p w14:paraId="76BBD54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string(50)</w:t>
            </w:r>
          </w:p>
        </w:tc>
        <w:tc>
          <w:tcPr>
            <w:tcW w:w="3968" w:type="dxa"/>
          </w:tcPr>
          <w:p w14:paraId="1EF1A5B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admin</w:t>
            </w:r>
          </w:p>
        </w:tc>
      </w:tr>
      <w:tr w:rsidR="00213151" w14:paraId="2DEC3F75" w14:textId="77777777">
        <w:tc>
          <w:tcPr>
            <w:tcW w:w="2268" w:type="dxa"/>
          </w:tcPr>
          <w:p w14:paraId="16F0770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serialNumber</w:t>
            </w:r>
            <w:proofErr w:type="spellEnd"/>
          </w:p>
        </w:tc>
        <w:tc>
          <w:tcPr>
            <w:tcW w:w="2127" w:type="dxa"/>
          </w:tcPr>
          <w:p w14:paraId="2213748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</w:t>
            </w:r>
            <w:r>
              <w:rPr>
                <w:rFonts w:cs="Arial" w:hint="eastAsia"/>
                <w:szCs w:val="21"/>
              </w:rPr>
              <w:t>tring(500)</w:t>
            </w:r>
          </w:p>
        </w:tc>
        <w:tc>
          <w:tcPr>
            <w:tcW w:w="3968" w:type="dxa"/>
          </w:tcPr>
          <w:p w14:paraId="5F6B2EB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加入；</w:t>
            </w:r>
          </w:p>
        </w:tc>
      </w:tr>
      <w:tr w:rsidR="00213151" w14:paraId="26B41644" w14:textId="77777777">
        <w:tc>
          <w:tcPr>
            <w:tcW w:w="2268" w:type="dxa"/>
          </w:tcPr>
          <w:p w14:paraId="5B4B339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isGnb</w:t>
            </w:r>
            <w:proofErr w:type="spellEnd"/>
          </w:p>
        </w:tc>
        <w:tc>
          <w:tcPr>
            <w:tcW w:w="2127" w:type="dxa"/>
          </w:tcPr>
          <w:p w14:paraId="6F06D14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cs"/>
                <w:szCs w:val="21"/>
              </w:rPr>
              <w:t>-</w:t>
            </w:r>
          </w:p>
        </w:tc>
        <w:tc>
          <w:tcPr>
            <w:tcW w:w="3968" w:type="dxa"/>
          </w:tcPr>
          <w:p w14:paraId="7397EEE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0</w:t>
            </w:r>
          </w:p>
        </w:tc>
      </w:tr>
    </w:tbl>
    <w:p w14:paraId="65C6F12A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1C1EB68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614CD31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userName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":"admin",</w:t>
      </w:r>
    </w:p>
    <w:p w14:paraId="5B4C3F0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"groupId":"30",</w:t>
      </w:r>
    </w:p>
    <w:p w14:paraId="171BBA0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"serialNumber":"sn00000001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;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sn0000000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2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",</w:t>
      </w:r>
    </w:p>
    <w:p w14:paraId="1DBD66E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"isGnb":"0"</w:t>
      </w:r>
    </w:p>
    <w:p w14:paraId="06209DA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2C4C05CD" w14:textId="77777777" w:rsidR="00213151" w:rsidRDefault="00213151">
      <w:pPr>
        <w:rPr>
          <w:color w:val="000000" w:themeColor="text1"/>
          <w:lang w:eastAsia="zh-CN"/>
        </w:rPr>
      </w:pPr>
    </w:p>
    <w:p w14:paraId="7B875AEB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b/>
          <w:color w:val="000000" w:themeColor="text1"/>
          <w:lang w:eastAsia="zh-CN"/>
        </w:rPr>
        <w:t>:</w:t>
      </w:r>
    </w:p>
    <w:p w14:paraId="12B7D43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31554315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200,</w:t>
      </w:r>
    </w:p>
    <w:p w14:paraId="2EFB553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"success",</w:t>
      </w:r>
    </w:p>
    <w:p w14:paraId="7B002D7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50DD00F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lastRenderedPageBreak/>
        <w:t>        "success"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true,</w:t>
      </w:r>
    </w:p>
    <w:p w14:paraId="497A587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"Add device successfully"</w:t>
      </w:r>
    </w:p>
    <w:p w14:paraId="75A1E16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}</w:t>
      </w:r>
    </w:p>
    <w:p w14:paraId="5E50B0B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5897376A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</w:p>
    <w:tbl>
      <w:tblPr>
        <w:tblStyle w:val="afc"/>
        <w:tblW w:w="85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311"/>
        <w:gridCol w:w="4044"/>
      </w:tblGrid>
      <w:tr w:rsidR="00213151" w14:paraId="40459878" w14:textId="77777777">
        <w:tc>
          <w:tcPr>
            <w:tcW w:w="2167" w:type="dxa"/>
            <w:shd w:val="clear" w:color="auto" w:fill="D9D9D9" w:themeFill="background1" w:themeFillShade="D9"/>
          </w:tcPr>
          <w:p w14:paraId="3C35B16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72E48D3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4044" w:type="dxa"/>
            <w:shd w:val="clear" w:color="auto" w:fill="D9D9D9" w:themeFill="background1" w:themeFillShade="D9"/>
          </w:tcPr>
          <w:p w14:paraId="450A896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2ED80085" w14:textId="77777777">
        <w:tc>
          <w:tcPr>
            <w:tcW w:w="2167" w:type="dxa"/>
          </w:tcPr>
          <w:p w14:paraId="48F716F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311" w:type="dxa"/>
          </w:tcPr>
          <w:p w14:paraId="4A383C9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4044" w:type="dxa"/>
          </w:tcPr>
          <w:p w14:paraId="6A78942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4EA051BF" w14:textId="77777777">
        <w:tc>
          <w:tcPr>
            <w:tcW w:w="2167" w:type="dxa"/>
          </w:tcPr>
          <w:p w14:paraId="2F98C72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311" w:type="dxa"/>
          </w:tcPr>
          <w:p w14:paraId="131E19E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4044" w:type="dxa"/>
          </w:tcPr>
          <w:p w14:paraId="04D3DBB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返回的数据值</w:t>
            </w:r>
          </w:p>
        </w:tc>
      </w:tr>
      <w:tr w:rsidR="00213151" w14:paraId="1374088F" w14:textId="77777777">
        <w:tc>
          <w:tcPr>
            <w:tcW w:w="2167" w:type="dxa"/>
          </w:tcPr>
          <w:p w14:paraId="776CDF8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311" w:type="dxa"/>
          </w:tcPr>
          <w:p w14:paraId="26C93C4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4044" w:type="dxa"/>
          </w:tcPr>
          <w:p w14:paraId="1119523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</w:tbl>
    <w:p w14:paraId="65792419" w14:textId="0E96226C" w:rsidR="00213151" w:rsidRDefault="00000000" w:rsidP="00F244F7">
      <w:pPr>
        <w:pStyle w:val="2"/>
        <w:rPr>
          <w:lang w:eastAsia="zh-CN"/>
        </w:rPr>
      </w:pPr>
      <w:bookmarkStart w:id="81" w:name="_Toc163485630"/>
      <w:r>
        <w:rPr>
          <w:rFonts w:hint="eastAsia"/>
          <w:lang w:eastAsia="zh-CN"/>
        </w:rPr>
        <w:t>修改设备</w:t>
      </w:r>
      <w:bookmarkEnd w:id="81"/>
    </w:p>
    <w:p w14:paraId="736ABE3A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HTTP protocol</w:t>
      </w:r>
      <w:r>
        <w:rPr>
          <w:color w:val="000000" w:themeColor="text1"/>
          <w:lang w:eastAsia="zh-CN"/>
        </w:rPr>
        <w:t>;</w:t>
      </w:r>
      <w:r>
        <w:rPr>
          <w:rFonts w:hint="eastAsia"/>
          <w:color w:val="000000" w:themeColor="text1"/>
          <w:lang w:eastAsia="zh-CN"/>
        </w:rPr>
        <w:t xml:space="preserve"> PUT method</w:t>
      </w:r>
    </w:p>
    <w:p w14:paraId="6110AD88" w14:textId="63078362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</w:rPr>
        <w:fldChar w:fldCharType="begin"/>
      </w:r>
      <w:r>
        <w:instrText xml:space="preserve"> HYPERLINK "http://ip:port/northboundApi" </w:instrText>
      </w:r>
      <w:r w:rsidR="00F244F7"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ff"/>
          <w:rFonts w:hint="eastAsia"/>
          <w:lang w:eastAsia="zh-CN"/>
        </w:rPr>
        <w:t>http://ip:port/northboundApi</w:t>
      </w:r>
      <w:r>
        <w:rPr>
          <w:rStyle w:val="aff"/>
          <w:rFonts w:hint="eastAsia"/>
          <w:lang w:eastAsia="zh-CN"/>
        </w:rPr>
        <w:fldChar w:fldCharType="end"/>
      </w:r>
      <w:r>
        <w:rPr>
          <w:rFonts w:hint="eastAsia"/>
          <w:color w:val="000000" w:themeColor="text1"/>
          <w:lang w:eastAsia="zh-CN"/>
        </w:rPr>
        <w:t>/v1/device</w:t>
      </w:r>
    </w:p>
    <w:p w14:paraId="57DE1AFD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Content-Type:application</w:t>
      </w:r>
      <w:proofErr w:type="spellEnd"/>
      <w:r>
        <w:rPr>
          <w:rFonts w:hint="eastAsia"/>
          <w:color w:val="000000" w:themeColor="text1"/>
          <w:lang w:eastAsia="zh-CN"/>
        </w:rPr>
        <w:t>/</w:t>
      </w:r>
      <w:proofErr w:type="spellStart"/>
      <w:r>
        <w:rPr>
          <w:rFonts w:hint="eastAsia"/>
          <w:color w:val="000000" w:themeColor="text1"/>
          <w:lang w:eastAsia="zh-CN"/>
        </w:rPr>
        <w:t>json;charset</w:t>
      </w:r>
      <w:proofErr w:type="spellEnd"/>
      <w:r>
        <w:rPr>
          <w:rFonts w:hint="eastAsia"/>
          <w:color w:val="000000" w:themeColor="text1"/>
          <w:lang w:eastAsia="zh-CN"/>
        </w:rPr>
        <w:t>=UTF-8</w:t>
      </w:r>
    </w:p>
    <w:p w14:paraId="7EBE3AEA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34"/>
        <w:gridCol w:w="2196"/>
        <w:gridCol w:w="3933"/>
      </w:tblGrid>
      <w:tr w:rsidR="00213151" w14:paraId="70DEE6CC" w14:textId="77777777">
        <w:tc>
          <w:tcPr>
            <w:tcW w:w="2234" w:type="dxa"/>
            <w:shd w:val="clear" w:color="auto" w:fill="D9D9D9" w:themeFill="background1" w:themeFillShade="D9"/>
          </w:tcPr>
          <w:p w14:paraId="62E72F7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5A160B27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33" w:type="dxa"/>
            <w:shd w:val="clear" w:color="auto" w:fill="D9D9D9" w:themeFill="background1" w:themeFillShade="D9"/>
          </w:tcPr>
          <w:p w14:paraId="1AB6C637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1CE34262" w14:textId="77777777">
        <w:tc>
          <w:tcPr>
            <w:tcW w:w="2234" w:type="dxa"/>
          </w:tcPr>
          <w:p w14:paraId="3249108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196" w:type="dxa"/>
          </w:tcPr>
          <w:p w14:paraId="380AEA0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33" w:type="dxa"/>
          </w:tcPr>
          <w:p w14:paraId="15C0B4C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55765D27" w14:textId="77777777" w:rsidR="00213151" w:rsidRDefault="00213151">
      <w:pPr>
        <w:rPr>
          <w:color w:val="000000" w:themeColor="text1"/>
          <w:lang w:eastAsia="zh-CN"/>
        </w:rPr>
      </w:pPr>
    </w:p>
    <w:p w14:paraId="38E079CF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</w:t>
      </w:r>
      <w:r>
        <w:rPr>
          <w:rFonts w:hint="eastAsia"/>
          <w:b/>
          <w:color w:val="000000" w:themeColor="text1"/>
          <w:lang w:eastAsia="zh-CN"/>
        </w:rPr>
        <w:t>: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2127"/>
        <w:gridCol w:w="3968"/>
      </w:tblGrid>
      <w:tr w:rsidR="00213151" w14:paraId="0849136E" w14:textId="77777777">
        <w:tc>
          <w:tcPr>
            <w:tcW w:w="2268" w:type="dxa"/>
            <w:shd w:val="clear" w:color="auto" w:fill="D9D9D9" w:themeFill="background1" w:themeFillShade="D9"/>
          </w:tcPr>
          <w:p w14:paraId="16ADCF7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4FCFD3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8" w:type="dxa"/>
            <w:shd w:val="clear" w:color="auto" w:fill="D9D9D9" w:themeFill="background1" w:themeFillShade="D9"/>
          </w:tcPr>
          <w:p w14:paraId="188A2F6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16E853DE" w14:textId="77777777">
        <w:tc>
          <w:tcPr>
            <w:tcW w:w="2268" w:type="dxa"/>
          </w:tcPr>
          <w:p w14:paraId="767B1F5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cellCode</w:t>
            </w:r>
            <w:proofErr w:type="spellEnd"/>
          </w:p>
        </w:tc>
        <w:tc>
          <w:tcPr>
            <w:tcW w:w="2127" w:type="dxa"/>
          </w:tcPr>
          <w:p w14:paraId="6C6EA8F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68" w:type="dxa"/>
          </w:tcPr>
          <w:p w14:paraId="6C5513D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基站</w:t>
            </w:r>
            <w:r>
              <w:rPr>
                <w:rFonts w:cs="Arial" w:hint="eastAsia"/>
                <w:szCs w:val="21"/>
                <w:lang w:eastAsia="zh-CN"/>
              </w:rPr>
              <w:t>SN</w:t>
            </w:r>
          </w:p>
        </w:tc>
      </w:tr>
      <w:tr w:rsidR="00213151" w14:paraId="6C9260EB" w14:textId="77777777">
        <w:tc>
          <w:tcPr>
            <w:tcW w:w="2268" w:type="dxa"/>
          </w:tcPr>
          <w:p w14:paraId="69E616E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groupName</w:t>
            </w:r>
            <w:proofErr w:type="spellEnd"/>
          </w:p>
        </w:tc>
        <w:tc>
          <w:tcPr>
            <w:tcW w:w="2127" w:type="dxa"/>
          </w:tcPr>
          <w:p w14:paraId="3B08AE8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  <w:r>
              <w:rPr>
                <w:rFonts w:cs="Arial" w:hint="eastAsia"/>
                <w:szCs w:val="21"/>
              </w:rPr>
              <w:t>(200)</w:t>
            </w:r>
          </w:p>
        </w:tc>
        <w:tc>
          <w:tcPr>
            <w:tcW w:w="3968" w:type="dxa"/>
          </w:tcPr>
          <w:p w14:paraId="571C1D0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组名</w:t>
            </w:r>
          </w:p>
        </w:tc>
      </w:tr>
      <w:tr w:rsidR="00213151" w14:paraId="6AF5B761" w14:textId="77777777">
        <w:tc>
          <w:tcPr>
            <w:tcW w:w="2268" w:type="dxa"/>
          </w:tcPr>
          <w:p w14:paraId="469D0D3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longitude</w:t>
            </w:r>
          </w:p>
        </w:tc>
        <w:tc>
          <w:tcPr>
            <w:tcW w:w="2127" w:type="dxa"/>
          </w:tcPr>
          <w:p w14:paraId="1211860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Double</w:t>
            </w:r>
          </w:p>
        </w:tc>
        <w:tc>
          <w:tcPr>
            <w:tcW w:w="3968" w:type="dxa"/>
          </w:tcPr>
          <w:p w14:paraId="454E614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经度</w:t>
            </w:r>
          </w:p>
        </w:tc>
      </w:tr>
      <w:tr w:rsidR="00213151" w14:paraId="54CAB5F5" w14:textId="77777777">
        <w:tc>
          <w:tcPr>
            <w:tcW w:w="2268" w:type="dxa"/>
          </w:tcPr>
          <w:p w14:paraId="6F88E9F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latitude</w:t>
            </w:r>
          </w:p>
        </w:tc>
        <w:tc>
          <w:tcPr>
            <w:tcW w:w="2127" w:type="dxa"/>
          </w:tcPr>
          <w:p w14:paraId="7285828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Double</w:t>
            </w:r>
          </w:p>
        </w:tc>
        <w:tc>
          <w:tcPr>
            <w:tcW w:w="3968" w:type="dxa"/>
          </w:tcPr>
          <w:p w14:paraId="06ED330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纬度</w:t>
            </w:r>
          </w:p>
        </w:tc>
      </w:tr>
      <w:tr w:rsidR="00213151" w14:paraId="5EA27246" w14:textId="77777777">
        <w:tc>
          <w:tcPr>
            <w:tcW w:w="2268" w:type="dxa"/>
          </w:tcPr>
          <w:p w14:paraId="7FB356D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height</w:t>
            </w:r>
          </w:p>
        </w:tc>
        <w:tc>
          <w:tcPr>
            <w:tcW w:w="2127" w:type="dxa"/>
          </w:tcPr>
          <w:p w14:paraId="1E18347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Double</w:t>
            </w:r>
          </w:p>
        </w:tc>
        <w:tc>
          <w:tcPr>
            <w:tcW w:w="3968" w:type="dxa"/>
          </w:tcPr>
          <w:p w14:paraId="21A1FE3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高度</w:t>
            </w:r>
          </w:p>
        </w:tc>
      </w:tr>
    </w:tbl>
    <w:p w14:paraId="1906CFA8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35592CE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391CA80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"cellCode":"48BF74_12150000092183B0089",</w:t>
      </w:r>
    </w:p>
    <w:p w14:paraId="1B6810E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"longitude":15.12,</w:t>
      </w:r>
    </w:p>
    <w:p w14:paraId="025C61E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"latitude":16.62,</w:t>
      </w:r>
    </w:p>
    <w:p w14:paraId="2D23BBE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"height":30</w:t>
      </w:r>
    </w:p>
    <w:p w14:paraId="4EED15A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78641B4D" w14:textId="77777777" w:rsidR="00213151" w:rsidRDefault="00213151">
      <w:pPr>
        <w:rPr>
          <w:color w:val="000000" w:themeColor="text1"/>
          <w:lang w:eastAsia="zh-CN"/>
        </w:rPr>
      </w:pPr>
    </w:p>
    <w:p w14:paraId="33785A4D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b/>
          <w:color w:val="000000" w:themeColor="text1"/>
          <w:lang w:eastAsia="zh-CN"/>
        </w:rPr>
        <w:t>:</w:t>
      </w:r>
    </w:p>
    <w:p w14:paraId="2B2D033B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78E1BE4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200,</w:t>
      </w:r>
    </w:p>
    <w:p w14:paraId="074EA84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"success",</w:t>
      </w:r>
    </w:p>
    <w:p w14:paraId="6F9B767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3A1C09DF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"success"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true,</w:t>
      </w:r>
    </w:p>
    <w:p w14:paraId="60B37FA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""</w:t>
      </w:r>
    </w:p>
    <w:p w14:paraId="61355374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}</w:t>
      </w:r>
    </w:p>
    <w:p w14:paraId="55CF79E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lastRenderedPageBreak/>
        <w:t>}</w:t>
      </w:r>
    </w:p>
    <w:p w14:paraId="1384A149" w14:textId="77777777" w:rsidR="00213151" w:rsidRDefault="00213151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</w:p>
    <w:tbl>
      <w:tblPr>
        <w:tblStyle w:val="afc"/>
        <w:tblW w:w="85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311"/>
        <w:gridCol w:w="4044"/>
      </w:tblGrid>
      <w:tr w:rsidR="00213151" w14:paraId="26E0E4C0" w14:textId="77777777">
        <w:tc>
          <w:tcPr>
            <w:tcW w:w="2167" w:type="dxa"/>
            <w:shd w:val="clear" w:color="auto" w:fill="D9D9D9" w:themeFill="background1" w:themeFillShade="D9"/>
          </w:tcPr>
          <w:p w14:paraId="622C257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52A7208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4044" w:type="dxa"/>
            <w:shd w:val="clear" w:color="auto" w:fill="D9D9D9" w:themeFill="background1" w:themeFillShade="D9"/>
          </w:tcPr>
          <w:p w14:paraId="70988987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73EA1AB5" w14:textId="77777777">
        <w:tc>
          <w:tcPr>
            <w:tcW w:w="2167" w:type="dxa"/>
          </w:tcPr>
          <w:p w14:paraId="1CB4520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311" w:type="dxa"/>
          </w:tcPr>
          <w:p w14:paraId="4CBB737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4044" w:type="dxa"/>
          </w:tcPr>
          <w:p w14:paraId="4E497A6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71C3EE00" w14:textId="77777777">
        <w:tc>
          <w:tcPr>
            <w:tcW w:w="2167" w:type="dxa"/>
          </w:tcPr>
          <w:p w14:paraId="770F88A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311" w:type="dxa"/>
          </w:tcPr>
          <w:p w14:paraId="29FAC5C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4044" w:type="dxa"/>
          </w:tcPr>
          <w:p w14:paraId="14829CB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返回的数据值</w:t>
            </w:r>
          </w:p>
        </w:tc>
      </w:tr>
      <w:tr w:rsidR="00213151" w14:paraId="79EB6BFD" w14:textId="77777777">
        <w:tc>
          <w:tcPr>
            <w:tcW w:w="2167" w:type="dxa"/>
          </w:tcPr>
          <w:p w14:paraId="048E730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311" w:type="dxa"/>
          </w:tcPr>
          <w:p w14:paraId="67E0C01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4044" w:type="dxa"/>
          </w:tcPr>
          <w:p w14:paraId="3435402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</w:tbl>
    <w:p w14:paraId="579AB5DB" w14:textId="038ECC11" w:rsidR="00213151" w:rsidRDefault="00000000" w:rsidP="00F244F7">
      <w:pPr>
        <w:pStyle w:val="2"/>
        <w:rPr>
          <w:lang w:eastAsia="zh-CN"/>
        </w:rPr>
      </w:pPr>
      <w:bookmarkStart w:id="82" w:name="_Toc163485631"/>
      <w:r>
        <w:rPr>
          <w:rFonts w:hint="eastAsia"/>
          <w:lang w:eastAsia="zh-CN"/>
        </w:rPr>
        <w:t>删除设备</w:t>
      </w:r>
      <w:bookmarkEnd w:id="82"/>
    </w:p>
    <w:p w14:paraId="653F7097" w14:textId="77777777" w:rsidR="00213151" w:rsidRDefault="00000000">
      <w:pPr>
        <w:rPr>
          <w:color w:val="000000" w:themeColor="text1"/>
          <w:lang w:eastAsia="zh-CN"/>
        </w:rPr>
      </w:pPr>
      <w:bookmarkStart w:id="83" w:name="_Hlk162615699"/>
      <w:r>
        <w:rPr>
          <w:rFonts w:hint="eastAsia"/>
          <w:color w:val="000000" w:themeColor="text1"/>
          <w:lang w:eastAsia="zh-CN"/>
        </w:rPr>
        <w:t>HTTP protocol, DELETE method</w:t>
      </w:r>
    </w:p>
    <w:bookmarkEnd w:id="83"/>
    <w:p w14:paraId="4DCF4F7C" w14:textId="15DA6C2A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rPr>
          <w:rFonts w:hint="eastAsia"/>
        </w:rPr>
        <w:fldChar w:fldCharType="begin"/>
      </w:r>
      <w:r>
        <w:instrText xml:space="preserve"> HYPERLINK "http://ip:port/northboundApi" </w:instrText>
      </w:r>
      <w:r w:rsidR="00F244F7">
        <w:rPr>
          <w:rFonts w:hint="eastAsia"/>
        </w:rPr>
      </w:r>
      <w:r>
        <w:rPr>
          <w:rFonts w:hint="eastAsia"/>
        </w:rPr>
        <w:fldChar w:fldCharType="separate"/>
      </w:r>
      <w:r>
        <w:rPr>
          <w:rStyle w:val="aff"/>
          <w:rFonts w:hint="eastAsia"/>
          <w:color w:val="000000" w:themeColor="text1"/>
          <w:u w:val="none"/>
          <w:lang w:eastAsia="zh-CN"/>
        </w:rPr>
        <w:t>http://ip:port/northboundApi</w:t>
      </w:r>
      <w:r>
        <w:rPr>
          <w:rStyle w:val="aff"/>
          <w:rFonts w:hint="eastAsia"/>
          <w:color w:val="000000" w:themeColor="text1"/>
          <w:u w:val="none"/>
          <w:lang w:eastAsia="zh-CN"/>
        </w:rPr>
        <w:fldChar w:fldCharType="end"/>
      </w:r>
      <w:r>
        <w:rPr>
          <w:rFonts w:hint="eastAsia"/>
          <w:color w:val="000000" w:themeColor="text1"/>
          <w:lang w:eastAsia="zh-CN"/>
        </w:rPr>
        <w:t>/v1/device</w:t>
      </w:r>
    </w:p>
    <w:p w14:paraId="252920D7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Content-Type:application</w:t>
      </w:r>
      <w:proofErr w:type="spellEnd"/>
      <w:r>
        <w:rPr>
          <w:rFonts w:hint="eastAsia"/>
          <w:color w:val="000000" w:themeColor="text1"/>
          <w:lang w:eastAsia="zh-CN"/>
        </w:rPr>
        <w:t>/</w:t>
      </w:r>
      <w:proofErr w:type="spellStart"/>
      <w:r>
        <w:rPr>
          <w:rFonts w:hint="eastAsia"/>
          <w:color w:val="000000" w:themeColor="text1"/>
          <w:lang w:eastAsia="zh-CN"/>
        </w:rPr>
        <w:t>json;charset</w:t>
      </w:r>
      <w:proofErr w:type="spellEnd"/>
      <w:r>
        <w:rPr>
          <w:rFonts w:hint="eastAsia"/>
          <w:color w:val="000000" w:themeColor="text1"/>
          <w:lang w:eastAsia="zh-CN"/>
        </w:rPr>
        <w:t>=UTF-8</w:t>
      </w:r>
    </w:p>
    <w:p w14:paraId="35DD94F3" w14:textId="77777777" w:rsidR="00213151" w:rsidRDefault="00000000">
      <w:pPr>
        <w:rPr>
          <w:b/>
          <w:bCs/>
          <w:color w:val="000000" w:themeColor="text1"/>
          <w:lang w:eastAsia="zh-CN"/>
        </w:rPr>
      </w:pPr>
      <w:r>
        <w:rPr>
          <w:rFonts w:hint="eastAsia"/>
          <w:b/>
          <w:bCs/>
          <w:color w:val="000000" w:themeColor="text1"/>
          <w:lang w:eastAsia="zh-CN"/>
        </w:rPr>
        <w:t>参数</w:t>
      </w:r>
      <w:r>
        <w:rPr>
          <w:rFonts w:hint="eastAsia"/>
          <w:b/>
          <w:bCs/>
          <w:color w:val="000000" w:themeColor="text1"/>
          <w:lang w:eastAsia="zh-CN"/>
        </w:rPr>
        <w:t>: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303"/>
        <w:gridCol w:w="3933"/>
      </w:tblGrid>
      <w:tr w:rsidR="00213151" w14:paraId="2F055F78" w14:textId="77777777">
        <w:tc>
          <w:tcPr>
            <w:tcW w:w="2127" w:type="dxa"/>
            <w:shd w:val="clear" w:color="auto" w:fill="D9D9D9" w:themeFill="background1" w:themeFillShade="D9"/>
          </w:tcPr>
          <w:p w14:paraId="10A7F4A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303" w:type="dxa"/>
            <w:shd w:val="clear" w:color="auto" w:fill="D9D9D9" w:themeFill="background1" w:themeFillShade="D9"/>
          </w:tcPr>
          <w:p w14:paraId="1660DA3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33" w:type="dxa"/>
            <w:shd w:val="clear" w:color="auto" w:fill="D9D9D9" w:themeFill="background1" w:themeFillShade="D9"/>
          </w:tcPr>
          <w:p w14:paraId="1C9F86D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354399A" w14:textId="77777777">
        <w:tc>
          <w:tcPr>
            <w:tcW w:w="2127" w:type="dxa"/>
          </w:tcPr>
          <w:p w14:paraId="7C2C453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303" w:type="dxa"/>
          </w:tcPr>
          <w:p w14:paraId="49698D1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3933" w:type="dxa"/>
          </w:tcPr>
          <w:p w14:paraId="71570B2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令牌</w:t>
            </w:r>
          </w:p>
        </w:tc>
      </w:tr>
    </w:tbl>
    <w:p w14:paraId="41329FCA" w14:textId="77777777" w:rsidR="00213151" w:rsidRDefault="00213151">
      <w:pPr>
        <w:rPr>
          <w:color w:val="000000" w:themeColor="text1"/>
          <w:lang w:eastAsia="zh-CN"/>
        </w:rPr>
      </w:pPr>
    </w:p>
    <w:p w14:paraId="4E28CFDD" w14:textId="77777777" w:rsidR="00213151" w:rsidRDefault="00000000">
      <w:pPr>
        <w:rPr>
          <w:b/>
          <w:bCs/>
          <w:color w:val="000000" w:themeColor="text1"/>
          <w:lang w:eastAsia="zh-CN"/>
        </w:rPr>
      </w:pPr>
      <w:r>
        <w:rPr>
          <w:rFonts w:hint="eastAsia"/>
          <w:b/>
          <w:bCs/>
          <w:color w:val="000000" w:themeColor="text1"/>
          <w:lang w:eastAsia="zh-CN"/>
        </w:rPr>
        <w:t>参数</w:t>
      </w:r>
      <w:r>
        <w:rPr>
          <w:rFonts w:hint="eastAsia"/>
          <w:b/>
          <w:bCs/>
          <w:color w:val="000000" w:themeColor="text1"/>
          <w:lang w:eastAsia="zh-CN"/>
        </w:rPr>
        <w:t>:</w:t>
      </w:r>
    </w:p>
    <w:tbl>
      <w:tblPr>
        <w:tblStyle w:val="afc"/>
        <w:tblW w:w="8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68"/>
      </w:tblGrid>
      <w:tr w:rsidR="00213151" w14:paraId="466BD0D4" w14:textId="77777777">
        <w:tc>
          <w:tcPr>
            <w:tcW w:w="2127" w:type="dxa"/>
            <w:shd w:val="clear" w:color="auto" w:fill="D9D9D9" w:themeFill="background1" w:themeFillShade="D9"/>
          </w:tcPr>
          <w:p w14:paraId="0EBB361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3F15E96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8" w:type="dxa"/>
            <w:shd w:val="clear" w:color="auto" w:fill="D9D9D9" w:themeFill="background1" w:themeFillShade="D9"/>
          </w:tcPr>
          <w:p w14:paraId="46A86D0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508A35CE" w14:textId="77777777">
        <w:tc>
          <w:tcPr>
            <w:tcW w:w="2127" w:type="dxa"/>
          </w:tcPr>
          <w:p w14:paraId="313737B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ids</w:t>
            </w:r>
          </w:p>
        </w:tc>
        <w:tc>
          <w:tcPr>
            <w:tcW w:w="2268" w:type="dxa"/>
          </w:tcPr>
          <w:p w14:paraId="2E6089F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968" w:type="dxa"/>
          </w:tcPr>
          <w:p w14:paraId="4899D4E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加入；</w:t>
            </w:r>
          </w:p>
        </w:tc>
      </w:tr>
      <w:tr w:rsidR="00213151" w14:paraId="04A64F4D" w14:textId="77777777">
        <w:tc>
          <w:tcPr>
            <w:tcW w:w="2127" w:type="dxa"/>
          </w:tcPr>
          <w:p w14:paraId="613EF20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userName</w:t>
            </w:r>
            <w:proofErr w:type="spellEnd"/>
          </w:p>
        </w:tc>
        <w:tc>
          <w:tcPr>
            <w:tcW w:w="2268" w:type="dxa"/>
          </w:tcPr>
          <w:p w14:paraId="46D800B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string(50)</w:t>
            </w:r>
          </w:p>
        </w:tc>
        <w:tc>
          <w:tcPr>
            <w:tcW w:w="3968" w:type="dxa"/>
          </w:tcPr>
          <w:p w14:paraId="67A01DD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admin</w:t>
            </w:r>
          </w:p>
        </w:tc>
      </w:tr>
    </w:tbl>
    <w:p w14:paraId="1C6B225F" w14:textId="77777777" w:rsidR="00F244F7" w:rsidRDefault="00F244F7">
      <w:pPr>
        <w:rPr>
          <w:b/>
          <w:bCs/>
          <w:color w:val="FF0000"/>
          <w:sz w:val="24"/>
          <w:szCs w:val="24"/>
          <w:lang w:eastAsia="zh-CN"/>
        </w:rPr>
      </w:pPr>
    </w:p>
    <w:p w14:paraId="7B3CF04C" w14:textId="18374BFF" w:rsidR="00213151" w:rsidRDefault="00000000">
      <w:pPr>
        <w:rPr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  <w:lang w:eastAsia="zh-CN"/>
        </w:rPr>
        <w:t>备注：</w:t>
      </w:r>
    </w:p>
    <w:p w14:paraId="6BDB7DB5" w14:textId="77777777" w:rsidR="00213151" w:rsidRDefault="00000000">
      <w:pPr>
        <w:rPr>
          <w:rFonts w:ascii="Consolas" w:eastAsia="Consolas" w:hAnsi="Consolas" w:cs="Consolas"/>
          <w:b/>
          <w:bCs/>
          <w:color w:val="FF0000"/>
          <w:sz w:val="24"/>
          <w:szCs w:val="24"/>
          <w:lang w:eastAsia="zh-CN" w:bidi="ar"/>
        </w:rPr>
      </w:pPr>
      <w:r>
        <w:rPr>
          <w:rFonts w:hint="eastAsia"/>
          <w:b/>
          <w:bCs/>
          <w:color w:val="FF0000"/>
          <w:sz w:val="24"/>
          <w:szCs w:val="24"/>
          <w:lang w:eastAsia="zh-CN"/>
        </w:rPr>
        <w:t>Id=</w:t>
      </w:r>
      <w:proofErr w:type="spellStart"/>
      <w:r>
        <w:rPr>
          <w:rFonts w:ascii="Consolas" w:eastAsia="Consolas" w:hAnsi="Consolas" w:cs="Consolas"/>
          <w:b/>
          <w:bCs/>
          <w:color w:val="FF0000"/>
          <w:sz w:val="24"/>
          <w:szCs w:val="24"/>
          <w:lang w:eastAsia="zh-CN" w:bidi="ar"/>
        </w:rPr>
        <w:t>small_cell_code</w:t>
      </w:r>
      <w:proofErr w:type="spellEnd"/>
      <w:r>
        <w:rPr>
          <w:rFonts w:ascii="Consolas" w:eastAsia="Consolas" w:hAnsi="Consolas" w:cs="Consolas" w:hint="eastAsia"/>
          <w:b/>
          <w:bCs/>
          <w:color w:val="FF0000"/>
          <w:sz w:val="24"/>
          <w:szCs w:val="24"/>
          <w:lang w:eastAsia="zh-CN" w:bidi="ar"/>
        </w:rPr>
        <w:t>+_+</w:t>
      </w:r>
      <w:r>
        <w:rPr>
          <w:rFonts w:ascii="Consolas" w:eastAsia="Consolas" w:hAnsi="Consolas" w:cs="Consolas"/>
          <w:b/>
          <w:bCs/>
          <w:color w:val="FF0000"/>
          <w:sz w:val="24"/>
          <w:szCs w:val="24"/>
          <w:lang w:eastAsia="zh-CN" w:bidi="ar"/>
        </w:rPr>
        <w:t>product</w:t>
      </w:r>
    </w:p>
    <w:p w14:paraId="5E726A62" w14:textId="5AC8F9C5" w:rsidR="00213151" w:rsidRDefault="00000000">
      <w:pPr>
        <w:rPr>
          <w:b/>
          <w:bCs/>
          <w:color w:val="FF0000"/>
          <w:sz w:val="24"/>
          <w:szCs w:val="24"/>
          <w:lang w:eastAsia="zh-CN"/>
        </w:rPr>
      </w:pPr>
      <w:r>
        <w:rPr>
          <w:rFonts w:ascii="宋体" w:hAnsi="宋体" w:cs="宋体" w:hint="eastAsia"/>
          <w:b/>
          <w:bCs/>
          <w:color w:val="FF0000"/>
          <w:sz w:val="24"/>
          <w:szCs w:val="24"/>
          <w:lang w:eastAsia="zh-CN" w:bidi="ar"/>
        </w:rPr>
        <w:t>参考“</w: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begin"/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instrText xml:space="preserve"> REF _Ref148715031 \r \h </w:instrTex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separate"/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t>7.8</w: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end"/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t xml:space="preserve"> </w: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begin"/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instrText xml:space="preserve"> </w:instrText>
      </w:r>
      <w:r w:rsidR="00F244F7">
        <w:rPr>
          <w:rFonts w:ascii="宋体" w:hAnsi="宋体" w:cs="宋体" w:hint="eastAsia"/>
          <w:b/>
          <w:bCs/>
          <w:color w:val="FF0000"/>
          <w:sz w:val="24"/>
          <w:szCs w:val="24"/>
          <w:lang w:eastAsia="zh-CN" w:bidi="ar"/>
        </w:rPr>
        <w:instrText>REF _Ref148715031 \h</w:instrTex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instrText xml:space="preserve"> </w:instrTex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instrText xml:space="preserve"> \* MERGEFORMAT </w:instrTex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separate"/>
      </w:r>
      <w:r w:rsidR="00F244F7" w:rsidRPr="00F244F7">
        <w:rPr>
          <w:rFonts w:ascii="宋体" w:hAnsi="宋体" w:cs="宋体" w:hint="eastAsia"/>
          <w:b/>
          <w:bCs/>
          <w:color w:val="FF0000"/>
          <w:sz w:val="24"/>
          <w:szCs w:val="24"/>
          <w:lang w:eastAsia="zh-CN" w:bidi="ar"/>
        </w:rPr>
        <w:t>获取设备</w:t>
      </w:r>
      <w:r w:rsidR="00F244F7">
        <w:rPr>
          <w:rFonts w:ascii="宋体" w:hAnsi="宋体" w:cs="宋体"/>
          <w:b/>
          <w:bCs/>
          <w:color w:val="FF0000"/>
          <w:sz w:val="24"/>
          <w:szCs w:val="24"/>
          <w:lang w:eastAsia="zh-CN" w:bidi="ar"/>
        </w:rPr>
        <w:fldChar w:fldCharType="end"/>
      </w:r>
      <w:r>
        <w:rPr>
          <w:rFonts w:ascii="宋体" w:hAnsi="宋体" w:cs="宋体" w:hint="eastAsia"/>
          <w:b/>
          <w:bCs/>
          <w:color w:val="FF0000"/>
          <w:sz w:val="24"/>
          <w:szCs w:val="24"/>
          <w:lang w:eastAsia="zh-CN" w:bidi="ar"/>
        </w:rPr>
        <w:t>”</w:t>
      </w:r>
    </w:p>
    <w:p w14:paraId="66682583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447412B8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33FEE78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"ids":"</w:t>
      </w:r>
      <w:r>
        <w:rPr>
          <w:rFonts w:ascii="Consolas" w:eastAsia="Consolas" w:hAnsi="Consolas" w:cs="Consolas" w:hint="eastAsia"/>
          <w:color w:val="000000" w:themeColor="text1"/>
          <w:sz w:val="18"/>
          <w:szCs w:val="18"/>
          <w:lang w:eastAsia="zh-CN" w:bidi="ar"/>
        </w:rPr>
        <w:t>48BF74_12150000092183B0089_FAP/pCRB2000/SC,48BF74_12150000092183B0088_FAP/pCRB2000/SC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",</w:t>
      </w:r>
    </w:p>
    <w:p w14:paraId="5505C35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userName</w:t>
      </w:r>
      <w:proofErr w:type="spellEnd"/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":"admin"</w:t>
      </w:r>
    </w:p>
    <w:p w14:paraId="5924E15C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p w14:paraId="76E67C0E" w14:textId="77777777" w:rsidR="00213151" w:rsidRDefault="00213151">
      <w:pPr>
        <w:rPr>
          <w:color w:val="000000" w:themeColor="text1"/>
          <w:lang w:eastAsia="zh-CN"/>
        </w:rPr>
      </w:pPr>
    </w:p>
    <w:p w14:paraId="03322C09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b/>
          <w:color w:val="000000" w:themeColor="text1"/>
          <w:lang w:eastAsia="zh-CN"/>
        </w:rPr>
        <w:t>:</w:t>
      </w:r>
    </w:p>
    <w:p w14:paraId="36D00DFE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66B59002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"code"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200,</w:t>
      </w:r>
    </w:p>
    <w:p w14:paraId="5E627930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"success",</w:t>
      </w:r>
    </w:p>
    <w:p w14:paraId="02D005D3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"data"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{</w:t>
      </w:r>
    </w:p>
    <w:p w14:paraId="017C2BE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"success"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true,</w:t>
      </w:r>
    </w:p>
    <w:p w14:paraId="13ACCB89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    "message"</w:t>
      </w:r>
      <w:r>
        <w:rPr>
          <w:rFonts w:ascii="宋体" w:hAnsi="宋体" w:cs="宋体" w:hint="eastAsia"/>
          <w:color w:val="000000" w:themeColor="text1"/>
          <w:sz w:val="18"/>
          <w:szCs w:val="18"/>
          <w:lang w:eastAsia="zh-CN" w:bidi="ar"/>
        </w:rPr>
        <w:t>：</w:t>
      </w: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""</w:t>
      </w:r>
    </w:p>
    <w:p w14:paraId="6708FAFD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    }</w:t>
      </w:r>
    </w:p>
    <w:p w14:paraId="5E9199C6" w14:textId="77777777" w:rsidR="00213151" w:rsidRDefault="00000000">
      <w:pPr>
        <w:widowControl/>
        <w:shd w:val="clear" w:color="auto" w:fill="F5F5F5"/>
        <w:spacing w:line="192" w:lineRule="atLeast"/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</w:pPr>
      <w:r>
        <w:rPr>
          <w:rFonts w:ascii="Consolas" w:eastAsia="Consolas" w:hAnsi="Consolas" w:cs="Consolas"/>
          <w:color w:val="000000" w:themeColor="text1"/>
          <w:sz w:val="18"/>
          <w:szCs w:val="18"/>
          <w:lang w:eastAsia="zh-CN" w:bidi="ar"/>
        </w:rPr>
        <w:t>}</w:t>
      </w:r>
    </w:p>
    <w:tbl>
      <w:tblPr>
        <w:tblStyle w:val="afc"/>
        <w:tblW w:w="85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67"/>
        <w:gridCol w:w="2311"/>
        <w:gridCol w:w="4044"/>
      </w:tblGrid>
      <w:tr w:rsidR="00213151" w14:paraId="45881C95" w14:textId="77777777">
        <w:tc>
          <w:tcPr>
            <w:tcW w:w="2167" w:type="dxa"/>
            <w:shd w:val="clear" w:color="auto" w:fill="D9D9D9" w:themeFill="background1" w:themeFillShade="D9"/>
          </w:tcPr>
          <w:p w14:paraId="12C5397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lastRenderedPageBreak/>
              <w:t>参数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333B5437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4044" w:type="dxa"/>
            <w:shd w:val="clear" w:color="auto" w:fill="D9D9D9" w:themeFill="background1" w:themeFillShade="D9"/>
          </w:tcPr>
          <w:p w14:paraId="061A99B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5DF91D09" w14:textId="77777777">
        <w:tc>
          <w:tcPr>
            <w:tcW w:w="2167" w:type="dxa"/>
          </w:tcPr>
          <w:p w14:paraId="11BD59D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code</w:t>
            </w:r>
          </w:p>
        </w:tc>
        <w:tc>
          <w:tcPr>
            <w:tcW w:w="2311" w:type="dxa"/>
          </w:tcPr>
          <w:p w14:paraId="282B910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4044" w:type="dxa"/>
          </w:tcPr>
          <w:p w14:paraId="2A6774D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状态码</w:t>
            </w:r>
          </w:p>
        </w:tc>
      </w:tr>
      <w:tr w:rsidR="00213151" w14:paraId="5B1CBCE7" w14:textId="77777777">
        <w:tc>
          <w:tcPr>
            <w:tcW w:w="2167" w:type="dxa"/>
          </w:tcPr>
          <w:p w14:paraId="38DBDB6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data</w:t>
            </w:r>
          </w:p>
        </w:tc>
        <w:tc>
          <w:tcPr>
            <w:tcW w:w="2311" w:type="dxa"/>
          </w:tcPr>
          <w:p w14:paraId="657DD9C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object</w:t>
            </w:r>
          </w:p>
        </w:tc>
        <w:tc>
          <w:tcPr>
            <w:tcW w:w="4044" w:type="dxa"/>
          </w:tcPr>
          <w:p w14:paraId="2818D12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返回的数据值</w:t>
            </w:r>
          </w:p>
        </w:tc>
      </w:tr>
      <w:tr w:rsidR="00213151" w14:paraId="6C9B998F" w14:textId="77777777">
        <w:tc>
          <w:tcPr>
            <w:tcW w:w="2167" w:type="dxa"/>
          </w:tcPr>
          <w:p w14:paraId="7887CDC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message</w:t>
            </w:r>
          </w:p>
        </w:tc>
        <w:tc>
          <w:tcPr>
            <w:tcW w:w="2311" w:type="dxa"/>
          </w:tcPr>
          <w:p w14:paraId="0CEEE9D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4044" w:type="dxa"/>
          </w:tcPr>
          <w:p w14:paraId="448CE78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返回的信息</w:t>
            </w:r>
          </w:p>
        </w:tc>
      </w:tr>
    </w:tbl>
    <w:p w14:paraId="285EE987" w14:textId="77777777" w:rsidR="00213151" w:rsidRDefault="00213151"/>
    <w:p w14:paraId="5C31AD25" w14:textId="77777777" w:rsidR="00213151" w:rsidRDefault="00000000">
      <w:pPr>
        <w:pStyle w:val="1"/>
        <w:numPr>
          <w:ilvl w:val="0"/>
          <w:numId w:val="5"/>
        </w:numPr>
        <w:rPr>
          <w:lang w:eastAsia="zh-CN"/>
        </w:rPr>
      </w:pPr>
      <w:bookmarkStart w:id="84" w:name="_Toc10943"/>
      <w:bookmarkStart w:id="85" w:name="_Toc163485632"/>
      <w:proofErr w:type="spellStart"/>
      <w:r>
        <w:rPr>
          <w:rFonts w:hint="eastAsia"/>
          <w:lang w:eastAsia="zh-CN"/>
        </w:rPr>
        <w:t>IPsec&amp;CA</w:t>
      </w:r>
      <w:proofErr w:type="spellEnd"/>
      <w:r>
        <w:rPr>
          <w:rFonts w:hint="eastAsia"/>
          <w:lang w:eastAsia="zh-CN"/>
        </w:rPr>
        <w:t>证书</w:t>
      </w:r>
      <w:r>
        <w:rPr>
          <w:rFonts w:hint="eastAsia"/>
          <w:lang w:eastAsia="zh-CN"/>
        </w:rPr>
        <w:t>API</w:t>
      </w:r>
      <w:bookmarkEnd w:id="84"/>
      <w:bookmarkEnd w:id="85"/>
    </w:p>
    <w:p w14:paraId="78CC3AC1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86" w:name="_Toc23870"/>
      <w:bookmarkStart w:id="87" w:name="_Toc163485633"/>
      <w:r>
        <w:rPr>
          <w:rFonts w:hint="eastAsia"/>
          <w:color w:val="000000" w:themeColor="text1"/>
          <w:sz w:val="24"/>
          <w:lang w:eastAsia="zh-CN"/>
        </w:rPr>
        <w:t>上传</w:t>
      </w:r>
      <w:r>
        <w:rPr>
          <w:rFonts w:hint="eastAsia"/>
          <w:color w:val="000000" w:themeColor="text1"/>
          <w:sz w:val="24"/>
          <w:lang w:eastAsia="zh-CN"/>
        </w:rPr>
        <w:t>CA</w:t>
      </w:r>
      <w:bookmarkEnd w:id="86"/>
      <w:r>
        <w:rPr>
          <w:rFonts w:hint="eastAsia"/>
          <w:lang w:eastAsia="zh-CN"/>
        </w:rPr>
        <w:t>证书</w:t>
      </w:r>
      <w:bookmarkEnd w:id="87"/>
      <w:r>
        <w:rPr>
          <w:rFonts w:hint="eastAsia"/>
          <w:color w:val="000000" w:themeColor="text1"/>
          <w:sz w:val="24"/>
          <w:lang w:eastAsia="zh-CN"/>
        </w:rPr>
        <w:t xml:space="preserve"> </w:t>
      </w:r>
    </w:p>
    <w:p w14:paraId="4DF707E8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HTTP protocol, </w:t>
      </w:r>
      <w:r>
        <w:rPr>
          <w:rFonts w:hint="eastAsia"/>
          <w:color w:val="000000" w:themeColor="text1"/>
          <w:lang w:eastAsia="zh-CN"/>
        </w:rPr>
        <w:t xml:space="preserve">POST </w:t>
      </w:r>
      <w:r>
        <w:rPr>
          <w:color w:val="000000" w:themeColor="text1"/>
          <w:lang w:eastAsia="zh-CN"/>
        </w:rPr>
        <w:t>method.</w:t>
      </w:r>
    </w:p>
    <w:p w14:paraId="18F72A9F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Content-Type:multipart</w:t>
      </w:r>
      <w:proofErr w:type="spellEnd"/>
      <w:r>
        <w:rPr>
          <w:rFonts w:hint="eastAsia"/>
          <w:color w:val="000000" w:themeColor="text1"/>
          <w:lang w:eastAsia="zh-CN"/>
        </w:rPr>
        <w:t>/form-data</w:t>
      </w:r>
    </w:p>
    <w:p w14:paraId="5D2AD958" w14:textId="4076F60C" w:rsidR="00213151" w:rsidRDefault="00000000">
      <w:pPr>
        <w:rPr>
          <w:rFonts w:ascii="Segoe UI" w:eastAsia="Segoe UI" w:hAnsi="Segoe UI" w:cs="Segoe UI"/>
          <w:color w:val="000000" w:themeColor="text1"/>
          <w:szCs w:val="21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fldChar w:fldCharType="begin"/>
      </w:r>
      <w:r>
        <w:instrText xml:space="preserve"> HYPERLINK "http://ip:port/northboundApi" </w:instrText>
      </w:r>
      <w:r>
        <w:fldChar w:fldCharType="separate"/>
      </w:r>
      <w:r>
        <w:rPr>
          <w:rFonts w:hint="eastAsia"/>
        </w:rPr>
        <w:t>http://ip:port/</w:t>
      </w:r>
      <w:r>
        <w:rPr>
          <w:color w:val="000000" w:themeColor="text1"/>
          <w:lang w:eastAsia="zh-CN"/>
        </w:rPr>
        <w:t>northboundApi/v1/enodeb/infos/cert/uploadIpsecCACertFile</w:t>
      </w:r>
      <w:r>
        <w:rPr>
          <w:color w:val="000000" w:themeColor="text1"/>
          <w:lang w:eastAsia="zh-CN"/>
        </w:rPr>
        <w:fldChar w:fldCharType="end"/>
      </w:r>
    </w:p>
    <w:p w14:paraId="4FE0FF07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消息头：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2835"/>
        <w:gridCol w:w="2835"/>
      </w:tblGrid>
      <w:tr w:rsidR="00213151" w14:paraId="1C193F5D" w14:textId="77777777">
        <w:tc>
          <w:tcPr>
            <w:tcW w:w="2694" w:type="dxa"/>
            <w:shd w:val="clear" w:color="auto" w:fill="D9D9D9" w:themeFill="background1" w:themeFillShade="D9"/>
          </w:tcPr>
          <w:p w14:paraId="05A4854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13992D6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766F04D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5CC2D9E0" w14:textId="77777777">
        <w:tc>
          <w:tcPr>
            <w:tcW w:w="2694" w:type="dxa"/>
          </w:tcPr>
          <w:p w14:paraId="0FA0A07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835" w:type="dxa"/>
          </w:tcPr>
          <w:p w14:paraId="20399CC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2835" w:type="dxa"/>
          </w:tcPr>
          <w:p w14:paraId="5D3F343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令牌</w:t>
            </w:r>
          </w:p>
        </w:tc>
      </w:tr>
    </w:tbl>
    <w:p w14:paraId="3A2D538C" w14:textId="77777777" w:rsidR="00213151" w:rsidRDefault="00213151">
      <w:pPr>
        <w:rPr>
          <w:color w:val="000000" w:themeColor="text1"/>
          <w:lang w:eastAsia="zh-CN"/>
        </w:rPr>
      </w:pPr>
    </w:p>
    <w:p w14:paraId="77EAEE48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2835"/>
        <w:gridCol w:w="2835"/>
      </w:tblGrid>
      <w:tr w:rsidR="00213151" w14:paraId="7620A3AC" w14:textId="77777777">
        <w:tc>
          <w:tcPr>
            <w:tcW w:w="2694" w:type="dxa"/>
            <w:shd w:val="clear" w:color="auto" w:fill="D9D9D9" w:themeFill="background1" w:themeFillShade="D9"/>
          </w:tcPr>
          <w:p w14:paraId="0AC44AD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2778491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4C97C9A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D8D2A58" w14:textId="77777777">
        <w:tc>
          <w:tcPr>
            <w:tcW w:w="2694" w:type="dxa"/>
          </w:tcPr>
          <w:p w14:paraId="5D33F5A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uploadFile</w:t>
            </w:r>
            <w:proofErr w:type="spellEnd"/>
          </w:p>
        </w:tc>
        <w:tc>
          <w:tcPr>
            <w:tcW w:w="2835" w:type="dxa"/>
          </w:tcPr>
          <w:p w14:paraId="2D64887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File</w:t>
            </w:r>
          </w:p>
        </w:tc>
        <w:tc>
          <w:tcPr>
            <w:tcW w:w="2835" w:type="dxa"/>
          </w:tcPr>
          <w:p w14:paraId="04D369C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CA</w:t>
            </w:r>
            <w:r>
              <w:rPr>
                <w:rFonts w:cs="Arial" w:hint="eastAsia"/>
                <w:szCs w:val="21"/>
                <w:lang w:eastAsia="zh-CN"/>
              </w:rPr>
              <w:t>证书文件，必填</w:t>
            </w:r>
          </w:p>
        </w:tc>
      </w:tr>
      <w:tr w:rsidR="00213151" w14:paraId="32F2E5F1" w14:textId="77777777">
        <w:tc>
          <w:tcPr>
            <w:tcW w:w="2694" w:type="dxa"/>
          </w:tcPr>
          <w:p w14:paraId="6B9E36E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nbType</w:t>
            </w:r>
            <w:proofErr w:type="spellEnd"/>
          </w:p>
        </w:tc>
        <w:tc>
          <w:tcPr>
            <w:tcW w:w="2835" w:type="dxa"/>
          </w:tcPr>
          <w:p w14:paraId="2FAD19F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</w:p>
        </w:tc>
        <w:tc>
          <w:tcPr>
            <w:tcW w:w="2835" w:type="dxa"/>
          </w:tcPr>
          <w:p w14:paraId="1EC97DF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默认为</w:t>
            </w:r>
            <w:proofErr w:type="spellStart"/>
            <w:r>
              <w:rPr>
                <w:rFonts w:cs="Arial"/>
                <w:szCs w:val="21"/>
              </w:rPr>
              <w:t>eNB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，必填</w:t>
            </w:r>
          </w:p>
        </w:tc>
      </w:tr>
      <w:tr w:rsidR="00213151" w14:paraId="102213D3" w14:textId="77777777">
        <w:tc>
          <w:tcPr>
            <w:tcW w:w="2694" w:type="dxa"/>
          </w:tcPr>
          <w:p w14:paraId="2B6C2DA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description</w:t>
            </w:r>
          </w:p>
        </w:tc>
        <w:tc>
          <w:tcPr>
            <w:tcW w:w="2835" w:type="dxa"/>
          </w:tcPr>
          <w:p w14:paraId="701F8CF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</w:p>
        </w:tc>
        <w:tc>
          <w:tcPr>
            <w:tcW w:w="2835" w:type="dxa"/>
          </w:tcPr>
          <w:p w14:paraId="056F0BB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描述</w:t>
            </w:r>
          </w:p>
        </w:tc>
      </w:tr>
    </w:tbl>
    <w:p w14:paraId="065F480B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105B7EED" w14:textId="77777777" w:rsidR="00213151" w:rsidRDefault="00213151">
      <w:pPr>
        <w:rPr>
          <w:color w:val="000000" w:themeColor="text1"/>
          <w:lang w:eastAsia="zh-CN"/>
        </w:rPr>
      </w:pPr>
    </w:p>
    <w:p w14:paraId="21211507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color w:val="000000" w:themeColor="text1"/>
          <w:lang w:eastAsia="zh-CN"/>
        </w:rPr>
        <w:t>:</w:t>
      </w:r>
    </w:p>
    <w:p w14:paraId="0D307999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17B5A412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"code"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200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2E6416F0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"message"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"success"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0D0CB34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751077C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"success"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true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13D12BF3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"message"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""</w:t>
      </w:r>
    </w:p>
    <w:p w14:paraId="5A8FC48B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}</w:t>
      </w:r>
    </w:p>
    <w:p w14:paraId="5873FC56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410"/>
        <w:gridCol w:w="2410"/>
        <w:gridCol w:w="3544"/>
      </w:tblGrid>
      <w:tr w:rsidR="00213151" w14:paraId="78C49DF2" w14:textId="77777777">
        <w:trPr>
          <w:cantSplit/>
          <w:tblHeader/>
        </w:trPr>
        <w:tc>
          <w:tcPr>
            <w:tcW w:w="2410" w:type="dxa"/>
            <w:shd w:val="clear" w:color="auto" w:fill="D9D9D9" w:themeFill="background1" w:themeFillShade="D9"/>
          </w:tcPr>
          <w:p w14:paraId="74A4420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C86487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26968DA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63FC923F" w14:textId="77777777">
        <w:trPr>
          <w:cantSplit/>
        </w:trPr>
        <w:tc>
          <w:tcPr>
            <w:tcW w:w="2410" w:type="dxa"/>
            <w:vAlign w:val="center"/>
          </w:tcPr>
          <w:p w14:paraId="29EC572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code</w:t>
            </w:r>
          </w:p>
        </w:tc>
        <w:tc>
          <w:tcPr>
            <w:tcW w:w="2410" w:type="dxa"/>
          </w:tcPr>
          <w:p w14:paraId="6AD8785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0D8C8CA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状态码</w:t>
            </w:r>
          </w:p>
        </w:tc>
      </w:tr>
      <w:tr w:rsidR="00213151" w14:paraId="586AE696" w14:textId="77777777">
        <w:trPr>
          <w:cantSplit/>
        </w:trPr>
        <w:tc>
          <w:tcPr>
            <w:tcW w:w="2410" w:type="dxa"/>
            <w:vAlign w:val="center"/>
          </w:tcPr>
          <w:p w14:paraId="6B8361D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data</w:t>
            </w:r>
          </w:p>
        </w:tc>
        <w:tc>
          <w:tcPr>
            <w:tcW w:w="2410" w:type="dxa"/>
          </w:tcPr>
          <w:p w14:paraId="2A4D3E9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string(256)</w:t>
            </w:r>
          </w:p>
        </w:tc>
        <w:tc>
          <w:tcPr>
            <w:tcW w:w="3544" w:type="dxa"/>
            <w:vAlign w:val="center"/>
          </w:tcPr>
          <w:p w14:paraId="7067C7D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返回码</w:t>
            </w:r>
          </w:p>
        </w:tc>
      </w:tr>
      <w:tr w:rsidR="00213151" w14:paraId="71F8FF1C" w14:textId="77777777">
        <w:trPr>
          <w:cantSplit/>
        </w:trPr>
        <w:tc>
          <w:tcPr>
            <w:tcW w:w="2410" w:type="dxa"/>
            <w:vAlign w:val="center"/>
          </w:tcPr>
          <w:p w14:paraId="181CF40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success</w:t>
            </w:r>
          </w:p>
        </w:tc>
        <w:tc>
          <w:tcPr>
            <w:tcW w:w="2410" w:type="dxa"/>
          </w:tcPr>
          <w:p w14:paraId="29CA0A08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Bool</w:t>
            </w:r>
          </w:p>
        </w:tc>
        <w:tc>
          <w:tcPr>
            <w:tcW w:w="3544" w:type="dxa"/>
            <w:vAlign w:val="center"/>
          </w:tcPr>
          <w:p w14:paraId="46EFA0CF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是否成功，</w:t>
            </w:r>
            <w:r>
              <w:rPr>
                <w:rFonts w:cs="Arial" w:hint="eastAsia"/>
                <w:szCs w:val="21"/>
                <w:lang w:eastAsia="zh-CN"/>
              </w:rPr>
              <w:t>true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  <w:lang w:eastAsia="zh-CN"/>
              </w:rPr>
              <w:t>false</w:t>
            </w:r>
          </w:p>
        </w:tc>
      </w:tr>
      <w:tr w:rsidR="00213151" w14:paraId="58F06643" w14:textId="77777777">
        <w:trPr>
          <w:cantSplit/>
        </w:trPr>
        <w:tc>
          <w:tcPr>
            <w:tcW w:w="2410" w:type="dxa"/>
            <w:vAlign w:val="center"/>
          </w:tcPr>
          <w:p w14:paraId="785FD42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message</w:t>
            </w:r>
          </w:p>
        </w:tc>
        <w:tc>
          <w:tcPr>
            <w:tcW w:w="2410" w:type="dxa"/>
          </w:tcPr>
          <w:p w14:paraId="0F5B97B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544" w:type="dxa"/>
            <w:vAlign w:val="center"/>
          </w:tcPr>
          <w:p w14:paraId="47D736F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锁定状态</w:t>
            </w:r>
            <w:r>
              <w:rPr>
                <w:rFonts w:cs="Arial" w:hint="eastAsia"/>
                <w:szCs w:val="21"/>
              </w:rPr>
              <w:t xml:space="preserve"> </w:t>
            </w:r>
          </w:p>
          <w:p w14:paraId="2663ACF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0:unlock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1:locked</w:t>
            </w:r>
          </w:p>
        </w:tc>
      </w:tr>
      <w:tr w:rsidR="00213151" w14:paraId="0D0F061D" w14:textId="77777777">
        <w:trPr>
          <w:cantSplit/>
        </w:trPr>
        <w:tc>
          <w:tcPr>
            <w:tcW w:w="2410" w:type="dxa"/>
            <w:vAlign w:val="center"/>
          </w:tcPr>
          <w:p w14:paraId="198FF7F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message</w:t>
            </w:r>
          </w:p>
        </w:tc>
        <w:tc>
          <w:tcPr>
            <w:tcW w:w="2410" w:type="dxa"/>
          </w:tcPr>
          <w:p w14:paraId="4327F66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544" w:type="dxa"/>
            <w:vAlign w:val="center"/>
          </w:tcPr>
          <w:p w14:paraId="6F25829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返回信息</w:t>
            </w:r>
          </w:p>
        </w:tc>
      </w:tr>
    </w:tbl>
    <w:p w14:paraId="146A4FBE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lastRenderedPageBreak/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0D114486" w14:textId="77777777">
        <w:tc>
          <w:tcPr>
            <w:tcW w:w="8522" w:type="dxa"/>
          </w:tcPr>
          <w:p w14:paraId="4D81F142" w14:textId="77777777" w:rsidR="00213151" w:rsidRDefault="00000000">
            <w:pPr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请求</w:t>
            </w:r>
          </w:p>
        </w:tc>
      </w:tr>
      <w:tr w:rsidR="00213151" w14:paraId="0715F9A1" w14:textId="77777777">
        <w:tc>
          <w:tcPr>
            <w:tcW w:w="8522" w:type="dxa"/>
          </w:tcPr>
          <w:p w14:paraId="6A7E907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curl --location --request POST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'http://172.21.175.129:8081/northboundApi/v1/enodeb/infos/cert/uploadIpsecCACertFile'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1478D92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'Authorization: eyJ0eXAiOiJKV1QiLCJhbGciOiJIUzI1NiJ9.eyJpYXQiOjE2OTkwMDAyMDEsInVzZXJuYW1lIjoid3lxIn0.XfJq4hCGpE2f-Z9eCFz29WaUr1QlzpQ4A4WHPHe7osE'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7B2FA8A6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--form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'uploadFile=@"/C:/Users/baicells/Downloads/120200044821BSB0020_20231101-031101_cert/20231101-031650_caCert.der"'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6E65CF5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--form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nbType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eNB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52CFC06D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--form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'description="123467"'</w:t>
            </w:r>
          </w:p>
        </w:tc>
      </w:tr>
      <w:tr w:rsidR="00213151" w14:paraId="01CB7CF2" w14:textId="77777777">
        <w:tc>
          <w:tcPr>
            <w:tcW w:w="8522" w:type="dxa"/>
          </w:tcPr>
          <w:p w14:paraId="71165BC5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 w:hint="eastAsia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40475738" w14:textId="77777777">
        <w:tc>
          <w:tcPr>
            <w:tcW w:w="8522" w:type="dxa"/>
          </w:tcPr>
          <w:p w14:paraId="7685047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{</w:t>
            </w:r>
          </w:p>
          <w:p w14:paraId="6808233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"code"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200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B3AEBF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"message"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"success"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3E7A278F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{</w:t>
            </w:r>
          </w:p>
          <w:p w14:paraId="6F4C7CD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"success"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true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645DAFB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"message"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""</w:t>
            </w:r>
          </w:p>
          <w:p w14:paraId="792B3CD2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}</w:t>
            </w:r>
          </w:p>
          <w:p w14:paraId="0AC944B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</w:p>
          <w:p w14:paraId="665E0735" w14:textId="77777777" w:rsidR="00213151" w:rsidRDefault="00213151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0BE9C674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88" w:name="_Toc17456"/>
      <w:bookmarkStart w:id="89" w:name="_Toc163485634"/>
      <w:r>
        <w:rPr>
          <w:rFonts w:hint="eastAsia"/>
          <w:color w:val="000000" w:themeColor="text1"/>
          <w:sz w:val="24"/>
          <w:lang w:eastAsia="zh-CN"/>
        </w:rPr>
        <w:t>上传</w:t>
      </w:r>
      <w:proofErr w:type="spellStart"/>
      <w:r>
        <w:rPr>
          <w:rFonts w:hint="eastAsia"/>
          <w:color w:val="000000" w:themeColor="text1"/>
          <w:sz w:val="24"/>
          <w:lang w:eastAsia="zh-CN"/>
        </w:rPr>
        <w:t>I</w:t>
      </w:r>
      <w:bookmarkEnd w:id="88"/>
      <w:r>
        <w:rPr>
          <w:rFonts w:hint="eastAsia"/>
          <w:color w:val="000000" w:themeColor="text1"/>
          <w:sz w:val="24"/>
          <w:lang w:eastAsia="zh-CN"/>
        </w:rPr>
        <w:t>PSec</w:t>
      </w:r>
      <w:proofErr w:type="spellEnd"/>
      <w:r>
        <w:rPr>
          <w:rFonts w:hint="eastAsia"/>
          <w:lang w:eastAsia="zh-CN"/>
        </w:rPr>
        <w:t>证书</w:t>
      </w:r>
      <w:bookmarkEnd w:id="89"/>
      <w:r>
        <w:rPr>
          <w:rFonts w:hint="eastAsia"/>
          <w:color w:val="000000" w:themeColor="text1"/>
          <w:sz w:val="24"/>
          <w:lang w:eastAsia="zh-CN"/>
        </w:rPr>
        <w:t xml:space="preserve"> </w:t>
      </w:r>
    </w:p>
    <w:p w14:paraId="226F1214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HTTP protocol, </w:t>
      </w:r>
      <w:r>
        <w:rPr>
          <w:rFonts w:hint="eastAsia"/>
          <w:color w:val="000000" w:themeColor="text1"/>
          <w:lang w:eastAsia="zh-CN"/>
        </w:rPr>
        <w:t xml:space="preserve">POST </w:t>
      </w:r>
      <w:r>
        <w:rPr>
          <w:color w:val="000000" w:themeColor="text1"/>
          <w:lang w:eastAsia="zh-CN"/>
        </w:rPr>
        <w:t>method.</w:t>
      </w:r>
    </w:p>
    <w:p w14:paraId="1A155D1D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Content-Type:multipart</w:t>
      </w:r>
      <w:proofErr w:type="spellEnd"/>
      <w:r>
        <w:rPr>
          <w:rFonts w:hint="eastAsia"/>
          <w:color w:val="000000" w:themeColor="text1"/>
          <w:lang w:eastAsia="zh-CN"/>
        </w:rPr>
        <w:t>/form-data</w:t>
      </w:r>
    </w:p>
    <w:p w14:paraId="40A1DED4" w14:textId="1749679E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fldChar w:fldCharType="begin"/>
      </w:r>
      <w:r>
        <w:instrText xml:space="preserve"> HYPERLINK "http://ip:port/northboundApi" </w:instrText>
      </w:r>
      <w:r>
        <w:fldChar w:fldCharType="separate"/>
      </w:r>
      <w:r>
        <w:rPr>
          <w:rFonts w:hint="eastAsia"/>
        </w:rPr>
        <w:t>http://ip:port/</w:t>
      </w:r>
      <w:r>
        <w:rPr>
          <w:color w:val="000000" w:themeColor="text1"/>
          <w:lang w:eastAsia="zh-CN"/>
        </w:rPr>
        <w:t>northboundApi/v1/enodeb/infos/cert/uploadIpsecPrivateCertFile</w:t>
      </w:r>
      <w:r>
        <w:rPr>
          <w:color w:val="000000" w:themeColor="text1"/>
          <w:lang w:eastAsia="zh-CN"/>
        </w:rPr>
        <w:fldChar w:fldCharType="end"/>
      </w:r>
    </w:p>
    <w:p w14:paraId="1CEE34D3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消息头：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2835"/>
        <w:gridCol w:w="2835"/>
      </w:tblGrid>
      <w:tr w:rsidR="00213151" w14:paraId="22FD7979" w14:textId="77777777">
        <w:tc>
          <w:tcPr>
            <w:tcW w:w="2694" w:type="dxa"/>
            <w:shd w:val="clear" w:color="auto" w:fill="D9D9D9" w:themeFill="background1" w:themeFillShade="D9"/>
          </w:tcPr>
          <w:p w14:paraId="796D32E7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</w:rPr>
              <w:t>Parameters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6D46C73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</w:rPr>
              <w:t>Type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4F55A08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</w:rPr>
              <w:t>Description</w:t>
            </w:r>
          </w:p>
        </w:tc>
      </w:tr>
      <w:tr w:rsidR="00213151" w14:paraId="1081BBA5" w14:textId="77777777">
        <w:tc>
          <w:tcPr>
            <w:tcW w:w="2694" w:type="dxa"/>
          </w:tcPr>
          <w:p w14:paraId="7129E38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835" w:type="dxa"/>
          </w:tcPr>
          <w:p w14:paraId="6F0ACAA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2835" w:type="dxa"/>
          </w:tcPr>
          <w:p w14:paraId="0C0E027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令牌</w:t>
            </w:r>
          </w:p>
        </w:tc>
      </w:tr>
    </w:tbl>
    <w:p w14:paraId="5C085AB1" w14:textId="77777777" w:rsidR="00213151" w:rsidRDefault="00213151">
      <w:pPr>
        <w:rPr>
          <w:color w:val="000000" w:themeColor="text1"/>
          <w:lang w:eastAsia="zh-CN"/>
        </w:rPr>
      </w:pPr>
    </w:p>
    <w:p w14:paraId="478C2984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2835"/>
        <w:gridCol w:w="2835"/>
      </w:tblGrid>
      <w:tr w:rsidR="00213151" w14:paraId="2F821537" w14:textId="77777777">
        <w:tc>
          <w:tcPr>
            <w:tcW w:w="2694" w:type="dxa"/>
            <w:shd w:val="clear" w:color="auto" w:fill="D9D9D9" w:themeFill="background1" w:themeFillShade="D9"/>
          </w:tcPr>
          <w:p w14:paraId="6721986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</w:rPr>
              <w:t>Parameters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0EE06D08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</w:rPr>
              <w:t>Type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52C3759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</w:rPr>
              <w:t>Description</w:t>
            </w:r>
          </w:p>
        </w:tc>
      </w:tr>
      <w:tr w:rsidR="00213151" w14:paraId="782C9DFC" w14:textId="77777777">
        <w:tc>
          <w:tcPr>
            <w:tcW w:w="2694" w:type="dxa"/>
          </w:tcPr>
          <w:p w14:paraId="2C74BB2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uploadCertFile</w:t>
            </w:r>
            <w:proofErr w:type="spellEnd"/>
          </w:p>
        </w:tc>
        <w:tc>
          <w:tcPr>
            <w:tcW w:w="2835" w:type="dxa"/>
          </w:tcPr>
          <w:p w14:paraId="153C3DF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File</w:t>
            </w:r>
          </w:p>
        </w:tc>
        <w:tc>
          <w:tcPr>
            <w:tcW w:w="2835" w:type="dxa"/>
          </w:tcPr>
          <w:p w14:paraId="4321865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</w:t>
            </w:r>
            <w:r>
              <w:rPr>
                <w:rFonts w:cs="Arial" w:hint="eastAsia"/>
                <w:szCs w:val="21"/>
                <w:lang w:eastAsia="zh-CN"/>
              </w:rPr>
              <w:t>P</w:t>
            </w:r>
            <w:r>
              <w:rPr>
                <w:rFonts w:cs="Arial" w:hint="eastAsia"/>
                <w:szCs w:val="21"/>
              </w:rPr>
              <w:t>sec</w:t>
            </w:r>
            <w:r>
              <w:rPr>
                <w:rFonts w:cs="Arial" w:hint="eastAsia"/>
                <w:szCs w:val="21"/>
                <w:lang w:eastAsia="zh-CN"/>
              </w:rPr>
              <w:t>证书文件，必填</w:t>
            </w:r>
          </w:p>
        </w:tc>
      </w:tr>
      <w:tr w:rsidR="00213151" w14:paraId="02FEE92F" w14:textId="77777777">
        <w:tc>
          <w:tcPr>
            <w:tcW w:w="2694" w:type="dxa"/>
          </w:tcPr>
          <w:p w14:paraId="62B5C49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uploadSecretKeyFile</w:t>
            </w:r>
            <w:proofErr w:type="spellEnd"/>
          </w:p>
        </w:tc>
        <w:tc>
          <w:tcPr>
            <w:tcW w:w="2835" w:type="dxa"/>
          </w:tcPr>
          <w:p w14:paraId="724361A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File</w:t>
            </w:r>
          </w:p>
        </w:tc>
        <w:tc>
          <w:tcPr>
            <w:tcW w:w="2835" w:type="dxa"/>
          </w:tcPr>
          <w:p w14:paraId="1E06B94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</w:rPr>
              <w:t>I</w:t>
            </w:r>
            <w:r>
              <w:rPr>
                <w:rFonts w:cs="Arial" w:hint="eastAsia"/>
                <w:szCs w:val="21"/>
                <w:lang w:eastAsia="zh-CN"/>
              </w:rPr>
              <w:t>PS</w:t>
            </w:r>
            <w:r>
              <w:rPr>
                <w:rFonts w:cs="Arial" w:hint="eastAsia"/>
                <w:szCs w:val="21"/>
              </w:rPr>
              <w:t>ec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密钥文件，必填</w:t>
            </w:r>
          </w:p>
        </w:tc>
      </w:tr>
      <w:tr w:rsidR="00213151" w14:paraId="3E39E3DF" w14:textId="77777777">
        <w:tc>
          <w:tcPr>
            <w:tcW w:w="2694" w:type="dxa"/>
          </w:tcPr>
          <w:p w14:paraId="0844646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serialNumber</w:t>
            </w:r>
            <w:proofErr w:type="spellEnd"/>
          </w:p>
        </w:tc>
        <w:tc>
          <w:tcPr>
            <w:tcW w:w="2835" w:type="dxa"/>
          </w:tcPr>
          <w:p w14:paraId="42CB887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</w:p>
        </w:tc>
        <w:tc>
          <w:tcPr>
            <w:tcW w:w="2835" w:type="dxa"/>
          </w:tcPr>
          <w:p w14:paraId="153F736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</w:t>
            </w:r>
            <w:r>
              <w:rPr>
                <w:rFonts w:cs="Arial" w:hint="eastAsia"/>
                <w:szCs w:val="21"/>
                <w:lang w:eastAsia="zh-CN"/>
              </w:rPr>
              <w:t>N</w:t>
            </w:r>
            <w:r>
              <w:rPr>
                <w:rFonts w:cs="Arial" w:hint="eastAsia"/>
                <w:szCs w:val="21"/>
                <w:lang w:eastAsia="zh-CN"/>
              </w:rPr>
              <w:t>，必填</w:t>
            </w:r>
          </w:p>
        </w:tc>
      </w:tr>
      <w:tr w:rsidR="00213151" w14:paraId="3E8A6C47" w14:textId="77777777">
        <w:tc>
          <w:tcPr>
            <w:tcW w:w="2694" w:type="dxa"/>
          </w:tcPr>
          <w:p w14:paraId="4DE7AC1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nbType</w:t>
            </w:r>
            <w:proofErr w:type="spellEnd"/>
          </w:p>
        </w:tc>
        <w:tc>
          <w:tcPr>
            <w:tcW w:w="2835" w:type="dxa"/>
          </w:tcPr>
          <w:p w14:paraId="4BC2C70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</w:p>
        </w:tc>
        <w:tc>
          <w:tcPr>
            <w:tcW w:w="2835" w:type="dxa"/>
          </w:tcPr>
          <w:p w14:paraId="0A5A200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默认为</w:t>
            </w:r>
            <w:proofErr w:type="spellStart"/>
            <w:r>
              <w:rPr>
                <w:rFonts w:cs="Arial"/>
                <w:szCs w:val="21"/>
              </w:rPr>
              <w:t>eNB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，必填</w:t>
            </w:r>
          </w:p>
        </w:tc>
      </w:tr>
      <w:tr w:rsidR="00213151" w14:paraId="050F0271" w14:textId="77777777">
        <w:tc>
          <w:tcPr>
            <w:tcW w:w="2694" w:type="dxa"/>
          </w:tcPr>
          <w:p w14:paraId="5F68B62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description</w:t>
            </w:r>
          </w:p>
        </w:tc>
        <w:tc>
          <w:tcPr>
            <w:tcW w:w="2835" w:type="dxa"/>
          </w:tcPr>
          <w:p w14:paraId="4F22137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String</w:t>
            </w:r>
          </w:p>
        </w:tc>
        <w:tc>
          <w:tcPr>
            <w:tcW w:w="2835" w:type="dxa"/>
          </w:tcPr>
          <w:p w14:paraId="6951E01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描述</w:t>
            </w:r>
          </w:p>
        </w:tc>
      </w:tr>
    </w:tbl>
    <w:p w14:paraId="2BDD56FC" w14:textId="77777777" w:rsidR="00213151" w:rsidRDefault="00213151">
      <w:pPr>
        <w:rPr>
          <w:b/>
          <w:color w:val="000000" w:themeColor="text1"/>
          <w:lang w:eastAsia="zh-CN"/>
        </w:rPr>
      </w:pPr>
    </w:p>
    <w:p w14:paraId="655EC248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7F5041F5" w14:textId="77777777" w:rsidR="00213151" w:rsidRDefault="00213151">
      <w:pPr>
        <w:rPr>
          <w:color w:val="000000" w:themeColor="text1"/>
          <w:lang w:eastAsia="zh-CN"/>
        </w:rPr>
      </w:pPr>
    </w:p>
    <w:p w14:paraId="44FF533B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lastRenderedPageBreak/>
        <w:t>响应</w:t>
      </w:r>
      <w:r>
        <w:rPr>
          <w:rFonts w:hint="eastAsia"/>
          <w:color w:val="000000" w:themeColor="text1"/>
          <w:lang w:eastAsia="zh-CN"/>
        </w:rPr>
        <w:t>:</w:t>
      </w:r>
    </w:p>
    <w:p w14:paraId="1228E8C3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46762AA6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"code"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200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3E4F09C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"message"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"success"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79371193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50AA1F06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"success"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true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2975154E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"message"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""</w:t>
      </w:r>
    </w:p>
    <w:p w14:paraId="0BBF08F0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}</w:t>
      </w:r>
    </w:p>
    <w:p w14:paraId="3AC68A1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410"/>
        <w:gridCol w:w="2410"/>
        <w:gridCol w:w="3544"/>
      </w:tblGrid>
      <w:tr w:rsidR="00213151" w14:paraId="2817694B" w14:textId="77777777">
        <w:trPr>
          <w:cantSplit/>
          <w:tblHeader/>
        </w:trPr>
        <w:tc>
          <w:tcPr>
            <w:tcW w:w="2410" w:type="dxa"/>
            <w:shd w:val="clear" w:color="auto" w:fill="D9D9D9" w:themeFill="background1" w:themeFillShade="D9"/>
          </w:tcPr>
          <w:p w14:paraId="6DADA42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9800ED1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00C531E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1206DD83" w14:textId="77777777">
        <w:trPr>
          <w:cantSplit/>
        </w:trPr>
        <w:tc>
          <w:tcPr>
            <w:tcW w:w="2410" w:type="dxa"/>
            <w:vAlign w:val="center"/>
          </w:tcPr>
          <w:p w14:paraId="252F32F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code</w:t>
            </w:r>
          </w:p>
        </w:tc>
        <w:tc>
          <w:tcPr>
            <w:tcW w:w="2410" w:type="dxa"/>
          </w:tcPr>
          <w:p w14:paraId="1EC244F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1DDBBDA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状态码</w:t>
            </w:r>
          </w:p>
        </w:tc>
      </w:tr>
      <w:tr w:rsidR="00213151" w14:paraId="12D3B457" w14:textId="77777777">
        <w:trPr>
          <w:cantSplit/>
        </w:trPr>
        <w:tc>
          <w:tcPr>
            <w:tcW w:w="2410" w:type="dxa"/>
            <w:vAlign w:val="center"/>
          </w:tcPr>
          <w:p w14:paraId="2C6CAAC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data</w:t>
            </w:r>
          </w:p>
        </w:tc>
        <w:tc>
          <w:tcPr>
            <w:tcW w:w="2410" w:type="dxa"/>
          </w:tcPr>
          <w:p w14:paraId="5FDFFDE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string(256)</w:t>
            </w:r>
          </w:p>
        </w:tc>
        <w:tc>
          <w:tcPr>
            <w:tcW w:w="3544" w:type="dxa"/>
            <w:vAlign w:val="center"/>
          </w:tcPr>
          <w:p w14:paraId="2F1D51B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返回码</w:t>
            </w:r>
          </w:p>
        </w:tc>
      </w:tr>
      <w:tr w:rsidR="00213151" w14:paraId="3B51CDF4" w14:textId="77777777">
        <w:trPr>
          <w:cantSplit/>
        </w:trPr>
        <w:tc>
          <w:tcPr>
            <w:tcW w:w="2410" w:type="dxa"/>
            <w:vAlign w:val="center"/>
          </w:tcPr>
          <w:p w14:paraId="5EBA3A8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success</w:t>
            </w:r>
          </w:p>
        </w:tc>
        <w:tc>
          <w:tcPr>
            <w:tcW w:w="2410" w:type="dxa"/>
          </w:tcPr>
          <w:p w14:paraId="29654855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Bool</w:t>
            </w:r>
          </w:p>
        </w:tc>
        <w:tc>
          <w:tcPr>
            <w:tcW w:w="3544" w:type="dxa"/>
            <w:vAlign w:val="center"/>
          </w:tcPr>
          <w:p w14:paraId="2D94AA30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是否成功，</w:t>
            </w:r>
            <w:r>
              <w:rPr>
                <w:rFonts w:cs="Arial" w:hint="eastAsia"/>
                <w:szCs w:val="21"/>
                <w:lang w:eastAsia="zh-CN"/>
              </w:rPr>
              <w:t>true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  <w:lang w:eastAsia="zh-CN"/>
              </w:rPr>
              <w:t>false</w:t>
            </w:r>
          </w:p>
        </w:tc>
      </w:tr>
      <w:tr w:rsidR="00213151" w14:paraId="73B17DE4" w14:textId="77777777">
        <w:trPr>
          <w:cantSplit/>
        </w:trPr>
        <w:tc>
          <w:tcPr>
            <w:tcW w:w="2410" w:type="dxa"/>
            <w:vAlign w:val="center"/>
          </w:tcPr>
          <w:p w14:paraId="4C56CD4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message</w:t>
            </w:r>
          </w:p>
        </w:tc>
        <w:tc>
          <w:tcPr>
            <w:tcW w:w="2410" w:type="dxa"/>
          </w:tcPr>
          <w:p w14:paraId="390EDDA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544" w:type="dxa"/>
            <w:vAlign w:val="center"/>
          </w:tcPr>
          <w:p w14:paraId="0A5987D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锁定状态</w:t>
            </w:r>
            <w:r>
              <w:rPr>
                <w:rFonts w:cs="Arial" w:hint="eastAsia"/>
                <w:szCs w:val="21"/>
              </w:rPr>
              <w:t xml:space="preserve"> </w:t>
            </w:r>
          </w:p>
          <w:p w14:paraId="27BC08F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0:unlock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1:locked</w:t>
            </w:r>
          </w:p>
        </w:tc>
      </w:tr>
      <w:tr w:rsidR="00213151" w14:paraId="6C889C46" w14:textId="77777777">
        <w:trPr>
          <w:cantSplit/>
        </w:trPr>
        <w:tc>
          <w:tcPr>
            <w:tcW w:w="2410" w:type="dxa"/>
            <w:vAlign w:val="center"/>
          </w:tcPr>
          <w:p w14:paraId="7B37859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message</w:t>
            </w:r>
          </w:p>
        </w:tc>
        <w:tc>
          <w:tcPr>
            <w:tcW w:w="2410" w:type="dxa"/>
          </w:tcPr>
          <w:p w14:paraId="1C0C01B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544" w:type="dxa"/>
            <w:vAlign w:val="center"/>
          </w:tcPr>
          <w:p w14:paraId="13A99A1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返回信息</w:t>
            </w:r>
          </w:p>
        </w:tc>
      </w:tr>
    </w:tbl>
    <w:p w14:paraId="4FE00D4F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717A5C44" w14:textId="77777777">
        <w:tc>
          <w:tcPr>
            <w:tcW w:w="8522" w:type="dxa"/>
          </w:tcPr>
          <w:p w14:paraId="616B6E7B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23C4DFFB" w14:textId="77777777">
        <w:tc>
          <w:tcPr>
            <w:tcW w:w="8522" w:type="dxa"/>
          </w:tcPr>
          <w:p w14:paraId="7E32990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curl --location --request POST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'http://172.21.175.129:8081/northboundApi/v1/enodeb/infos/cert/uploadIpsecPrivateCertFile'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7624C8C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'Authorization: eyJ0eXAiOiJKV1QiLCJhbGciOiJIUzI1NiJ9.eyJpYXQiOjE2OTkwMDAyMDEsInVzZXJuYW1lIjoid3lxIn0.XfJq4hCGpE2f-Z9eCFz29WaUr1QlzpQ4A4WHPHe7osE'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7C3664A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--form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'uploadCertFile=@"/C:/Users/baicells/Downloads/120200044821BSB0020_20231101-031101_cert/ENBCert.der"'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4DC08B6C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--form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'uploadSecretKeyFile=@"/C:/Users/baicells/Downloads/120200044821BSB0020_20231101-031101_cert/ENBKey.der"'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6EB19AF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--form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nbType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eNB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2E9271FC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--form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'description="1234"'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432BA76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--form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serialNumber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="120200044821BSB0020"'</w:t>
            </w:r>
          </w:p>
          <w:p w14:paraId="7CC16ECE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</w:p>
        </w:tc>
      </w:tr>
      <w:tr w:rsidR="00213151" w14:paraId="454977A2" w14:textId="77777777">
        <w:tc>
          <w:tcPr>
            <w:tcW w:w="8522" w:type="dxa"/>
          </w:tcPr>
          <w:p w14:paraId="52D15F7F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 w:hint="eastAsia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32D7A034" w14:textId="77777777">
        <w:tc>
          <w:tcPr>
            <w:tcW w:w="8522" w:type="dxa"/>
          </w:tcPr>
          <w:p w14:paraId="2E7F5C4B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{</w:t>
            </w:r>
          </w:p>
          <w:p w14:paraId="670465F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"code"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200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2EC786F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"message"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"success"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3791CFA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{</w:t>
            </w:r>
          </w:p>
          <w:p w14:paraId="6FD91C2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"success"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true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7719EB1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"message"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""</w:t>
            </w:r>
          </w:p>
          <w:p w14:paraId="385DCDEB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}</w:t>
            </w:r>
          </w:p>
          <w:p w14:paraId="01B1792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</w:p>
          <w:p w14:paraId="1080A8C7" w14:textId="77777777" w:rsidR="00213151" w:rsidRDefault="00213151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1529C76E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90" w:name="_Ref162618572"/>
      <w:bookmarkStart w:id="91" w:name="_Ref162618569"/>
      <w:bookmarkStart w:id="92" w:name="_Toc26873"/>
      <w:bookmarkStart w:id="93" w:name="_Toc163485635"/>
      <w:r>
        <w:rPr>
          <w:rFonts w:hint="eastAsia"/>
          <w:color w:val="000000" w:themeColor="text1"/>
          <w:sz w:val="24"/>
          <w:lang w:eastAsia="zh-CN"/>
        </w:rPr>
        <w:lastRenderedPageBreak/>
        <w:t>获取</w:t>
      </w:r>
      <w:proofErr w:type="spellStart"/>
      <w:r>
        <w:rPr>
          <w:rFonts w:hint="eastAsia"/>
          <w:color w:val="000000" w:themeColor="text1"/>
          <w:sz w:val="24"/>
          <w:lang w:eastAsia="zh-CN"/>
        </w:rPr>
        <w:t>I</w:t>
      </w:r>
      <w:r>
        <w:rPr>
          <w:color w:val="000000" w:themeColor="text1"/>
          <w:sz w:val="24"/>
          <w:lang w:eastAsia="zh-CN"/>
        </w:rPr>
        <w:t>PSec</w:t>
      </w:r>
      <w:proofErr w:type="spellEnd"/>
      <w:r>
        <w:rPr>
          <w:rFonts w:hint="eastAsia"/>
          <w:color w:val="000000" w:themeColor="text1"/>
          <w:sz w:val="24"/>
          <w:lang w:eastAsia="zh-CN"/>
        </w:rPr>
        <w:t>证书列表</w:t>
      </w:r>
      <w:bookmarkEnd w:id="90"/>
      <w:bookmarkEnd w:id="91"/>
      <w:bookmarkEnd w:id="92"/>
      <w:bookmarkEnd w:id="93"/>
      <w:r>
        <w:rPr>
          <w:rFonts w:hint="eastAsia"/>
          <w:color w:val="000000" w:themeColor="text1"/>
          <w:sz w:val="24"/>
          <w:lang w:eastAsia="zh-CN"/>
        </w:rPr>
        <w:t xml:space="preserve"> </w:t>
      </w:r>
    </w:p>
    <w:p w14:paraId="7ED486F2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HTTP protocol, </w:t>
      </w:r>
      <w:r>
        <w:rPr>
          <w:rFonts w:hint="eastAsia"/>
          <w:color w:val="000000" w:themeColor="text1"/>
          <w:lang w:eastAsia="zh-CN"/>
        </w:rPr>
        <w:t xml:space="preserve">POST </w:t>
      </w:r>
      <w:r>
        <w:rPr>
          <w:color w:val="000000" w:themeColor="text1"/>
          <w:lang w:eastAsia="zh-CN"/>
        </w:rPr>
        <w:t>method.</w:t>
      </w:r>
    </w:p>
    <w:p w14:paraId="3A49F6C3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</w:t>
      </w:r>
      <w:r>
        <w:rPr>
          <w:color w:val="000000" w:themeColor="text1"/>
          <w:lang w:eastAsia="zh-CN" w:bidi="ar"/>
        </w:rPr>
        <w:t>application</w:t>
      </w:r>
      <w:proofErr w:type="spellEnd"/>
      <w:r>
        <w:rPr>
          <w:color w:val="000000" w:themeColor="text1"/>
          <w:lang w:eastAsia="zh-CN" w:bidi="ar"/>
        </w:rPr>
        <w:t>/</w:t>
      </w:r>
      <w:proofErr w:type="spellStart"/>
      <w:r>
        <w:rPr>
          <w:color w:val="000000" w:themeColor="text1"/>
          <w:lang w:eastAsia="zh-CN" w:bidi="ar"/>
        </w:rPr>
        <w:t>json</w:t>
      </w:r>
      <w:proofErr w:type="spellEnd"/>
    </w:p>
    <w:p w14:paraId="428C72A1" w14:textId="2F666CA7" w:rsidR="00213151" w:rsidRDefault="00000000">
      <w:pPr>
        <w:rPr>
          <w:rFonts w:ascii="Segoe UI" w:eastAsia="Segoe UI" w:hAnsi="Segoe UI" w:cs="Segoe UI"/>
          <w:color w:val="000000" w:themeColor="text1"/>
          <w:szCs w:val="21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fldChar w:fldCharType="begin"/>
      </w:r>
      <w:r>
        <w:instrText xml:space="preserve"> HYPERLINK "http://ip:port/northboundApi" </w:instrText>
      </w:r>
      <w:r>
        <w:fldChar w:fldCharType="separate"/>
      </w:r>
      <w:r>
        <w:rPr>
          <w:rStyle w:val="aff"/>
          <w:rFonts w:hint="eastAsia"/>
          <w:color w:val="000000" w:themeColor="text1"/>
          <w:u w:val="none"/>
          <w:lang w:eastAsia="zh-CN"/>
        </w:rPr>
        <w:t>http://ip:por</w:t>
      </w:r>
      <w:r>
        <w:rPr>
          <w:rFonts w:hint="eastAsia"/>
          <w:lang w:bidi="ar"/>
        </w:rPr>
        <w:t>t/</w:t>
      </w:r>
      <w:r>
        <w:rPr>
          <w:color w:val="000000" w:themeColor="text1"/>
          <w:lang w:eastAsia="zh-CN" w:bidi="ar"/>
        </w:rPr>
        <w:t>northboundApi/v1/enodeb/infos/cert/manager/list</w:t>
      </w:r>
      <w:r>
        <w:rPr>
          <w:color w:val="000000" w:themeColor="text1"/>
          <w:lang w:eastAsia="zh-CN" w:bidi="ar"/>
        </w:rPr>
        <w:fldChar w:fldCharType="end"/>
      </w:r>
    </w:p>
    <w:p w14:paraId="21165186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消息头：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2835"/>
        <w:gridCol w:w="2835"/>
      </w:tblGrid>
      <w:tr w:rsidR="00213151" w14:paraId="3ACC9966" w14:textId="77777777">
        <w:tc>
          <w:tcPr>
            <w:tcW w:w="2694" w:type="dxa"/>
            <w:shd w:val="clear" w:color="auto" w:fill="D9D9D9" w:themeFill="background1" w:themeFillShade="D9"/>
          </w:tcPr>
          <w:p w14:paraId="70423CA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81D844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5F682E7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5CB1F3CF" w14:textId="77777777">
        <w:tc>
          <w:tcPr>
            <w:tcW w:w="2694" w:type="dxa"/>
          </w:tcPr>
          <w:p w14:paraId="5625C10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835" w:type="dxa"/>
          </w:tcPr>
          <w:p w14:paraId="016B4E1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2835" w:type="dxa"/>
          </w:tcPr>
          <w:p w14:paraId="0C9F775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令牌</w:t>
            </w:r>
          </w:p>
        </w:tc>
      </w:tr>
    </w:tbl>
    <w:p w14:paraId="31E3422D" w14:textId="77777777" w:rsidR="00213151" w:rsidRDefault="00213151">
      <w:pPr>
        <w:rPr>
          <w:color w:val="000000" w:themeColor="text1"/>
          <w:lang w:eastAsia="zh-CN"/>
        </w:rPr>
      </w:pPr>
    </w:p>
    <w:p w14:paraId="766E7EC7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2835"/>
        <w:gridCol w:w="2835"/>
      </w:tblGrid>
      <w:tr w:rsidR="00213151" w14:paraId="64F77D34" w14:textId="77777777">
        <w:tc>
          <w:tcPr>
            <w:tcW w:w="2694" w:type="dxa"/>
            <w:shd w:val="clear" w:color="auto" w:fill="D9D9D9" w:themeFill="background1" w:themeFillShade="D9"/>
          </w:tcPr>
          <w:p w14:paraId="08028E9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6525A2F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6FE951E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001C755" w14:textId="77777777">
        <w:tc>
          <w:tcPr>
            <w:tcW w:w="2694" w:type="dxa"/>
          </w:tcPr>
          <w:p w14:paraId="058B2AF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page</w:t>
            </w:r>
          </w:p>
        </w:tc>
        <w:tc>
          <w:tcPr>
            <w:tcW w:w="2835" w:type="dxa"/>
          </w:tcPr>
          <w:p w14:paraId="46FB9E2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Int</w:t>
            </w:r>
          </w:p>
        </w:tc>
        <w:tc>
          <w:tcPr>
            <w:tcW w:w="2835" w:type="dxa"/>
          </w:tcPr>
          <w:p w14:paraId="3DEFB50F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页面分页功能</w:t>
            </w:r>
          </w:p>
        </w:tc>
      </w:tr>
      <w:tr w:rsidR="00213151" w14:paraId="61F672C1" w14:textId="77777777">
        <w:tc>
          <w:tcPr>
            <w:tcW w:w="2694" w:type="dxa"/>
          </w:tcPr>
          <w:p w14:paraId="4F48DB4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rows</w:t>
            </w:r>
          </w:p>
        </w:tc>
        <w:tc>
          <w:tcPr>
            <w:tcW w:w="2835" w:type="dxa"/>
          </w:tcPr>
          <w:p w14:paraId="3910ECA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Int</w:t>
            </w:r>
          </w:p>
        </w:tc>
        <w:tc>
          <w:tcPr>
            <w:tcW w:w="2835" w:type="dxa"/>
          </w:tcPr>
          <w:p w14:paraId="59530BB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行分页功能</w:t>
            </w:r>
          </w:p>
        </w:tc>
      </w:tr>
    </w:tbl>
    <w:p w14:paraId="469D442F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1A4D9266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2CF605E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"page"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754E621C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"rows"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10</w:t>
      </w:r>
    </w:p>
    <w:p w14:paraId="5B16C687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</w:t>
      </w:r>
    </w:p>
    <w:p w14:paraId="13CB1AB6" w14:textId="77777777" w:rsidR="00213151" w:rsidRDefault="00213151">
      <w:pPr>
        <w:rPr>
          <w:color w:val="000000" w:themeColor="text1"/>
          <w:lang w:eastAsia="zh-CN"/>
        </w:rPr>
      </w:pPr>
    </w:p>
    <w:p w14:paraId="71CC80A5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</w:t>
      </w:r>
      <w:r>
        <w:rPr>
          <w:rFonts w:hint="eastAsia"/>
          <w:color w:val="000000" w:themeColor="text1"/>
          <w:lang w:eastAsia="zh-CN"/>
        </w:rPr>
        <w:t>:</w:t>
      </w:r>
    </w:p>
    <w:p w14:paraId="4D70338D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64767A91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"code"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200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3048FE6B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"message"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"success"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7B551E5E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0B7AF1A4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pageNo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0694CCDD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pageSize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1583FB2D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totalPage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0347AC5E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totalRows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6FAC3C6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"rows"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[</w:t>
      </w:r>
    </w:p>
    <w:p w14:paraId="3D964CB5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{</w:t>
      </w:r>
    </w:p>
    <w:p w14:paraId="4A098DF3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caFileName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"20231101-031650_caCert.der"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6B978714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caUploadStatus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"1"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2F26085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serialNumber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"120200044821BSB0020"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611BF2F6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certUploadStatus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"3"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0844A807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secretKeyUploadStatus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"3"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4CEED42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"uploader"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"north(</w:t>
      </w:r>
      <w:proofErr w:type="spellStart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wyq</w:t>
      </w:r>
      <w:proofErr w:type="spellEnd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)"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014DE48B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"description"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"1234"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24454C17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secretKeyFileName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ENBKey.der</w:t>
      </w:r>
      <w:proofErr w:type="spellEnd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1184CC8D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9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2EA7F30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uploadTime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"2023-11-03 08:34:23"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7C24609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certFileName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ENBCert.der</w:t>
      </w:r>
      <w:proofErr w:type="spellEnd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</w:t>
      </w:r>
    </w:p>
    <w:p w14:paraId="1A9BB7FA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}</w:t>
      </w:r>
    </w:p>
    <w:p w14:paraId="62EDA59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lastRenderedPageBreak/>
        <w:t>        ]</w:t>
      </w:r>
    </w:p>
    <w:p w14:paraId="51F6A5C3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}</w:t>
      </w:r>
    </w:p>
    <w:p w14:paraId="7E42191B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58"/>
        <w:gridCol w:w="2262"/>
        <w:gridCol w:w="3544"/>
      </w:tblGrid>
      <w:tr w:rsidR="00213151" w14:paraId="4824ED49" w14:textId="77777777">
        <w:trPr>
          <w:cantSplit/>
          <w:tblHeader/>
        </w:trPr>
        <w:tc>
          <w:tcPr>
            <w:tcW w:w="2558" w:type="dxa"/>
            <w:shd w:val="clear" w:color="auto" w:fill="D9D9D9" w:themeFill="background1" w:themeFillShade="D9"/>
          </w:tcPr>
          <w:p w14:paraId="48CA16E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0BDD333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4002D7F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19F09F09" w14:textId="77777777">
        <w:trPr>
          <w:cantSplit/>
        </w:trPr>
        <w:tc>
          <w:tcPr>
            <w:tcW w:w="2558" w:type="dxa"/>
            <w:vAlign w:val="center"/>
          </w:tcPr>
          <w:p w14:paraId="4BAFE45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code</w:t>
            </w:r>
          </w:p>
        </w:tc>
        <w:tc>
          <w:tcPr>
            <w:tcW w:w="2262" w:type="dxa"/>
          </w:tcPr>
          <w:p w14:paraId="35D7706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25005CB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状态码</w:t>
            </w:r>
          </w:p>
        </w:tc>
      </w:tr>
      <w:tr w:rsidR="00213151" w14:paraId="1052FFF5" w14:textId="77777777">
        <w:trPr>
          <w:cantSplit/>
        </w:trPr>
        <w:tc>
          <w:tcPr>
            <w:tcW w:w="2558" w:type="dxa"/>
            <w:vAlign w:val="center"/>
          </w:tcPr>
          <w:p w14:paraId="3F11E09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data</w:t>
            </w:r>
          </w:p>
        </w:tc>
        <w:tc>
          <w:tcPr>
            <w:tcW w:w="2262" w:type="dxa"/>
          </w:tcPr>
          <w:p w14:paraId="2BE266F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string(256)</w:t>
            </w:r>
          </w:p>
        </w:tc>
        <w:tc>
          <w:tcPr>
            <w:tcW w:w="3544" w:type="dxa"/>
            <w:vAlign w:val="center"/>
          </w:tcPr>
          <w:p w14:paraId="2794BE3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返回码</w:t>
            </w:r>
          </w:p>
        </w:tc>
      </w:tr>
      <w:tr w:rsidR="00213151" w14:paraId="74C924C5" w14:textId="77777777">
        <w:trPr>
          <w:cantSplit/>
        </w:trPr>
        <w:tc>
          <w:tcPr>
            <w:tcW w:w="2558" w:type="dxa"/>
            <w:vAlign w:val="center"/>
          </w:tcPr>
          <w:p w14:paraId="5B320CA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pageNo</w:t>
            </w:r>
            <w:proofErr w:type="spellEnd"/>
          </w:p>
        </w:tc>
        <w:tc>
          <w:tcPr>
            <w:tcW w:w="2262" w:type="dxa"/>
          </w:tcPr>
          <w:p w14:paraId="2A1C5AC8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1CD364A7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页序列号</w:t>
            </w:r>
          </w:p>
        </w:tc>
      </w:tr>
      <w:tr w:rsidR="00213151" w14:paraId="7E07CF57" w14:textId="77777777">
        <w:trPr>
          <w:cantSplit/>
        </w:trPr>
        <w:tc>
          <w:tcPr>
            <w:tcW w:w="2558" w:type="dxa"/>
            <w:vAlign w:val="center"/>
          </w:tcPr>
          <w:p w14:paraId="63948C0E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pageSize</w:t>
            </w:r>
            <w:proofErr w:type="spellEnd"/>
          </w:p>
        </w:tc>
        <w:tc>
          <w:tcPr>
            <w:tcW w:w="2262" w:type="dxa"/>
          </w:tcPr>
          <w:p w14:paraId="54CDE3E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79AD078E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页大小</w:t>
            </w:r>
          </w:p>
        </w:tc>
      </w:tr>
      <w:tr w:rsidR="00213151" w14:paraId="1972B2BC" w14:textId="77777777">
        <w:trPr>
          <w:cantSplit/>
        </w:trPr>
        <w:tc>
          <w:tcPr>
            <w:tcW w:w="2558" w:type="dxa"/>
            <w:vAlign w:val="center"/>
          </w:tcPr>
          <w:p w14:paraId="0CAA2715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totalPage</w:t>
            </w:r>
            <w:proofErr w:type="spellEnd"/>
          </w:p>
        </w:tc>
        <w:tc>
          <w:tcPr>
            <w:tcW w:w="2262" w:type="dxa"/>
          </w:tcPr>
          <w:p w14:paraId="76AA087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741309FA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总页数</w:t>
            </w:r>
          </w:p>
        </w:tc>
      </w:tr>
      <w:tr w:rsidR="00213151" w14:paraId="71CA380B" w14:textId="77777777">
        <w:trPr>
          <w:cantSplit/>
        </w:trPr>
        <w:tc>
          <w:tcPr>
            <w:tcW w:w="2558" w:type="dxa"/>
            <w:vAlign w:val="center"/>
          </w:tcPr>
          <w:p w14:paraId="603F93F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totalRows</w:t>
            </w:r>
            <w:proofErr w:type="spellEnd"/>
          </w:p>
        </w:tc>
        <w:tc>
          <w:tcPr>
            <w:tcW w:w="2262" w:type="dxa"/>
          </w:tcPr>
          <w:p w14:paraId="021C310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0E91287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总行数</w:t>
            </w:r>
          </w:p>
        </w:tc>
      </w:tr>
      <w:tr w:rsidR="00213151" w14:paraId="25125418" w14:textId="77777777">
        <w:trPr>
          <w:cantSplit/>
        </w:trPr>
        <w:tc>
          <w:tcPr>
            <w:tcW w:w="2558" w:type="dxa"/>
            <w:vAlign w:val="center"/>
          </w:tcPr>
          <w:p w14:paraId="75D4F48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rows</w:t>
            </w:r>
          </w:p>
        </w:tc>
        <w:tc>
          <w:tcPr>
            <w:tcW w:w="2262" w:type="dxa"/>
          </w:tcPr>
          <w:p w14:paraId="05B5ED09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Array</w:t>
            </w:r>
          </w:p>
        </w:tc>
        <w:tc>
          <w:tcPr>
            <w:tcW w:w="3544" w:type="dxa"/>
            <w:vAlign w:val="center"/>
          </w:tcPr>
          <w:p w14:paraId="2F532DD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cs"/>
                <w:szCs w:val="21"/>
              </w:rPr>
              <w:t>-</w:t>
            </w:r>
          </w:p>
        </w:tc>
      </w:tr>
      <w:tr w:rsidR="00213151" w14:paraId="6F0464B9" w14:textId="77777777">
        <w:trPr>
          <w:cantSplit/>
        </w:trPr>
        <w:tc>
          <w:tcPr>
            <w:tcW w:w="2558" w:type="dxa"/>
            <w:vAlign w:val="center"/>
          </w:tcPr>
          <w:p w14:paraId="4B30DF0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caFileName</w:t>
            </w:r>
            <w:proofErr w:type="spellEnd"/>
          </w:p>
        </w:tc>
        <w:tc>
          <w:tcPr>
            <w:tcW w:w="2262" w:type="dxa"/>
          </w:tcPr>
          <w:p w14:paraId="2CE9063B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02A0D47D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CA</w:t>
            </w:r>
            <w:r>
              <w:rPr>
                <w:rFonts w:cs="Arial" w:hint="eastAsia"/>
                <w:szCs w:val="21"/>
                <w:lang w:eastAsia="zh-CN" w:bidi="ar"/>
              </w:rPr>
              <w:t>证书名称</w:t>
            </w:r>
          </w:p>
        </w:tc>
      </w:tr>
      <w:tr w:rsidR="00213151" w14:paraId="0BFE54D1" w14:textId="77777777">
        <w:trPr>
          <w:cantSplit/>
        </w:trPr>
        <w:tc>
          <w:tcPr>
            <w:tcW w:w="2558" w:type="dxa"/>
            <w:vAlign w:val="center"/>
          </w:tcPr>
          <w:p w14:paraId="1698F89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caUploadStatus</w:t>
            </w:r>
            <w:proofErr w:type="spellEnd"/>
          </w:p>
        </w:tc>
        <w:tc>
          <w:tcPr>
            <w:tcW w:w="2262" w:type="dxa"/>
          </w:tcPr>
          <w:p w14:paraId="058541C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64391402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CA</w:t>
            </w:r>
            <w:r>
              <w:rPr>
                <w:rFonts w:cs="Arial" w:hint="eastAsia"/>
                <w:szCs w:val="21"/>
                <w:lang w:eastAsia="zh-CN" w:bidi="ar"/>
              </w:rPr>
              <w:t>证书下发状态</w:t>
            </w:r>
          </w:p>
          <w:p w14:paraId="7CC16AB6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0- Failed,</w:t>
            </w:r>
          </w:p>
          <w:p w14:paraId="2327CE17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1- succeeded,</w:t>
            </w:r>
          </w:p>
          <w:p w14:paraId="491A1981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2- In progress</w:t>
            </w:r>
            <w:r>
              <w:rPr>
                <w:rFonts w:cs="Arial"/>
                <w:szCs w:val="21"/>
                <w:lang w:eastAsia="zh-CN" w:bidi="ar"/>
              </w:rPr>
              <w:t>,</w:t>
            </w:r>
            <w:r>
              <w:rPr>
                <w:rFonts w:cs="Arial" w:hint="eastAsia"/>
                <w:szCs w:val="21"/>
                <w:lang w:eastAsia="zh-CN" w:bidi="ar"/>
              </w:rPr>
              <w:t xml:space="preserve"> </w:t>
            </w:r>
          </w:p>
          <w:p w14:paraId="095138D7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3-unissued</w:t>
            </w:r>
          </w:p>
        </w:tc>
      </w:tr>
      <w:tr w:rsidR="00213151" w14:paraId="61BBED36" w14:textId="77777777">
        <w:trPr>
          <w:cantSplit/>
        </w:trPr>
        <w:tc>
          <w:tcPr>
            <w:tcW w:w="2558" w:type="dxa"/>
            <w:vAlign w:val="center"/>
          </w:tcPr>
          <w:p w14:paraId="37089F0F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serialNumber</w:t>
            </w:r>
            <w:proofErr w:type="spellEnd"/>
          </w:p>
        </w:tc>
        <w:tc>
          <w:tcPr>
            <w:tcW w:w="2262" w:type="dxa"/>
          </w:tcPr>
          <w:p w14:paraId="60CAC0B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5D500425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序列号</w:t>
            </w:r>
          </w:p>
        </w:tc>
      </w:tr>
      <w:tr w:rsidR="00213151" w14:paraId="6F3C7E18" w14:textId="77777777">
        <w:trPr>
          <w:cantSplit/>
          <w:trHeight w:val="293"/>
        </w:trPr>
        <w:tc>
          <w:tcPr>
            <w:tcW w:w="2558" w:type="dxa"/>
            <w:vAlign w:val="center"/>
          </w:tcPr>
          <w:p w14:paraId="01880E6E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certFileName</w:t>
            </w:r>
            <w:proofErr w:type="spellEnd"/>
          </w:p>
        </w:tc>
        <w:tc>
          <w:tcPr>
            <w:tcW w:w="2262" w:type="dxa"/>
          </w:tcPr>
          <w:p w14:paraId="5B9E555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643C0FF1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IP</w:t>
            </w:r>
            <w:r>
              <w:rPr>
                <w:rFonts w:cs="Arial"/>
                <w:szCs w:val="21"/>
                <w:lang w:eastAsia="zh-CN"/>
              </w:rPr>
              <w:t>S</w:t>
            </w:r>
            <w:r>
              <w:rPr>
                <w:rFonts w:cs="Arial" w:hint="eastAsia"/>
                <w:szCs w:val="21"/>
                <w:lang w:eastAsia="zh-CN"/>
              </w:rPr>
              <w:t>ec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文件名称</w:t>
            </w:r>
          </w:p>
        </w:tc>
      </w:tr>
      <w:tr w:rsidR="00213151" w14:paraId="407D2534" w14:textId="77777777">
        <w:trPr>
          <w:cantSplit/>
          <w:trHeight w:val="293"/>
        </w:trPr>
        <w:tc>
          <w:tcPr>
            <w:tcW w:w="2558" w:type="dxa"/>
            <w:vAlign w:val="center"/>
          </w:tcPr>
          <w:p w14:paraId="7EBE4DFC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certUploadStatus</w:t>
            </w:r>
            <w:proofErr w:type="spellEnd"/>
          </w:p>
        </w:tc>
        <w:tc>
          <w:tcPr>
            <w:tcW w:w="2262" w:type="dxa"/>
          </w:tcPr>
          <w:p w14:paraId="65C2B2B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794EB4D3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I</w:t>
            </w:r>
            <w:r>
              <w:rPr>
                <w:rFonts w:cs="Arial"/>
                <w:szCs w:val="21"/>
                <w:lang w:eastAsia="zh-CN"/>
              </w:rPr>
              <w:t>PS</w:t>
            </w:r>
            <w:r>
              <w:rPr>
                <w:rFonts w:cs="Arial" w:hint="eastAsia"/>
                <w:szCs w:val="21"/>
                <w:lang w:eastAsia="zh-CN"/>
              </w:rPr>
              <w:t>ec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 xml:space="preserve"> </w:t>
            </w:r>
            <w:r>
              <w:rPr>
                <w:rFonts w:cs="Arial" w:hint="eastAsia"/>
                <w:szCs w:val="21"/>
                <w:lang w:eastAsia="zh-CN" w:bidi="ar"/>
              </w:rPr>
              <w:t>证书下发状态</w:t>
            </w:r>
          </w:p>
          <w:p w14:paraId="5B7BF225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0- Failed,</w:t>
            </w:r>
          </w:p>
          <w:p w14:paraId="3D055A12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1- succeeded,</w:t>
            </w:r>
          </w:p>
          <w:p w14:paraId="115D3C35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2- In progress</w:t>
            </w:r>
            <w:r>
              <w:rPr>
                <w:rFonts w:cs="Arial"/>
                <w:szCs w:val="21"/>
                <w:lang w:eastAsia="zh-CN" w:bidi="ar"/>
              </w:rPr>
              <w:t>,</w:t>
            </w:r>
            <w:r>
              <w:rPr>
                <w:rFonts w:cs="Arial" w:hint="eastAsia"/>
                <w:szCs w:val="21"/>
                <w:lang w:eastAsia="zh-CN" w:bidi="ar"/>
              </w:rPr>
              <w:t xml:space="preserve"> </w:t>
            </w:r>
          </w:p>
          <w:p w14:paraId="40DB84A9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3-unissued</w:t>
            </w:r>
          </w:p>
        </w:tc>
      </w:tr>
      <w:tr w:rsidR="00213151" w14:paraId="63A82B3D" w14:textId="77777777">
        <w:trPr>
          <w:cantSplit/>
        </w:trPr>
        <w:tc>
          <w:tcPr>
            <w:tcW w:w="2558" w:type="dxa"/>
            <w:vAlign w:val="center"/>
          </w:tcPr>
          <w:p w14:paraId="1C09259E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secretKeyFileName</w:t>
            </w:r>
            <w:proofErr w:type="spellEnd"/>
          </w:p>
        </w:tc>
        <w:tc>
          <w:tcPr>
            <w:tcW w:w="2262" w:type="dxa"/>
          </w:tcPr>
          <w:p w14:paraId="25F4DD3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3DD65C8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I</w:t>
            </w:r>
            <w:r>
              <w:rPr>
                <w:rFonts w:cs="Arial"/>
                <w:szCs w:val="21"/>
                <w:lang w:eastAsia="zh-CN"/>
              </w:rPr>
              <w:t>PS</w:t>
            </w:r>
            <w:r>
              <w:rPr>
                <w:rFonts w:cs="Arial" w:hint="eastAsia"/>
                <w:szCs w:val="21"/>
                <w:lang w:eastAsia="zh-CN"/>
              </w:rPr>
              <w:t>ec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密钥名称</w:t>
            </w:r>
          </w:p>
        </w:tc>
      </w:tr>
      <w:tr w:rsidR="00213151" w14:paraId="1BD4E988" w14:textId="77777777">
        <w:trPr>
          <w:cantSplit/>
        </w:trPr>
        <w:tc>
          <w:tcPr>
            <w:tcW w:w="2558" w:type="dxa"/>
            <w:vAlign w:val="center"/>
          </w:tcPr>
          <w:p w14:paraId="458FA398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secretKeyUploadStatus</w:t>
            </w:r>
            <w:proofErr w:type="spellEnd"/>
          </w:p>
        </w:tc>
        <w:tc>
          <w:tcPr>
            <w:tcW w:w="2262" w:type="dxa"/>
          </w:tcPr>
          <w:p w14:paraId="3283CF4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05B43842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I</w:t>
            </w:r>
            <w:r>
              <w:rPr>
                <w:rFonts w:cs="Arial"/>
                <w:szCs w:val="21"/>
                <w:lang w:eastAsia="zh-CN"/>
              </w:rPr>
              <w:t>PS</w:t>
            </w:r>
            <w:r>
              <w:rPr>
                <w:rFonts w:cs="Arial" w:hint="eastAsia"/>
                <w:szCs w:val="21"/>
                <w:lang w:eastAsia="zh-CN"/>
              </w:rPr>
              <w:t>ec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密钥</w:t>
            </w:r>
            <w:r>
              <w:rPr>
                <w:rFonts w:cs="Arial" w:hint="eastAsia"/>
                <w:szCs w:val="21"/>
                <w:lang w:eastAsia="zh-CN" w:bidi="ar"/>
              </w:rPr>
              <w:t>下发状态</w:t>
            </w:r>
          </w:p>
          <w:p w14:paraId="6DDEDE71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0- Failed,</w:t>
            </w:r>
          </w:p>
          <w:p w14:paraId="1A08842C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1- succeeded,</w:t>
            </w:r>
          </w:p>
          <w:p w14:paraId="53C34DD8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2- In progress</w:t>
            </w:r>
            <w:r>
              <w:rPr>
                <w:rFonts w:cs="Arial"/>
                <w:szCs w:val="21"/>
                <w:lang w:eastAsia="zh-CN" w:bidi="ar"/>
              </w:rPr>
              <w:t>,</w:t>
            </w:r>
            <w:r>
              <w:rPr>
                <w:rFonts w:cs="Arial" w:hint="eastAsia"/>
                <w:szCs w:val="21"/>
                <w:lang w:eastAsia="zh-CN" w:bidi="ar"/>
              </w:rPr>
              <w:t xml:space="preserve"> </w:t>
            </w:r>
          </w:p>
          <w:p w14:paraId="068E4AB6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3-unissued</w:t>
            </w:r>
          </w:p>
        </w:tc>
      </w:tr>
      <w:tr w:rsidR="00213151" w14:paraId="4D52386D" w14:textId="77777777">
        <w:trPr>
          <w:cantSplit/>
        </w:trPr>
        <w:tc>
          <w:tcPr>
            <w:tcW w:w="2558" w:type="dxa"/>
            <w:vAlign w:val="center"/>
          </w:tcPr>
          <w:p w14:paraId="520FCFD6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id</w:t>
            </w:r>
          </w:p>
        </w:tc>
        <w:tc>
          <w:tcPr>
            <w:tcW w:w="2262" w:type="dxa"/>
          </w:tcPr>
          <w:p w14:paraId="43A51EE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309E8B4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id</w:t>
            </w:r>
          </w:p>
        </w:tc>
      </w:tr>
      <w:tr w:rsidR="00213151" w14:paraId="7B881590" w14:textId="77777777">
        <w:trPr>
          <w:cantSplit/>
        </w:trPr>
        <w:tc>
          <w:tcPr>
            <w:tcW w:w="2558" w:type="dxa"/>
            <w:vAlign w:val="center"/>
          </w:tcPr>
          <w:p w14:paraId="664B7D52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uploader</w:t>
            </w:r>
          </w:p>
        </w:tc>
        <w:tc>
          <w:tcPr>
            <w:tcW w:w="2262" w:type="dxa"/>
          </w:tcPr>
          <w:p w14:paraId="791396D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7F8DBC9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上传者</w:t>
            </w:r>
          </w:p>
        </w:tc>
      </w:tr>
      <w:tr w:rsidR="00213151" w14:paraId="1E7E11CF" w14:textId="77777777">
        <w:trPr>
          <w:cantSplit/>
        </w:trPr>
        <w:tc>
          <w:tcPr>
            <w:tcW w:w="2558" w:type="dxa"/>
            <w:vAlign w:val="center"/>
          </w:tcPr>
          <w:p w14:paraId="2EB01E23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uploadTime</w:t>
            </w:r>
            <w:proofErr w:type="spellEnd"/>
          </w:p>
        </w:tc>
        <w:tc>
          <w:tcPr>
            <w:tcW w:w="2262" w:type="dxa"/>
          </w:tcPr>
          <w:p w14:paraId="3581030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315ED78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上传时间</w:t>
            </w:r>
          </w:p>
        </w:tc>
      </w:tr>
    </w:tbl>
    <w:p w14:paraId="657DF08A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2B3394DB" w14:textId="77777777">
        <w:tc>
          <w:tcPr>
            <w:tcW w:w="8522" w:type="dxa"/>
          </w:tcPr>
          <w:p w14:paraId="2B81BCC5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5E275B82" w14:textId="77777777">
        <w:tc>
          <w:tcPr>
            <w:tcW w:w="8522" w:type="dxa"/>
          </w:tcPr>
          <w:p w14:paraId="74E24D6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curl --location --request POST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'http://172.21.175.129:8081/northboundApi/v1/enodeb/infos/cert/manager/list'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28BF687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'Authorization: eyJ0eXAiOiJKV1QiLCJhbGciOiJIUzI1NiJ9.eyJpYXQiOjE2OTkwMDAyMDEsInVzZXJuYW1lIjoid3lxIn0.XfJq4hCGpE2f-Z9eCFz29WaUr1QlzpQ4A4WHPHe7osE'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5216879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'Content-Type: application/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455CDC8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--data-raw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'{</w:t>
            </w:r>
          </w:p>
          <w:p w14:paraId="1685597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"page"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4C556EA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lastRenderedPageBreak/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"rows"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10</w:t>
            </w:r>
          </w:p>
          <w:p w14:paraId="71A4031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</w:p>
          <w:p w14:paraId="3C171FAF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</w:p>
        </w:tc>
      </w:tr>
      <w:tr w:rsidR="00213151" w14:paraId="234DC8AB" w14:textId="77777777">
        <w:tc>
          <w:tcPr>
            <w:tcW w:w="8522" w:type="dxa"/>
          </w:tcPr>
          <w:p w14:paraId="26EE6963" w14:textId="77777777" w:rsidR="00213151" w:rsidRDefault="00000000">
            <w:pPr>
              <w:rPr>
                <w:rFonts w:cs="Arial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 w:hint="eastAsia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lastRenderedPageBreak/>
              <w:t>响应</w:t>
            </w:r>
          </w:p>
        </w:tc>
      </w:tr>
      <w:tr w:rsidR="00213151" w14:paraId="15FD4F25" w14:textId="77777777">
        <w:tc>
          <w:tcPr>
            <w:tcW w:w="8522" w:type="dxa"/>
          </w:tcPr>
          <w:p w14:paraId="7A18097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{</w:t>
            </w:r>
          </w:p>
          <w:p w14:paraId="072FB65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"code"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200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C7292DA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"message"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"success"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627882F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{</w:t>
            </w:r>
          </w:p>
          <w:p w14:paraId="444552C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pageNo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3284E78B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pageSize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10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2FB39E22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totalPage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8C641A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totalRows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08D0E86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"rows"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[</w:t>
            </w:r>
          </w:p>
          <w:p w14:paraId="51707742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{</w:t>
            </w:r>
          </w:p>
          <w:p w14:paraId="629BEF86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caFileName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"20231101-031650_caCert.der"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340CBA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caUploadStatus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"1"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37D0EB8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serialNumber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"120200044821BSB0020"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64E8868A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certUploadStatus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"3"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77E3692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secretKeyUploadStatus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"3"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5000621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"uploader"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"north(</w:t>
            </w:r>
            <w:proofErr w:type="spellStart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wyq</w:t>
            </w:r>
            <w:proofErr w:type="spellEnd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)"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39C0118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"description"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"1234"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86C531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secretKeyFileName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ENBKey.der</w:t>
            </w:r>
            <w:proofErr w:type="spellEnd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0EBC48F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9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6846DFC6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uploadTime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"2023-11-03 08:34:23"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02039ECD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certFileName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ENBCert.der</w:t>
            </w:r>
            <w:proofErr w:type="spellEnd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</w:p>
          <w:p w14:paraId="5FEFD93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}</w:t>
            </w:r>
          </w:p>
          <w:p w14:paraId="0F6CFC6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]</w:t>
            </w:r>
          </w:p>
          <w:p w14:paraId="631C021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}</w:t>
            </w:r>
          </w:p>
          <w:p w14:paraId="4488095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</w:p>
          <w:p w14:paraId="31DA1250" w14:textId="77777777" w:rsidR="00213151" w:rsidRDefault="00213151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31D20E3E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94" w:name="_Toc12018"/>
      <w:bookmarkStart w:id="95" w:name="_Ref162619799"/>
      <w:bookmarkStart w:id="96" w:name="_Toc163485636"/>
      <w:r>
        <w:rPr>
          <w:rFonts w:hint="eastAsia"/>
          <w:color w:val="000000" w:themeColor="text1"/>
          <w:sz w:val="24"/>
          <w:lang w:eastAsia="zh-CN"/>
        </w:rPr>
        <w:t>获取</w:t>
      </w:r>
      <w:r>
        <w:rPr>
          <w:rFonts w:hint="eastAsia"/>
          <w:color w:val="000000" w:themeColor="text1"/>
          <w:sz w:val="24"/>
          <w:lang w:eastAsia="zh-CN"/>
        </w:rPr>
        <w:t>CA</w:t>
      </w:r>
      <w:bookmarkEnd w:id="94"/>
      <w:r>
        <w:rPr>
          <w:rFonts w:hint="eastAsia"/>
          <w:color w:val="000000" w:themeColor="text1"/>
          <w:sz w:val="24"/>
          <w:lang w:eastAsia="zh-CN"/>
        </w:rPr>
        <w:t>证书列表</w:t>
      </w:r>
      <w:bookmarkEnd w:id="95"/>
      <w:bookmarkEnd w:id="96"/>
      <w:r>
        <w:rPr>
          <w:rFonts w:hint="eastAsia"/>
          <w:color w:val="000000" w:themeColor="text1"/>
          <w:sz w:val="24"/>
          <w:lang w:eastAsia="zh-CN"/>
        </w:rPr>
        <w:t xml:space="preserve"> </w:t>
      </w:r>
    </w:p>
    <w:p w14:paraId="62792528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HTTP protocol, </w:t>
      </w:r>
      <w:r>
        <w:rPr>
          <w:rFonts w:hint="eastAsia"/>
          <w:color w:val="000000" w:themeColor="text1"/>
          <w:lang w:eastAsia="zh-CN"/>
        </w:rPr>
        <w:t xml:space="preserve">POST </w:t>
      </w:r>
      <w:r>
        <w:rPr>
          <w:color w:val="000000" w:themeColor="text1"/>
          <w:lang w:eastAsia="zh-CN"/>
        </w:rPr>
        <w:t>method.</w:t>
      </w:r>
    </w:p>
    <w:p w14:paraId="5C93580E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</w:t>
      </w:r>
      <w:r>
        <w:rPr>
          <w:color w:val="000000" w:themeColor="text1"/>
          <w:lang w:eastAsia="zh-CN" w:bidi="ar"/>
        </w:rPr>
        <w:t>application</w:t>
      </w:r>
      <w:proofErr w:type="spellEnd"/>
      <w:r>
        <w:rPr>
          <w:color w:val="000000" w:themeColor="text1"/>
          <w:lang w:eastAsia="zh-CN" w:bidi="ar"/>
        </w:rPr>
        <w:t>/</w:t>
      </w:r>
      <w:proofErr w:type="spellStart"/>
      <w:r>
        <w:rPr>
          <w:color w:val="000000" w:themeColor="text1"/>
          <w:lang w:eastAsia="zh-CN" w:bidi="ar"/>
        </w:rPr>
        <w:t>json</w:t>
      </w:r>
      <w:proofErr w:type="spellEnd"/>
    </w:p>
    <w:p w14:paraId="1BA5F9D7" w14:textId="7F1E8658" w:rsidR="00213151" w:rsidRDefault="00000000">
      <w:pPr>
        <w:rPr>
          <w:rFonts w:ascii="Segoe UI" w:eastAsia="Segoe UI" w:hAnsi="Segoe UI" w:cs="Segoe UI"/>
          <w:color w:val="000000" w:themeColor="text1"/>
          <w:szCs w:val="21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fldChar w:fldCharType="begin"/>
      </w:r>
      <w:r>
        <w:instrText xml:space="preserve"> HYPERLINK "http://ip:port/northboundApi" </w:instrText>
      </w:r>
      <w:r>
        <w:fldChar w:fldCharType="separate"/>
      </w:r>
      <w:r>
        <w:rPr>
          <w:rStyle w:val="aff"/>
          <w:rFonts w:hint="eastAsia"/>
          <w:color w:val="000000" w:themeColor="text1"/>
          <w:u w:val="none"/>
          <w:lang w:eastAsia="zh-CN"/>
        </w:rPr>
        <w:t>http://ip:port/</w:t>
      </w:r>
      <w:r>
        <w:rPr>
          <w:rFonts w:ascii="Helvetica" w:eastAsia="Helvetica" w:hAnsi="Helvetica" w:cs="Helvetica"/>
          <w:color w:val="505050"/>
          <w:sz w:val="18"/>
          <w:szCs w:val="18"/>
          <w:shd w:val="clear" w:color="auto" w:fill="FFFFFF"/>
        </w:rPr>
        <w:t>northboundApi/v1/enodeb/infos/cert/</w:t>
      </w:r>
      <w:r>
        <w:rPr>
          <w:rFonts w:ascii="Helvetica" w:hAnsi="Helvetica" w:cs="Helvetica" w:hint="eastAsia"/>
          <w:color w:val="505050"/>
          <w:sz w:val="18"/>
          <w:szCs w:val="18"/>
          <w:shd w:val="clear" w:color="auto" w:fill="FFFFFF"/>
          <w:lang w:eastAsia="zh-CN"/>
        </w:rPr>
        <w:t>CA</w:t>
      </w:r>
      <w:r>
        <w:rPr>
          <w:rFonts w:ascii="Helvetica" w:eastAsia="Helvetica" w:hAnsi="Helvetica" w:cs="Helvetica"/>
          <w:color w:val="505050"/>
          <w:sz w:val="18"/>
          <w:szCs w:val="18"/>
          <w:shd w:val="clear" w:color="auto" w:fill="FFFFFF"/>
        </w:rPr>
        <w:t>/list</w:t>
      </w:r>
      <w:r>
        <w:rPr>
          <w:rFonts w:ascii="Helvetica" w:eastAsia="Helvetica" w:hAnsi="Helvetica" w:cs="Helvetica"/>
          <w:color w:val="505050"/>
          <w:sz w:val="18"/>
          <w:szCs w:val="18"/>
          <w:shd w:val="clear" w:color="auto" w:fill="FFFFFF"/>
        </w:rPr>
        <w:fldChar w:fldCharType="end"/>
      </w:r>
    </w:p>
    <w:p w14:paraId="496E5E09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消息头：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2835"/>
        <w:gridCol w:w="2835"/>
      </w:tblGrid>
      <w:tr w:rsidR="00213151" w14:paraId="701080CB" w14:textId="77777777">
        <w:tc>
          <w:tcPr>
            <w:tcW w:w="2694" w:type="dxa"/>
            <w:shd w:val="clear" w:color="auto" w:fill="D9D9D9" w:themeFill="background1" w:themeFillShade="D9"/>
          </w:tcPr>
          <w:p w14:paraId="2A1A4A3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4D9D529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2775DF9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2069B502" w14:textId="77777777">
        <w:tc>
          <w:tcPr>
            <w:tcW w:w="2694" w:type="dxa"/>
          </w:tcPr>
          <w:p w14:paraId="4429E82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835" w:type="dxa"/>
          </w:tcPr>
          <w:p w14:paraId="16BB018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2835" w:type="dxa"/>
          </w:tcPr>
          <w:p w14:paraId="1F371D3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令牌</w:t>
            </w:r>
          </w:p>
        </w:tc>
      </w:tr>
    </w:tbl>
    <w:p w14:paraId="1251CD45" w14:textId="77777777" w:rsidR="00213151" w:rsidRDefault="00213151">
      <w:pPr>
        <w:rPr>
          <w:color w:val="000000" w:themeColor="text1"/>
          <w:lang w:eastAsia="zh-CN"/>
        </w:rPr>
      </w:pPr>
    </w:p>
    <w:p w14:paraId="673C84BD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1842"/>
        <w:gridCol w:w="3828"/>
      </w:tblGrid>
      <w:tr w:rsidR="00213151" w14:paraId="6A961614" w14:textId="77777777">
        <w:tc>
          <w:tcPr>
            <w:tcW w:w="2694" w:type="dxa"/>
            <w:shd w:val="clear" w:color="auto" w:fill="D9D9D9" w:themeFill="background1" w:themeFillShade="D9"/>
          </w:tcPr>
          <w:p w14:paraId="17BD3B1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1911243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 w14:paraId="4576688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0038239D" w14:textId="77777777">
        <w:tc>
          <w:tcPr>
            <w:tcW w:w="2694" w:type="dxa"/>
          </w:tcPr>
          <w:p w14:paraId="1AD9FF3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page</w:t>
            </w:r>
          </w:p>
        </w:tc>
        <w:tc>
          <w:tcPr>
            <w:tcW w:w="1842" w:type="dxa"/>
          </w:tcPr>
          <w:p w14:paraId="381FD34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int</w:t>
            </w:r>
          </w:p>
        </w:tc>
        <w:tc>
          <w:tcPr>
            <w:tcW w:w="3828" w:type="dxa"/>
          </w:tcPr>
          <w:p w14:paraId="37F9AB94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页面分页功能</w:t>
            </w:r>
          </w:p>
        </w:tc>
      </w:tr>
      <w:tr w:rsidR="00213151" w14:paraId="0799E6AC" w14:textId="77777777">
        <w:tc>
          <w:tcPr>
            <w:tcW w:w="2694" w:type="dxa"/>
          </w:tcPr>
          <w:p w14:paraId="04BADF2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lastRenderedPageBreak/>
              <w:t>rows</w:t>
            </w:r>
          </w:p>
        </w:tc>
        <w:tc>
          <w:tcPr>
            <w:tcW w:w="1842" w:type="dxa"/>
          </w:tcPr>
          <w:p w14:paraId="100FBFF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int</w:t>
            </w:r>
          </w:p>
        </w:tc>
        <w:tc>
          <w:tcPr>
            <w:tcW w:w="3828" w:type="dxa"/>
          </w:tcPr>
          <w:p w14:paraId="47439AE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行分页功能</w:t>
            </w:r>
          </w:p>
        </w:tc>
      </w:tr>
    </w:tbl>
    <w:p w14:paraId="36331B5E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61ADB88B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"page"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608D8CB4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"rows"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10</w:t>
      </w:r>
    </w:p>
    <w:p w14:paraId="315BB7EC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</w:t>
      </w:r>
    </w:p>
    <w:p w14:paraId="26ABAD1B" w14:textId="77777777" w:rsidR="00213151" w:rsidRDefault="00213151">
      <w:pPr>
        <w:rPr>
          <w:color w:val="000000" w:themeColor="text1"/>
          <w:lang w:eastAsia="zh-CN"/>
        </w:rPr>
      </w:pPr>
    </w:p>
    <w:p w14:paraId="231CAC84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响应：</w:t>
      </w:r>
    </w:p>
    <w:p w14:paraId="1E131747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5D70B1AB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"code"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200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475CD3C6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"message"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"success"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4F3526EC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45231D53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pageNo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6F28E113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pageSize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0E4F93A3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totalPage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1DDF7FE7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totalRows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2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223A706D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"rows"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[</w:t>
      </w:r>
    </w:p>
    <w:p w14:paraId="36F7BF3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{</w:t>
      </w:r>
    </w:p>
    <w:p w14:paraId="596F94F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fileName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"20231101-031650_caCert.der"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28B2CED4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"uploader"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"north(</w:t>
      </w:r>
      <w:proofErr w:type="spellStart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wyq</w:t>
      </w:r>
      <w:proofErr w:type="spellEnd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)"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6EB5619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"description"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"123467"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3F6E087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7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7B47ADF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uploadTime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"2023-11-03 08:30:12"</w:t>
      </w:r>
    </w:p>
    <w:p w14:paraId="07EAF7A4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},</w:t>
      </w:r>
    </w:p>
    <w:p w14:paraId="5C2B068C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{</w:t>
      </w:r>
    </w:p>
    <w:p w14:paraId="79A71CF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fileName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"20231101-031650_caCert.der"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1B10514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"uploader"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"north(</w:t>
      </w:r>
      <w:proofErr w:type="spellStart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wyq</w:t>
      </w:r>
      <w:proofErr w:type="spellEnd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)"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C0C021D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"description"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"123467"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3B9F823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6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20713C3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uploadTime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"2023-11-02 09:06:17"</w:t>
      </w:r>
    </w:p>
    <w:p w14:paraId="3320F516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    }</w:t>
      </w:r>
    </w:p>
    <w:p w14:paraId="12670950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]</w:t>
      </w:r>
    </w:p>
    <w:p w14:paraId="15DCFE02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}</w:t>
      </w:r>
    </w:p>
    <w:p w14:paraId="5A095231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410"/>
        <w:gridCol w:w="2410"/>
        <w:gridCol w:w="3544"/>
      </w:tblGrid>
      <w:tr w:rsidR="00213151" w14:paraId="422C2631" w14:textId="77777777">
        <w:trPr>
          <w:cantSplit/>
          <w:tblHeader/>
        </w:trPr>
        <w:tc>
          <w:tcPr>
            <w:tcW w:w="2410" w:type="dxa"/>
            <w:shd w:val="clear" w:color="auto" w:fill="D9D9D9" w:themeFill="background1" w:themeFillShade="D9"/>
          </w:tcPr>
          <w:p w14:paraId="32A2F5D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0BF3E3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33C25B0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4F3F6AC8" w14:textId="77777777">
        <w:trPr>
          <w:cantSplit/>
        </w:trPr>
        <w:tc>
          <w:tcPr>
            <w:tcW w:w="2410" w:type="dxa"/>
            <w:vAlign w:val="center"/>
          </w:tcPr>
          <w:p w14:paraId="32C1F42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code</w:t>
            </w:r>
          </w:p>
        </w:tc>
        <w:tc>
          <w:tcPr>
            <w:tcW w:w="2410" w:type="dxa"/>
          </w:tcPr>
          <w:p w14:paraId="55C13C0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71290F5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状态码</w:t>
            </w:r>
          </w:p>
        </w:tc>
      </w:tr>
      <w:tr w:rsidR="00213151" w14:paraId="1EABB8E7" w14:textId="77777777">
        <w:trPr>
          <w:cantSplit/>
        </w:trPr>
        <w:tc>
          <w:tcPr>
            <w:tcW w:w="2410" w:type="dxa"/>
            <w:vAlign w:val="center"/>
          </w:tcPr>
          <w:p w14:paraId="4EF0483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data</w:t>
            </w:r>
          </w:p>
        </w:tc>
        <w:tc>
          <w:tcPr>
            <w:tcW w:w="2410" w:type="dxa"/>
          </w:tcPr>
          <w:p w14:paraId="730EF30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string(256)</w:t>
            </w:r>
          </w:p>
        </w:tc>
        <w:tc>
          <w:tcPr>
            <w:tcW w:w="3544" w:type="dxa"/>
            <w:vAlign w:val="center"/>
          </w:tcPr>
          <w:p w14:paraId="1F8DD18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返回码</w:t>
            </w:r>
          </w:p>
        </w:tc>
      </w:tr>
      <w:tr w:rsidR="00213151" w14:paraId="04D05CCF" w14:textId="77777777">
        <w:trPr>
          <w:cantSplit/>
        </w:trPr>
        <w:tc>
          <w:tcPr>
            <w:tcW w:w="2410" w:type="dxa"/>
            <w:vAlign w:val="center"/>
          </w:tcPr>
          <w:p w14:paraId="3CE14AB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pageNo</w:t>
            </w:r>
            <w:proofErr w:type="spellEnd"/>
          </w:p>
        </w:tc>
        <w:tc>
          <w:tcPr>
            <w:tcW w:w="2410" w:type="dxa"/>
          </w:tcPr>
          <w:p w14:paraId="29FCFFD1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69EEAF84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页序列号</w:t>
            </w:r>
          </w:p>
        </w:tc>
      </w:tr>
      <w:tr w:rsidR="00213151" w14:paraId="2DEE5479" w14:textId="77777777">
        <w:trPr>
          <w:cantSplit/>
        </w:trPr>
        <w:tc>
          <w:tcPr>
            <w:tcW w:w="2410" w:type="dxa"/>
            <w:vAlign w:val="center"/>
          </w:tcPr>
          <w:p w14:paraId="48851C5C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pageSize</w:t>
            </w:r>
            <w:proofErr w:type="spellEnd"/>
          </w:p>
        </w:tc>
        <w:tc>
          <w:tcPr>
            <w:tcW w:w="2410" w:type="dxa"/>
          </w:tcPr>
          <w:p w14:paraId="359DC0E0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7FFD27D7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页大小</w:t>
            </w:r>
          </w:p>
        </w:tc>
      </w:tr>
      <w:tr w:rsidR="00213151" w14:paraId="662DE855" w14:textId="77777777">
        <w:trPr>
          <w:cantSplit/>
        </w:trPr>
        <w:tc>
          <w:tcPr>
            <w:tcW w:w="2410" w:type="dxa"/>
            <w:vAlign w:val="center"/>
          </w:tcPr>
          <w:p w14:paraId="2B2B790E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totalPage</w:t>
            </w:r>
            <w:proofErr w:type="spellEnd"/>
          </w:p>
        </w:tc>
        <w:tc>
          <w:tcPr>
            <w:tcW w:w="2410" w:type="dxa"/>
          </w:tcPr>
          <w:p w14:paraId="3DCFD26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68C845E2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总页数</w:t>
            </w:r>
          </w:p>
        </w:tc>
      </w:tr>
      <w:tr w:rsidR="00213151" w14:paraId="7F6ED222" w14:textId="77777777">
        <w:trPr>
          <w:cantSplit/>
        </w:trPr>
        <w:tc>
          <w:tcPr>
            <w:tcW w:w="2410" w:type="dxa"/>
            <w:vAlign w:val="center"/>
          </w:tcPr>
          <w:p w14:paraId="0A37010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totalRows</w:t>
            </w:r>
            <w:proofErr w:type="spellEnd"/>
          </w:p>
        </w:tc>
        <w:tc>
          <w:tcPr>
            <w:tcW w:w="2410" w:type="dxa"/>
          </w:tcPr>
          <w:p w14:paraId="7B2F8F4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6A98B54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总行数</w:t>
            </w:r>
          </w:p>
        </w:tc>
      </w:tr>
      <w:tr w:rsidR="00213151" w14:paraId="2064446F" w14:textId="77777777">
        <w:trPr>
          <w:cantSplit/>
        </w:trPr>
        <w:tc>
          <w:tcPr>
            <w:tcW w:w="2410" w:type="dxa"/>
            <w:vAlign w:val="center"/>
          </w:tcPr>
          <w:p w14:paraId="598059C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rows</w:t>
            </w:r>
          </w:p>
        </w:tc>
        <w:tc>
          <w:tcPr>
            <w:tcW w:w="2410" w:type="dxa"/>
          </w:tcPr>
          <w:p w14:paraId="2C01628A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Array</w:t>
            </w:r>
          </w:p>
        </w:tc>
        <w:tc>
          <w:tcPr>
            <w:tcW w:w="3544" w:type="dxa"/>
            <w:vAlign w:val="center"/>
          </w:tcPr>
          <w:p w14:paraId="4C2E1EE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cs"/>
                <w:szCs w:val="21"/>
              </w:rPr>
              <w:t>-</w:t>
            </w:r>
          </w:p>
        </w:tc>
      </w:tr>
      <w:tr w:rsidR="00213151" w14:paraId="7CE18D5C" w14:textId="77777777">
        <w:trPr>
          <w:cantSplit/>
        </w:trPr>
        <w:tc>
          <w:tcPr>
            <w:tcW w:w="2410" w:type="dxa"/>
            <w:vAlign w:val="center"/>
          </w:tcPr>
          <w:p w14:paraId="41A218DC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cs="Arial"/>
                <w:szCs w:val="21"/>
              </w:rPr>
            </w:pP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fileName</w:t>
            </w:r>
            <w:proofErr w:type="spellEnd"/>
          </w:p>
        </w:tc>
        <w:tc>
          <w:tcPr>
            <w:tcW w:w="2410" w:type="dxa"/>
          </w:tcPr>
          <w:p w14:paraId="02A09527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6586BBDA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CA</w:t>
            </w:r>
            <w:r>
              <w:rPr>
                <w:rFonts w:cs="Arial" w:hint="eastAsia"/>
                <w:szCs w:val="21"/>
                <w:lang w:eastAsia="zh-CN" w:bidi="ar"/>
              </w:rPr>
              <w:t>证书名称</w:t>
            </w:r>
          </w:p>
        </w:tc>
      </w:tr>
      <w:tr w:rsidR="00213151" w14:paraId="4ADD7BC7" w14:textId="77777777">
        <w:trPr>
          <w:cantSplit/>
        </w:trPr>
        <w:tc>
          <w:tcPr>
            <w:tcW w:w="2410" w:type="dxa"/>
            <w:vAlign w:val="center"/>
          </w:tcPr>
          <w:p w14:paraId="73F8FA3B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id</w:t>
            </w:r>
          </w:p>
        </w:tc>
        <w:tc>
          <w:tcPr>
            <w:tcW w:w="2410" w:type="dxa"/>
          </w:tcPr>
          <w:p w14:paraId="31A4945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11DC48B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id</w:t>
            </w:r>
          </w:p>
        </w:tc>
      </w:tr>
      <w:tr w:rsidR="00213151" w14:paraId="11CC2035" w14:textId="77777777">
        <w:trPr>
          <w:cantSplit/>
        </w:trPr>
        <w:tc>
          <w:tcPr>
            <w:tcW w:w="2410" w:type="dxa"/>
            <w:vAlign w:val="center"/>
          </w:tcPr>
          <w:p w14:paraId="2DE25417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lastRenderedPageBreak/>
              <w:t>uploader</w:t>
            </w:r>
          </w:p>
        </w:tc>
        <w:tc>
          <w:tcPr>
            <w:tcW w:w="2410" w:type="dxa"/>
          </w:tcPr>
          <w:p w14:paraId="5EC0C52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245952D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上传者</w:t>
            </w:r>
          </w:p>
        </w:tc>
      </w:tr>
      <w:tr w:rsidR="00213151" w14:paraId="6ADFA66C" w14:textId="77777777">
        <w:trPr>
          <w:cantSplit/>
        </w:trPr>
        <w:tc>
          <w:tcPr>
            <w:tcW w:w="2410" w:type="dxa"/>
            <w:vAlign w:val="center"/>
          </w:tcPr>
          <w:p w14:paraId="5EFC4EC5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uploadTime</w:t>
            </w:r>
            <w:proofErr w:type="spellEnd"/>
          </w:p>
        </w:tc>
        <w:tc>
          <w:tcPr>
            <w:tcW w:w="2410" w:type="dxa"/>
          </w:tcPr>
          <w:p w14:paraId="1066BA4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5005000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上传时间</w:t>
            </w:r>
          </w:p>
        </w:tc>
      </w:tr>
      <w:tr w:rsidR="00213151" w14:paraId="06D27356" w14:textId="77777777">
        <w:trPr>
          <w:cantSplit/>
        </w:trPr>
        <w:tc>
          <w:tcPr>
            <w:tcW w:w="2410" w:type="dxa"/>
            <w:vAlign w:val="center"/>
          </w:tcPr>
          <w:p w14:paraId="210063D0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description</w:t>
            </w:r>
          </w:p>
        </w:tc>
        <w:tc>
          <w:tcPr>
            <w:tcW w:w="2410" w:type="dxa"/>
          </w:tcPr>
          <w:p w14:paraId="2701EFAA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String</w:t>
            </w:r>
          </w:p>
        </w:tc>
        <w:tc>
          <w:tcPr>
            <w:tcW w:w="3544" w:type="dxa"/>
            <w:vAlign w:val="center"/>
          </w:tcPr>
          <w:p w14:paraId="10542314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描述</w:t>
            </w:r>
          </w:p>
        </w:tc>
      </w:tr>
    </w:tbl>
    <w:p w14:paraId="529F5F24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10A7D645" w14:textId="77777777">
        <w:tc>
          <w:tcPr>
            <w:tcW w:w="8522" w:type="dxa"/>
          </w:tcPr>
          <w:p w14:paraId="4711CB0F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2CFE4FF9" w14:textId="77777777">
        <w:tc>
          <w:tcPr>
            <w:tcW w:w="8522" w:type="dxa"/>
          </w:tcPr>
          <w:p w14:paraId="11D3C40D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curl --location --request POST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'http://172.21.175.129:8081/northboundApi/v1/enodeb/infos/cert/CA/list'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0414D5E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'Authorization: eyJ0eXAiOiJKV1QiLCJhbGciOiJIUzI1NiJ9.eyJpYXQiOjE2OTkwMDAyMDEsInVzZXJuYW1lIjoid3lxIn0.XfJq4hCGpE2f-Z9eCFz29WaUr1QlzpQ4A4WHPHe7osE'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2E5FCF92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'Content-Type: application/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2CAAF22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--data-raw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'{</w:t>
            </w:r>
          </w:p>
          <w:p w14:paraId="35187B0A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"page"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0735034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"rows"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10</w:t>
            </w:r>
          </w:p>
          <w:p w14:paraId="17CC848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</w:p>
          <w:p w14:paraId="1C05FE6D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</w:p>
        </w:tc>
      </w:tr>
      <w:tr w:rsidR="00213151" w14:paraId="735BA07A" w14:textId="77777777">
        <w:tc>
          <w:tcPr>
            <w:tcW w:w="8522" w:type="dxa"/>
          </w:tcPr>
          <w:p w14:paraId="334EDC06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 w:hint="eastAsia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17C0ACB9" w14:textId="77777777">
        <w:tc>
          <w:tcPr>
            <w:tcW w:w="8522" w:type="dxa"/>
          </w:tcPr>
          <w:p w14:paraId="1D28616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{</w:t>
            </w:r>
          </w:p>
          <w:p w14:paraId="312D9AA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"code"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200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3D92407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"message"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"success"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2EC032F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{</w:t>
            </w:r>
          </w:p>
          <w:p w14:paraId="1E6FA20B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pageNo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3BA84CF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pageSize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10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29CCEA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totalPage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4B0EEB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totalRows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2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62C249E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"rows"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[</w:t>
            </w:r>
          </w:p>
          <w:p w14:paraId="529A0CF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{</w:t>
            </w:r>
          </w:p>
          <w:p w14:paraId="7AEF5436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fileName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"20231101-031650_caCert.der"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A7E939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"uploader"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"north(</w:t>
            </w:r>
            <w:proofErr w:type="spellStart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wyq</w:t>
            </w:r>
            <w:proofErr w:type="spellEnd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)"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74F06742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"description"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"123467"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5B64EA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7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7DF44A4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uploadTime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"2023-11-03 08:30:12"</w:t>
            </w:r>
          </w:p>
          <w:p w14:paraId="1FD2C8C2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},</w:t>
            </w:r>
          </w:p>
          <w:p w14:paraId="746C863A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{</w:t>
            </w:r>
          </w:p>
          <w:p w14:paraId="0266516A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fileName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"20231101-031650_caCert.der"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2A4E0A2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"uploader"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"north(</w:t>
            </w:r>
            <w:proofErr w:type="spellStart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wyq</w:t>
            </w:r>
            <w:proofErr w:type="spellEnd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)"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0EE942CF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"description"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"123467"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25B4BD3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6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21CCB64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uploadTime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"2023-11-02 09:06:17"</w:t>
            </w:r>
          </w:p>
          <w:p w14:paraId="4579E24A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    }</w:t>
            </w:r>
          </w:p>
          <w:p w14:paraId="6FEB0D9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]</w:t>
            </w:r>
          </w:p>
          <w:p w14:paraId="277467F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}</w:t>
            </w:r>
          </w:p>
          <w:p w14:paraId="37C544F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lastRenderedPageBreak/>
              <w:t>}</w:t>
            </w:r>
          </w:p>
          <w:p w14:paraId="25F3E0EC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80876C2" w14:textId="77777777" w:rsidR="00213151" w:rsidRDefault="00213151">
            <w:pPr>
              <w:widowControl/>
              <w:shd w:val="clear" w:color="auto" w:fill="F5F5F5"/>
              <w:spacing w:line="192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55AEEA2E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97" w:name="_Toc163485637"/>
      <w:r>
        <w:rPr>
          <w:rFonts w:hint="eastAsia"/>
          <w:color w:val="000000" w:themeColor="text1"/>
          <w:sz w:val="24"/>
          <w:lang w:eastAsia="zh-CN"/>
        </w:rPr>
        <w:lastRenderedPageBreak/>
        <w:t>向设备下发证书</w:t>
      </w:r>
      <w:bookmarkEnd w:id="97"/>
    </w:p>
    <w:p w14:paraId="325AD0A9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HTTP protocol, </w:t>
      </w:r>
      <w:r>
        <w:rPr>
          <w:rFonts w:hint="eastAsia"/>
          <w:color w:val="000000" w:themeColor="text1"/>
          <w:lang w:eastAsia="zh-CN"/>
        </w:rPr>
        <w:t xml:space="preserve">POST </w:t>
      </w:r>
      <w:r>
        <w:rPr>
          <w:color w:val="000000" w:themeColor="text1"/>
          <w:lang w:eastAsia="zh-CN"/>
        </w:rPr>
        <w:t>method.</w:t>
      </w:r>
    </w:p>
    <w:p w14:paraId="6103B716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</w:t>
      </w:r>
      <w:r>
        <w:rPr>
          <w:color w:val="000000" w:themeColor="text1"/>
          <w:lang w:eastAsia="zh-CN" w:bidi="ar"/>
        </w:rPr>
        <w:t>application</w:t>
      </w:r>
      <w:proofErr w:type="spellEnd"/>
      <w:r>
        <w:rPr>
          <w:color w:val="000000" w:themeColor="text1"/>
          <w:lang w:eastAsia="zh-CN" w:bidi="ar"/>
        </w:rPr>
        <w:t>/</w:t>
      </w:r>
      <w:proofErr w:type="spellStart"/>
      <w:r>
        <w:rPr>
          <w:color w:val="000000" w:themeColor="text1"/>
          <w:lang w:eastAsia="zh-CN" w:bidi="ar"/>
        </w:rPr>
        <w:t>json</w:t>
      </w:r>
      <w:proofErr w:type="spellEnd"/>
    </w:p>
    <w:p w14:paraId="6693C312" w14:textId="2987C521" w:rsidR="00213151" w:rsidRDefault="00000000">
      <w:pPr>
        <w:rPr>
          <w:rFonts w:ascii="Segoe UI" w:eastAsia="Segoe UI" w:hAnsi="Segoe UI" w:cs="Segoe UI"/>
          <w:color w:val="000000" w:themeColor="text1"/>
          <w:szCs w:val="21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fldChar w:fldCharType="begin"/>
      </w:r>
      <w:r>
        <w:instrText xml:space="preserve"> HYPERLINK "http://ip:port/northboundApi" </w:instrText>
      </w:r>
      <w:r>
        <w:fldChar w:fldCharType="separate"/>
      </w:r>
      <w:r>
        <w:rPr>
          <w:rFonts w:hint="eastAsia"/>
          <w:lang w:bidi="ar"/>
        </w:rPr>
        <w:t>http://ip:port/</w:t>
      </w:r>
      <w:r>
        <w:rPr>
          <w:color w:val="000000" w:themeColor="text1"/>
          <w:lang w:eastAsia="zh-CN" w:bidi="ar"/>
        </w:rPr>
        <w:t>northboundApi/v1/enodeb/infos/cert/</w:t>
      </w:r>
      <w:r>
        <w:rPr>
          <w:color w:val="000000" w:themeColor="text1"/>
          <w:lang w:eastAsia="zh-CN" w:bidi="ar"/>
        </w:rPr>
        <w:fldChar w:fldCharType="end"/>
      </w:r>
      <w:r>
        <w:rPr>
          <w:color w:val="000000" w:themeColor="text1"/>
          <w:lang w:eastAsia="zh-CN" w:bidi="ar"/>
        </w:rPr>
        <w:t>send</w:t>
      </w:r>
    </w:p>
    <w:p w14:paraId="4DAF81F3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消息头：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2835"/>
        <w:gridCol w:w="2835"/>
      </w:tblGrid>
      <w:tr w:rsidR="00213151" w14:paraId="6277B670" w14:textId="77777777">
        <w:tc>
          <w:tcPr>
            <w:tcW w:w="2694" w:type="dxa"/>
            <w:shd w:val="clear" w:color="auto" w:fill="D9D9D9" w:themeFill="background1" w:themeFillShade="D9"/>
          </w:tcPr>
          <w:p w14:paraId="61191D2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1B7FF46D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16D0C73A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64F959F1" w14:textId="77777777">
        <w:tc>
          <w:tcPr>
            <w:tcW w:w="2694" w:type="dxa"/>
          </w:tcPr>
          <w:p w14:paraId="259ED3A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835" w:type="dxa"/>
          </w:tcPr>
          <w:p w14:paraId="5929CBB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2835" w:type="dxa"/>
          </w:tcPr>
          <w:p w14:paraId="3379DBF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令牌</w:t>
            </w:r>
          </w:p>
        </w:tc>
      </w:tr>
    </w:tbl>
    <w:p w14:paraId="4CFC5502" w14:textId="77777777" w:rsidR="00213151" w:rsidRDefault="00213151">
      <w:pPr>
        <w:rPr>
          <w:color w:val="000000" w:themeColor="text1"/>
          <w:lang w:eastAsia="zh-CN"/>
        </w:rPr>
      </w:pPr>
    </w:p>
    <w:p w14:paraId="0755FB22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1701"/>
        <w:gridCol w:w="3969"/>
      </w:tblGrid>
      <w:tr w:rsidR="00213151" w14:paraId="40F02BD3" w14:textId="77777777">
        <w:tc>
          <w:tcPr>
            <w:tcW w:w="2694" w:type="dxa"/>
            <w:shd w:val="clear" w:color="auto" w:fill="D9D9D9" w:themeFill="background1" w:themeFillShade="D9"/>
          </w:tcPr>
          <w:p w14:paraId="088FECD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47CE0E0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5CBA7C7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05B3DC54" w14:textId="77777777">
        <w:tc>
          <w:tcPr>
            <w:tcW w:w="2694" w:type="dxa"/>
          </w:tcPr>
          <w:p w14:paraId="58CE0FC6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id</w:t>
            </w:r>
          </w:p>
        </w:tc>
        <w:tc>
          <w:tcPr>
            <w:tcW w:w="1701" w:type="dxa"/>
          </w:tcPr>
          <w:p w14:paraId="743FFBC3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/>
                <w:szCs w:val="21"/>
                <w:lang w:eastAsia="zh-CN" w:bidi="ar"/>
              </w:rPr>
              <w:t>int</w:t>
            </w:r>
          </w:p>
        </w:tc>
        <w:tc>
          <w:tcPr>
            <w:tcW w:w="3969" w:type="dxa"/>
          </w:tcPr>
          <w:p w14:paraId="55AA6A10" w14:textId="1A24B4F9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参考“</w:t>
            </w:r>
            <w:r>
              <w:rPr>
                <w:rFonts w:cs="Arial"/>
                <w:szCs w:val="21"/>
                <w:lang w:eastAsia="zh-CN" w:bidi="ar"/>
              </w:rPr>
              <w:fldChar w:fldCharType="begin"/>
            </w:r>
            <w:r>
              <w:rPr>
                <w:rFonts w:cs="Arial"/>
                <w:szCs w:val="21"/>
                <w:lang w:eastAsia="zh-CN" w:bidi="ar"/>
              </w:rPr>
              <w:instrText xml:space="preserve"> REF _Ref162618572 \r \h  \* MERGEFORMAT </w:instrText>
            </w:r>
            <w:r>
              <w:rPr>
                <w:rFonts w:cs="Arial"/>
                <w:szCs w:val="21"/>
                <w:lang w:eastAsia="zh-CN" w:bidi="ar"/>
              </w:rPr>
            </w:r>
            <w:r>
              <w:rPr>
                <w:rFonts w:cs="Arial"/>
                <w:szCs w:val="21"/>
                <w:lang w:eastAsia="zh-CN" w:bidi="ar"/>
              </w:rPr>
              <w:fldChar w:fldCharType="separate"/>
            </w:r>
            <w:r w:rsidR="00F244F7">
              <w:rPr>
                <w:rFonts w:cs="Arial"/>
                <w:szCs w:val="21"/>
                <w:lang w:eastAsia="zh-CN" w:bidi="ar"/>
              </w:rPr>
              <w:t>8.3</w:t>
            </w:r>
            <w:r>
              <w:rPr>
                <w:rFonts w:cs="Arial"/>
                <w:szCs w:val="21"/>
                <w:lang w:eastAsia="zh-CN" w:bidi="ar"/>
              </w:rPr>
              <w:fldChar w:fldCharType="end"/>
            </w:r>
            <w:r>
              <w:rPr>
                <w:rFonts w:cs="Arial"/>
                <w:szCs w:val="21"/>
                <w:lang w:eastAsia="zh-CN" w:bidi="ar"/>
              </w:rPr>
              <w:t xml:space="preserve"> </w:t>
            </w:r>
            <w:r>
              <w:rPr>
                <w:rFonts w:cs="Arial"/>
                <w:szCs w:val="21"/>
                <w:lang w:eastAsia="zh-CN" w:bidi="ar"/>
              </w:rPr>
              <w:fldChar w:fldCharType="begin"/>
            </w:r>
            <w:r>
              <w:rPr>
                <w:rFonts w:cs="Arial"/>
                <w:szCs w:val="21"/>
                <w:lang w:eastAsia="zh-CN" w:bidi="ar"/>
              </w:rPr>
              <w:instrText xml:space="preserve"> </w:instrText>
            </w:r>
            <w:r>
              <w:rPr>
                <w:rFonts w:cs="Arial" w:hint="eastAsia"/>
                <w:szCs w:val="21"/>
                <w:lang w:eastAsia="zh-CN" w:bidi="ar"/>
              </w:rPr>
              <w:instrText>REF _Ref162618569 \h</w:instrText>
            </w:r>
            <w:r>
              <w:rPr>
                <w:rFonts w:cs="Arial"/>
                <w:szCs w:val="21"/>
                <w:lang w:eastAsia="zh-CN" w:bidi="ar"/>
              </w:rPr>
              <w:instrText xml:space="preserve">  \* MERGEFORMAT </w:instrText>
            </w:r>
            <w:r>
              <w:rPr>
                <w:rFonts w:cs="Arial"/>
                <w:szCs w:val="21"/>
                <w:lang w:eastAsia="zh-CN" w:bidi="ar"/>
              </w:rPr>
            </w:r>
            <w:r>
              <w:rPr>
                <w:rFonts w:cs="Arial"/>
                <w:szCs w:val="21"/>
                <w:lang w:eastAsia="zh-CN" w:bidi="ar"/>
              </w:rPr>
              <w:fldChar w:fldCharType="separate"/>
            </w:r>
            <w:r w:rsidR="00F244F7" w:rsidRPr="00F244F7">
              <w:rPr>
                <w:rFonts w:cs="Arial" w:hint="eastAsia"/>
                <w:szCs w:val="21"/>
                <w:lang w:eastAsia="zh-CN" w:bidi="ar"/>
              </w:rPr>
              <w:t>获取</w:t>
            </w:r>
            <w:proofErr w:type="spellStart"/>
            <w:r w:rsidR="00F244F7" w:rsidRPr="00F244F7">
              <w:rPr>
                <w:rFonts w:cs="Arial" w:hint="eastAsia"/>
                <w:szCs w:val="21"/>
                <w:lang w:eastAsia="zh-CN" w:bidi="ar"/>
              </w:rPr>
              <w:t>I</w:t>
            </w:r>
            <w:r w:rsidR="00F244F7" w:rsidRPr="00F244F7">
              <w:rPr>
                <w:rFonts w:cs="Arial"/>
                <w:szCs w:val="21"/>
                <w:lang w:eastAsia="zh-CN" w:bidi="ar"/>
              </w:rPr>
              <w:t>PSec</w:t>
            </w:r>
            <w:proofErr w:type="spellEnd"/>
            <w:r w:rsidR="00F244F7" w:rsidRPr="00F244F7">
              <w:rPr>
                <w:rFonts w:cs="Arial" w:hint="eastAsia"/>
                <w:szCs w:val="21"/>
                <w:lang w:eastAsia="zh-CN" w:bidi="ar"/>
              </w:rPr>
              <w:t>证书列表</w:t>
            </w:r>
            <w:r>
              <w:rPr>
                <w:rFonts w:cs="Arial"/>
                <w:szCs w:val="21"/>
                <w:lang w:eastAsia="zh-CN" w:bidi="ar"/>
              </w:rPr>
              <w:fldChar w:fldCharType="end"/>
            </w:r>
            <w:r>
              <w:rPr>
                <w:rFonts w:cs="Arial" w:hint="eastAsia"/>
                <w:szCs w:val="21"/>
                <w:lang w:eastAsia="zh-CN" w:bidi="ar"/>
              </w:rPr>
              <w:t>”</w:t>
            </w:r>
            <w:r>
              <w:rPr>
                <w:rFonts w:cs="Arial" w:hint="eastAsia"/>
                <w:szCs w:val="21"/>
                <w:lang w:eastAsia="zh-CN" w:bidi="ar"/>
              </w:rPr>
              <w:t xml:space="preserve"> </w:t>
            </w:r>
          </w:p>
        </w:tc>
      </w:tr>
      <w:tr w:rsidR="00213151" w14:paraId="5BB3EB4D" w14:textId="77777777">
        <w:tc>
          <w:tcPr>
            <w:tcW w:w="2694" w:type="dxa"/>
          </w:tcPr>
          <w:p w14:paraId="6018474C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caCertEnable</w:t>
            </w:r>
            <w:proofErr w:type="spellEnd"/>
          </w:p>
        </w:tc>
        <w:tc>
          <w:tcPr>
            <w:tcW w:w="1701" w:type="dxa"/>
          </w:tcPr>
          <w:p w14:paraId="1E742513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/>
                <w:szCs w:val="21"/>
                <w:lang w:eastAsia="zh-CN" w:bidi="ar"/>
              </w:rPr>
              <w:t>int</w:t>
            </w:r>
          </w:p>
        </w:tc>
        <w:tc>
          <w:tcPr>
            <w:tcW w:w="3969" w:type="dxa"/>
          </w:tcPr>
          <w:p w14:paraId="68BF040B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是否下发</w:t>
            </w:r>
            <w:r>
              <w:rPr>
                <w:rFonts w:cs="Arial" w:hint="eastAsia"/>
                <w:szCs w:val="21"/>
                <w:lang w:eastAsia="zh-CN" w:bidi="ar"/>
              </w:rPr>
              <w:t>CA</w:t>
            </w:r>
            <w:r>
              <w:rPr>
                <w:rFonts w:cs="Arial" w:hint="eastAsia"/>
                <w:szCs w:val="21"/>
                <w:lang w:eastAsia="zh-CN" w:bidi="ar"/>
              </w:rPr>
              <w:t>证书</w:t>
            </w:r>
          </w:p>
          <w:p w14:paraId="030B1867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1:true</w:t>
            </w:r>
            <w:r>
              <w:rPr>
                <w:rFonts w:cs="Arial" w:hint="eastAsia"/>
                <w:szCs w:val="21"/>
                <w:lang w:eastAsia="zh-CN" w:bidi="ar"/>
              </w:rPr>
              <w:t>；</w:t>
            </w:r>
            <w:r>
              <w:rPr>
                <w:rFonts w:cs="Arial" w:hint="eastAsia"/>
                <w:szCs w:val="21"/>
                <w:lang w:eastAsia="zh-CN" w:bidi="ar"/>
              </w:rPr>
              <w:t>0:false</w:t>
            </w:r>
          </w:p>
        </w:tc>
      </w:tr>
      <w:tr w:rsidR="00213151" w14:paraId="284331C5" w14:textId="77777777">
        <w:tc>
          <w:tcPr>
            <w:tcW w:w="2694" w:type="dxa"/>
          </w:tcPr>
          <w:p w14:paraId="2056D88C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caCertId</w:t>
            </w:r>
            <w:proofErr w:type="spellEnd"/>
          </w:p>
        </w:tc>
        <w:tc>
          <w:tcPr>
            <w:tcW w:w="1701" w:type="dxa"/>
          </w:tcPr>
          <w:p w14:paraId="3EBE28BC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int</w:t>
            </w:r>
          </w:p>
        </w:tc>
        <w:tc>
          <w:tcPr>
            <w:tcW w:w="3969" w:type="dxa"/>
          </w:tcPr>
          <w:p w14:paraId="202D7EC7" w14:textId="0F3D0894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参考“</w:t>
            </w:r>
            <w:r>
              <w:rPr>
                <w:rFonts w:cs="Arial"/>
                <w:szCs w:val="21"/>
                <w:lang w:eastAsia="zh-CN" w:bidi="ar"/>
              </w:rPr>
              <w:fldChar w:fldCharType="begin"/>
            </w:r>
            <w:r>
              <w:rPr>
                <w:rFonts w:cs="Arial"/>
                <w:szCs w:val="21"/>
                <w:lang w:eastAsia="zh-CN" w:bidi="ar"/>
              </w:rPr>
              <w:instrText xml:space="preserve"> </w:instrText>
            </w:r>
            <w:r>
              <w:rPr>
                <w:rFonts w:cs="Arial" w:hint="eastAsia"/>
                <w:szCs w:val="21"/>
                <w:lang w:eastAsia="zh-CN" w:bidi="ar"/>
              </w:rPr>
              <w:instrText>REF _Ref162619799 \r \h</w:instrText>
            </w:r>
            <w:r>
              <w:rPr>
                <w:rFonts w:cs="Arial"/>
                <w:szCs w:val="21"/>
                <w:lang w:eastAsia="zh-CN" w:bidi="ar"/>
              </w:rPr>
              <w:instrText xml:space="preserve">  \* MERGEFORMAT </w:instrText>
            </w:r>
            <w:r>
              <w:rPr>
                <w:rFonts w:cs="Arial"/>
                <w:szCs w:val="21"/>
                <w:lang w:eastAsia="zh-CN" w:bidi="ar"/>
              </w:rPr>
            </w:r>
            <w:r>
              <w:rPr>
                <w:rFonts w:cs="Arial"/>
                <w:szCs w:val="21"/>
                <w:lang w:eastAsia="zh-CN" w:bidi="ar"/>
              </w:rPr>
              <w:fldChar w:fldCharType="separate"/>
            </w:r>
            <w:r w:rsidR="00F244F7">
              <w:rPr>
                <w:rFonts w:cs="Arial"/>
                <w:szCs w:val="21"/>
                <w:lang w:eastAsia="zh-CN" w:bidi="ar"/>
              </w:rPr>
              <w:t>8.4</w:t>
            </w:r>
            <w:r>
              <w:rPr>
                <w:rFonts w:cs="Arial"/>
                <w:szCs w:val="21"/>
                <w:lang w:eastAsia="zh-CN" w:bidi="ar"/>
              </w:rPr>
              <w:fldChar w:fldCharType="end"/>
            </w:r>
            <w:r>
              <w:rPr>
                <w:rFonts w:cs="Arial"/>
                <w:szCs w:val="21"/>
                <w:lang w:eastAsia="zh-CN" w:bidi="ar"/>
              </w:rPr>
              <w:t xml:space="preserve"> </w:t>
            </w:r>
            <w:r>
              <w:rPr>
                <w:rFonts w:cs="Arial"/>
                <w:szCs w:val="21"/>
                <w:lang w:eastAsia="zh-CN" w:bidi="ar"/>
              </w:rPr>
              <w:fldChar w:fldCharType="begin"/>
            </w:r>
            <w:r>
              <w:rPr>
                <w:rFonts w:cs="Arial"/>
                <w:szCs w:val="21"/>
                <w:lang w:eastAsia="zh-CN" w:bidi="ar"/>
              </w:rPr>
              <w:instrText xml:space="preserve"> REF _Ref162619799 \h  \* MERGEFORMAT </w:instrText>
            </w:r>
            <w:r>
              <w:rPr>
                <w:rFonts w:cs="Arial"/>
                <w:szCs w:val="21"/>
                <w:lang w:eastAsia="zh-CN" w:bidi="ar"/>
              </w:rPr>
            </w:r>
            <w:r>
              <w:rPr>
                <w:rFonts w:cs="Arial"/>
                <w:szCs w:val="21"/>
                <w:lang w:eastAsia="zh-CN" w:bidi="ar"/>
              </w:rPr>
              <w:fldChar w:fldCharType="separate"/>
            </w:r>
            <w:r w:rsidR="00F244F7" w:rsidRPr="00F244F7">
              <w:rPr>
                <w:rFonts w:cs="Arial" w:hint="eastAsia"/>
                <w:szCs w:val="21"/>
                <w:lang w:eastAsia="zh-CN" w:bidi="ar"/>
              </w:rPr>
              <w:t>获取</w:t>
            </w:r>
            <w:r w:rsidR="00F244F7" w:rsidRPr="00F244F7">
              <w:rPr>
                <w:rFonts w:cs="Arial" w:hint="eastAsia"/>
                <w:szCs w:val="21"/>
                <w:lang w:eastAsia="zh-CN" w:bidi="ar"/>
              </w:rPr>
              <w:t>CA</w:t>
            </w:r>
            <w:r w:rsidR="00F244F7" w:rsidRPr="00F244F7">
              <w:rPr>
                <w:rFonts w:cs="Arial" w:hint="eastAsia"/>
                <w:szCs w:val="21"/>
                <w:lang w:eastAsia="zh-CN" w:bidi="ar"/>
              </w:rPr>
              <w:t>证书列表</w:t>
            </w:r>
            <w:r>
              <w:rPr>
                <w:rFonts w:cs="Arial"/>
                <w:szCs w:val="21"/>
                <w:lang w:eastAsia="zh-CN" w:bidi="ar"/>
              </w:rPr>
              <w:fldChar w:fldCharType="end"/>
            </w:r>
            <w:r>
              <w:rPr>
                <w:rFonts w:cs="Arial" w:hint="eastAsia"/>
                <w:szCs w:val="21"/>
                <w:lang w:eastAsia="zh-CN" w:bidi="ar"/>
              </w:rPr>
              <w:t>”</w:t>
            </w:r>
            <w:r>
              <w:rPr>
                <w:rFonts w:cs="Arial" w:hint="eastAsia"/>
                <w:szCs w:val="21"/>
                <w:lang w:eastAsia="zh-CN" w:bidi="ar"/>
              </w:rPr>
              <w:t xml:space="preserve"> </w:t>
            </w:r>
          </w:p>
          <w:p w14:paraId="0C6560E7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当“</w:t>
            </w: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caCertEnable</w:t>
            </w:r>
            <w:proofErr w:type="spellEnd"/>
            <w:r>
              <w:rPr>
                <w:rFonts w:cs="Arial" w:hint="eastAsia"/>
                <w:szCs w:val="21"/>
                <w:lang w:eastAsia="zh-CN" w:bidi="ar"/>
              </w:rPr>
              <w:t>”设置为“</w:t>
            </w:r>
            <w:r>
              <w:rPr>
                <w:rFonts w:cs="Arial" w:hint="eastAsia"/>
                <w:szCs w:val="21"/>
                <w:lang w:eastAsia="zh-CN" w:bidi="ar"/>
              </w:rPr>
              <w:t>1</w:t>
            </w:r>
            <w:r>
              <w:rPr>
                <w:rFonts w:cs="Arial" w:hint="eastAsia"/>
                <w:szCs w:val="21"/>
                <w:lang w:eastAsia="zh-CN" w:bidi="ar"/>
              </w:rPr>
              <w:t>”时，该参数必填</w:t>
            </w:r>
          </w:p>
        </w:tc>
      </w:tr>
      <w:tr w:rsidR="00213151" w14:paraId="1D7C2A0B" w14:textId="77777777">
        <w:tc>
          <w:tcPr>
            <w:tcW w:w="2694" w:type="dxa"/>
          </w:tcPr>
          <w:p w14:paraId="34D920B8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deviceCertEnable</w:t>
            </w:r>
            <w:proofErr w:type="spellEnd"/>
          </w:p>
        </w:tc>
        <w:tc>
          <w:tcPr>
            <w:tcW w:w="1701" w:type="dxa"/>
          </w:tcPr>
          <w:p w14:paraId="08C8F7A2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int</w:t>
            </w:r>
          </w:p>
        </w:tc>
        <w:tc>
          <w:tcPr>
            <w:tcW w:w="3969" w:type="dxa"/>
          </w:tcPr>
          <w:p w14:paraId="20D0AB97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是否下发</w:t>
            </w: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IPSec&amp;Key</w:t>
            </w:r>
            <w:proofErr w:type="spellEnd"/>
            <w:r>
              <w:rPr>
                <w:rFonts w:cs="Arial" w:hint="eastAsia"/>
                <w:szCs w:val="21"/>
                <w:lang w:eastAsia="zh-CN" w:bidi="ar"/>
              </w:rPr>
              <w:t>证书</w:t>
            </w:r>
          </w:p>
          <w:p w14:paraId="00537A01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1:true</w:t>
            </w:r>
            <w:r>
              <w:rPr>
                <w:rFonts w:cs="Arial" w:hint="eastAsia"/>
                <w:szCs w:val="21"/>
                <w:lang w:eastAsia="zh-CN" w:bidi="ar"/>
              </w:rPr>
              <w:t>；</w:t>
            </w:r>
            <w:r>
              <w:rPr>
                <w:rFonts w:cs="Arial" w:hint="eastAsia"/>
                <w:szCs w:val="21"/>
                <w:lang w:eastAsia="zh-CN" w:bidi="ar"/>
              </w:rPr>
              <w:t>0:false</w:t>
            </w:r>
          </w:p>
        </w:tc>
      </w:tr>
      <w:tr w:rsidR="00213151" w14:paraId="4C72D460" w14:textId="77777777">
        <w:tc>
          <w:tcPr>
            <w:tcW w:w="2694" w:type="dxa"/>
          </w:tcPr>
          <w:p w14:paraId="3F65ABE2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nbType</w:t>
            </w:r>
            <w:proofErr w:type="spellEnd"/>
          </w:p>
        </w:tc>
        <w:tc>
          <w:tcPr>
            <w:tcW w:w="1701" w:type="dxa"/>
          </w:tcPr>
          <w:p w14:paraId="3A7FD4B2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String</w:t>
            </w:r>
          </w:p>
        </w:tc>
        <w:tc>
          <w:tcPr>
            <w:tcW w:w="3969" w:type="dxa"/>
          </w:tcPr>
          <w:p w14:paraId="550F711A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默认为</w:t>
            </w: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eNB</w:t>
            </w:r>
            <w:proofErr w:type="spellEnd"/>
          </w:p>
        </w:tc>
      </w:tr>
    </w:tbl>
    <w:p w14:paraId="6C4A5039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Parameter</w:t>
      </w:r>
      <w:r>
        <w:rPr>
          <w:rFonts w:hint="eastAsia"/>
          <w:b/>
          <w:color w:val="000000" w:themeColor="text1"/>
          <w:lang w:eastAsia="zh-CN"/>
        </w:rPr>
        <w:t>：</w:t>
      </w:r>
    </w:p>
    <w:p w14:paraId="79F48361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34611700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5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0BBC3119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caCertEnable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4DB4343E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deviceCertEnable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1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15451627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caCertId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5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166F91AA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nbType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eNB</w:t>
      </w:r>
      <w:proofErr w:type="spellEnd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</w:t>
      </w:r>
    </w:p>
    <w:p w14:paraId="5133E2C6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</w:t>
      </w:r>
    </w:p>
    <w:p w14:paraId="4E8FB2BA" w14:textId="77777777" w:rsidR="00213151" w:rsidRDefault="00213151">
      <w:pPr>
        <w:rPr>
          <w:color w:val="000000" w:themeColor="text1"/>
          <w:lang w:eastAsia="zh-CN"/>
        </w:rPr>
      </w:pPr>
    </w:p>
    <w:p w14:paraId="79C85984" w14:textId="77777777" w:rsidR="00213151" w:rsidRDefault="00000000">
      <w:pPr>
        <w:rPr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Response</w:t>
      </w:r>
      <w:r>
        <w:rPr>
          <w:rFonts w:hint="eastAsia"/>
          <w:color w:val="000000" w:themeColor="text1"/>
          <w:lang w:eastAsia="zh-CN"/>
        </w:rPr>
        <w:t>:</w:t>
      </w:r>
    </w:p>
    <w:p w14:paraId="161F15E4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419785E6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"code"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200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6CF899A0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"message"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"success"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182A7D7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311D3A0B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"success"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true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494887B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"message"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""</w:t>
      </w:r>
    </w:p>
    <w:p w14:paraId="7E8B81D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}</w:t>
      </w:r>
    </w:p>
    <w:p w14:paraId="490234A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410"/>
        <w:gridCol w:w="2410"/>
        <w:gridCol w:w="3544"/>
      </w:tblGrid>
      <w:tr w:rsidR="00213151" w14:paraId="35423171" w14:textId="77777777">
        <w:trPr>
          <w:cantSplit/>
          <w:tblHeader/>
        </w:trPr>
        <w:tc>
          <w:tcPr>
            <w:tcW w:w="2410" w:type="dxa"/>
            <w:shd w:val="clear" w:color="auto" w:fill="D9D9D9" w:themeFill="background1" w:themeFillShade="D9"/>
          </w:tcPr>
          <w:p w14:paraId="74AAF98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lastRenderedPageBreak/>
              <w:t>参数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E34A556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24B7ABAF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59BD2D70" w14:textId="77777777">
        <w:trPr>
          <w:cantSplit/>
        </w:trPr>
        <w:tc>
          <w:tcPr>
            <w:tcW w:w="2410" w:type="dxa"/>
            <w:vAlign w:val="center"/>
          </w:tcPr>
          <w:p w14:paraId="476F7FD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code</w:t>
            </w:r>
          </w:p>
        </w:tc>
        <w:tc>
          <w:tcPr>
            <w:tcW w:w="2410" w:type="dxa"/>
          </w:tcPr>
          <w:p w14:paraId="1B89038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7258F50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状态码</w:t>
            </w:r>
          </w:p>
        </w:tc>
      </w:tr>
      <w:tr w:rsidR="00213151" w14:paraId="6DF0DE1F" w14:textId="77777777">
        <w:trPr>
          <w:cantSplit/>
        </w:trPr>
        <w:tc>
          <w:tcPr>
            <w:tcW w:w="2410" w:type="dxa"/>
            <w:vAlign w:val="center"/>
          </w:tcPr>
          <w:p w14:paraId="4985138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data</w:t>
            </w:r>
          </w:p>
        </w:tc>
        <w:tc>
          <w:tcPr>
            <w:tcW w:w="2410" w:type="dxa"/>
          </w:tcPr>
          <w:p w14:paraId="114A125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string(256)</w:t>
            </w:r>
          </w:p>
        </w:tc>
        <w:tc>
          <w:tcPr>
            <w:tcW w:w="3544" w:type="dxa"/>
            <w:vAlign w:val="center"/>
          </w:tcPr>
          <w:p w14:paraId="61AE11E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返回码</w:t>
            </w:r>
          </w:p>
        </w:tc>
      </w:tr>
      <w:tr w:rsidR="00213151" w14:paraId="0FD609C4" w14:textId="77777777">
        <w:trPr>
          <w:cantSplit/>
        </w:trPr>
        <w:tc>
          <w:tcPr>
            <w:tcW w:w="2410" w:type="dxa"/>
            <w:vAlign w:val="center"/>
          </w:tcPr>
          <w:p w14:paraId="4C862EF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success</w:t>
            </w:r>
          </w:p>
        </w:tc>
        <w:tc>
          <w:tcPr>
            <w:tcW w:w="2410" w:type="dxa"/>
          </w:tcPr>
          <w:p w14:paraId="52C5971F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Bool</w:t>
            </w:r>
          </w:p>
        </w:tc>
        <w:tc>
          <w:tcPr>
            <w:tcW w:w="3544" w:type="dxa"/>
            <w:vAlign w:val="center"/>
          </w:tcPr>
          <w:p w14:paraId="014359BB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是否成功，</w:t>
            </w:r>
            <w:r>
              <w:rPr>
                <w:rFonts w:cs="Arial" w:hint="eastAsia"/>
                <w:szCs w:val="21"/>
                <w:lang w:eastAsia="zh-CN"/>
              </w:rPr>
              <w:t>true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  <w:lang w:eastAsia="zh-CN"/>
              </w:rPr>
              <w:t>false</w:t>
            </w:r>
          </w:p>
        </w:tc>
      </w:tr>
      <w:tr w:rsidR="00213151" w14:paraId="5EF6DB33" w14:textId="77777777">
        <w:trPr>
          <w:cantSplit/>
        </w:trPr>
        <w:tc>
          <w:tcPr>
            <w:tcW w:w="2410" w:type="dxa"/>
            <w:vAlign w:val="center"/>
          </w:tcPr>
          <w:p w14:paraId="21416BD7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message</w:t>
            </w:r>
          </w:p>
        </w:tc>
        <w:tc>
          <w:tcPr>
            <w:tcW w:w="2410" w:type="dxa"/>
          </w:tcPr>
          <w:p w14:paraId="65D2C89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544" w:type="dxa"/>
            <w:vAlign w:val="center"/>
          </w:tcPr>
          <w:p w14:paraId="62665B3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锁定状态</w:t>
            </w:r>
            <w:r>
              <w:rPr>
                <w:rFonts w:cs="Arial" w:hint="eastAsia"/>
                <w:szCs w:val="21"/>
              </w:rPr>
              <w:t xml:space="preserve"> </w:t>
            </w:r>
          </w:p>
          <w:p w14:paraId="0BC6A6B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0:unlock</w:t>
            </w:r>
            <w:r>
              <w:rPr>
                <w:rFonts w:cs="Arial" w:hint="eastAsia"/>
                <w:szCs w:val="21"/>
                <w:lang w:eastAsia="zh-CN"/>
              </w:rPr>
              <w:t>；</w:t>
            </w:r>
            <w:r>
              <w:rPr>
                <w:rFonts w:cs="Arial" w:hint="eastAsia"/>
                <w:szCs w:val="21"/>
              </w:rPr>
              <w:t>1:locked</w:t>
            </w:r>
          </w:p>
        </w:tc>
      </w:tr>
      <w:tr w:rsidR="00213151" w14:paraId="3EEC3EB7" w14:textId="77777777">
        <w:trPr>
          <w:cantSplit/>
        </w:trPr>
        <w:tc>
          <w:tcPr>
            <w:tcW w:w="2410" w:type="dxa"/>
            <w:vAlign w:val="center"/>
          </w:tcPr>
          <w:p w14:paraId="3F44251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message</w:t>
            </w:r>
          </w:p>
        </w:tc>
        <w:tc>
          <w:tcPr>
            <w:tcW w:w="2410" w:type="dxa"/>
          </w:tcPr>
          <w:p w14:paraId="3450D7D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</w:t>
            </w:r>
          </w:p>
        </w:tc>
        <w:tc>
          <w:tcPr>
            <w:tcW w:w="3544" w:type="dxa"/>
            <w:vAlign w:val="center"/>
          </w:tcPr>
          <w:p w14:paraId="1C74910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返回信息</w:t>
            </w:r>
          </w:p>
        </w:tc>
      </w:tr>
    </w:tbl>
    <w:p w14:paraId="082EBA6A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66DCA763" w14:textId="77777777">
        <w:tc>
          <w:tcPr>
            <w:tcW w:w="8522" w:type="dxa"/>
          </w:tcPr>
          <w:p w14:paraId="03B23660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2D1C5C07" w14:textId="77777777">
        <w:tc>
          <w:tcPr>
            <w:tcW w:w="8522" w:type="dxa"/>
          </w:tcPr>
          <w:p w14:paraId="3A0E68B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curl --location --request POST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'http://172.21.175.129:8081/northboundApi/v1/enodeb/infos/cert/send'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55D50A7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'Authorization: eyJ0eXAiOiJKV1QiLCJhbGciOiJIUzI1NiJ9.eyJpYXQiOjE2OTkwMDAyMDEsInVzZXJuYW1lIjoid3lxIn0.XfJq4hCGpE2f-Z9eCFz29WaUr1QlzpQ4A4WHPHe7osE'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68FEDE4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'Content-Type: application/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14A2375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--data-raw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'{</w:t>
            </w:r>
          </w:p>
          <w:p w14:paraId="2E31CD8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5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7A5EA5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caCertEnable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31AE31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deviceCertEnable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7986D60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caCertId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5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4CCA66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nbType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eNB</w:t>
            </w:r>
            <w:proofErr w:type="spellEnd"/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</w:p>
          <w:p w14:paraId="7A178BC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</w:t>
            </w:r>
          </w:p>
          <w:p w14:paraId="74599E57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</w:p>
        </w:tc>
      </w:tr>
      <w:tr w:rsidR="00213151" w14:paraId="7D8AD622" w14:textId="77777777">
        <w:tc>
          <w:tcPr>
            <w:tcW w:w="8522" w:type="dxa"/>
          </w:tcPr>
          <w:p w14:paraId="34034C17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 w:hint="eastAsia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t>响应</w:t>
            </w:r>
          </w:p>
        </w:tc>
      </w:tr>
      <w:tr w:rsidR="00213151" w14:paraId="72F4B100" w14:textId="77777777">
        <w:tc>
          <w:tcPr>
            <w:tcW w:w="8522" w:type="dxa"/>
          </w:tcPr>
          <w:p w14:paraId="5245D70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{</w:t>
            </w:r>
          </w:p>
          <w:p w14:paraId="5C56168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"code"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200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6DAC3394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"message"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"success"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0243A77C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{</w:t>
            </w:r>
          </w:p>
          <w:p w14:paraId="787CF71E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"success"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true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6D212725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"message"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""</w:t>
            </w:r>
          </w:p>
          <w:p w14:paraId="2BE7A0EB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}</w:t>
            </w:r>
          </w:p>
          <w:p w14:paraId="70150F3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</w:p>
        </w:tc>
      </w:tr>
    </w:tbl>
    <w:p w14:paraId="303743EA" w14:textId="77777777" w:rsidR="00213151" w:rsidRDefault="00000000">
      <w:pPr>
        <w:pStyle w:val="2"/>
        <w:ind w:left="578" w:hanging="578"/>
        <w:rPr>
          <w:color w:val="000000" w:themeColor="text1"/>
          <w:sz w:val="24"/>
          <w:lang w:eastAsia="zh-CN"/>
        </w:rPr>
      </w:pPr>
      <w:bookmarkStart w:id="98" w:name="_Toc16445"/>
      <w:bookmarkStart w:id="99" w:name="_Toc163485638"/>
      <w:r>
        <w:rPr>
          <w:rFonts w:hint="eastAsia"/>
          <w:color w:val="000000" w:themeColor="text1"/>
          <w:sz w:val="24"/>
          <w:lang w:eastAsia="zh-CN"/>
        </w:rPr>
        <w:t>获取下发证书状态</w:t>
      </w:r>
      <w:bookmarkEnd w:id="98"/>
      <w:bookmarkEnd w:id="99"/>
      <w:r>
        <w:rPr>
          <w:rFonts w:hint="eastAsia"/>
          <w:color w:val="000000" w:themeColor="text1"/>
          <w:sz w:val="24"/>
          <w:lang w:eastAsia="zh-CN"/>
        </w:rPr>
        <w:t xml:space="preserve"> </w:t>
      </w:r>
    </w:p>
    <w:p w14:paraId="533525AC" w14:textId="77777777" w:rsidR="00213151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 xml:space="preserve">HTTP protocol, </w:t>
      </w:r>
      <w:r>
        <w:rPr>
          <w:rFonts w:hint="eastAsia"/>
          <w:color w:val="000000" w:themeColor="text1"/>
          <w:lang w:eastAsia="zh-CN"/>
        </w:rPr>
        <w:t xml:space="preserve">GET </w:t>
      </w:r>
      <w:r>
        <w:rPr>
          <w:color w:val="000000" w:themeColor="text1"/>
          <w:lang w:eastAsia="zh-CN"/>
        </w:rPr>
        <w:t>method.</w:t>
      </w:r>
    </w:p>
    <w:p w14:paraId="38F32422" w14:textId="77777777" w:rsidR="00213151" w:rsidRDefault="00000000">
      <w:pPr>
        <w:rPr>
          <w:color w:val="000000" w:themeColor="text1"/>
          <w:lang w:eastAsia="zh-CN"/>
        </w:rPr>
      </w:pPr>
      <w:proofErr w:type="spellStart"/>
      <w:r>
        <w:rPr>
          <w:rFonts w:hint="eastAsia"/>
          <w:color w:val="000000" w:themeColor="text1"/>
          <w:lang w:eastAsia="zh-CN"/>
        </w:rPr>
        <w:t>Content-Type:</w:t>
      </w:r>
      <w:r>
        <w:rPr>
          <w:color w:val="000000" w:themeColor="text1"/>
          <w:lang w:eastAsia="zh-CN" w:bidi="ar"/>
        </w:rPr>
        <w:t>application</w:t>
      </w:r>
      <w:proofErr w:type="spellEnd"/>
      <w:r>
        <w:rPr>
          <w:color w:val="000000" w:themeColor="text1"/>
          <w:lang w:eastAsia="zh-CN" w:bidi="ar"/>
        </w:rPr>
        <w:t>/</w:t>
      </w:r>
      <w:proofErr w:type="spellStart"/>
      <w:r>
        <w:rPr>
          <w:color w:val="000000" w:themeColor="text1"/>
          <w:lang w:eastAsia="zh-CN" w:bidi="ar"/>
        </w:rPr>
        <w:t>json</w:t>
      </w:r>
      <w:proofErr w:type="spellEnd"/>
    </w:p>
    <w:p w14:paraId="62BDEE5D" w14:textId="76185070" w:rsidR="00213151" w:rsidRDefault="00000000">
      <w:pPr>
        <w:rPr>
          <w:rFonts w:ascii="Segoe UI" w:hAnsi="Segoe UI" w:cs="Segoe UI"/>
          <w:color w:val="000000" w:themeColor="text1"/>
          <w:szCs w:val="21"/>
          <w:lang w:eastAsia="zh-CN"/>
        </w:rPr>
      </w:pPr>
      <w:r>
        <w:rPr>
          <w:rFonts w:hint="eastAsia"/>
          <w:color w:val="000000" w:themeColor="text1"/>
          <w:lang w:eastAsia="zh-CN"/>
        </w:rPr>
        <w:t>URL</w:t>
      </w:r>
      <w:r>
        <w:rPr>
          <w:rFonts w:hint="eastAsia"/>
          <w:color w:val="000000" w:themeColor="text1"/>
          <w:lang w:eastAsia="zh-CN"/>
        </w:rPr>
        <w:t>：</w:t>
      </w:r>
      <w:r>
        <w:fldChar w:fldCharType="begin"/>
      </w:r>
      <w:r>
        <w:instrText xml:space="preserve"> HYPERLINK "http://ip:port/northboundApi" </w:instrText>
      </w:r>
      <w:r>
        <w:fldChar w:fldCharType="separate"/>
      </w:r>
      <w:r>
        <w:rPr>
          <w:rFonts w:hint="eastAsia"/>
        </w:rPr>
        <w:t>http://ip:port/</w:t>
      </w:r>
      <w:r>
        <w:rPr>
          <w:color w:val="000000" w:themeColor="text1"/>
          <w:lang w:eastAsia="zh-CN"/>
        </w:rPr>
        <w:t>northboundApi/v1/enodeb/infos/cert/</w:t>
      </w:r>
      <w:r>
        <w:rPr>
          <w:color w:val="000000" w:themeColor="text1"/>
          <w:lang w:eastAsia="zh-CN"/>
        </w:rPr>
        <w:fldChar w:fldCharType="end"/>
      </w:r>
      <w:r>
        <w:rPr>
          <w:rFonts w:hint="eastAsia"/>
          <w:color w:val="000000" w:themeColor="text1"/>
          <w:lang w:eastAsia="zh-CN"/>
        </w:rPr>
        <w:t>status/{sn}</w:t>
      </w:r>
    </w:p>
    <w:p w14:paraId="2B6E409A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消息头：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2835"/>
        <w:gridCol w:w="2835"/>
      </w:tblGrid>
      <w:tr w:rsidR="00213151" w14:paraId="0B1A9020" w14:textId="77777777">
        <w:tc>
          <w:tcPr>
            <w:tcW w:w="2694" w:type="dxa"/>
            <w:shd w:val="clear" w:color="auto" w:fill="D9D9D9" w:themeFill="background1" w:themeFillShade="D9"/>
          </w:tcPr>
          <w:p w14:paraId="3FB10D1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0651021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6CC98C5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7F67736B" w14:textId="77777777">
        <w:tc>
          <w:tcPr>
            <w:tcW w:w="2694" w:type="dxa"/>
          </w:tcPr>
          <w:p w14:paraId="1517C1E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Authorization</w:t>
            </w:r>
          </w:p>
        </w:tc>
        <w:tc>
          <w:tcPr>
            <w:tcW w:w="2835" w:type="dxa"/>
          </w:tcPr>
          <w:p w14:paraId="4B7700E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string(50)</w:t>
            </w:r>
          </w:p>
        </w:tc>
        <w:tc>
          <w:tcPr>
            <w:tcW w:w="2835" w:type="dxa"/>
          </w:tcPr>
          <w:p w14:paraId="2F698D8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令牌</w:t>
            </w:r>
          </w:p>
        </w:tc>
      </w:tr>
    </w:tbl>
    <w:p w14:paraId="3EC3C7FB" w14:textId="77777777" w:rsidR="00213151" w:rsidRDefault="00213151">
      <w:pPr>
        <w:rPr>
          <w:color w:val="000000" w:themeColor="text1"/>
          <w:lang w:eastAsia="zh-CN"/>
        </w:rPr>
      </w:pPr>
    </w:p>
    <w:p w14:paraId="77DBC89D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2835"/>
        <w:gridCol w:w="2835"/>
      </w:tblGrid>
      <w:tr w:rsidR="00213151" w14:paraId="5D64FBFF" w14:textId="77777777">
        <w:tc>
          <w:tcPr>
            <w:tcW w:w="2694" w:type="dxa"/>
            <w:shd w:val="clear" w:color="auto" w:fill="D9D9D9" w:themeFill="background1" w:themeFillShade="D9"/>
          </w:tcPr>
          <w:p w14:paraId="45AC2679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lastRenderedPageBreak/>
              <w:t>参数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784CB81C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240074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4C650774" w14:textId="77777777">
        <w:tc>
          <w:tcPr>
            <w:tcW w:w="2694" w:type="dxa"/>
          </w:tcPr>
          <w:p w14:paraId="06245C7A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  <w:lang w:eastAsia="zh-CN"/>
              </w:rPr>
              <w:t>sn</w:t>
            </w:r>
            <w:proofErr w:type="spellEnd"/>
          </w:p>
        </w:tc>
        <w:tc>
          <w:tcPr>
            <w:tcW w:w="2835" w:type="dxa"/>
          </w:tcPr>
          <w:p w14:paraId="3BFC6AF2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sn</w:t>
            </w:r>
            <w:proofErr w:type="spellEnd"/>
          </w:p>
        </w:tc>
        <w:tc>
          <w:tcPr>
            <w:tcW w:w="2835" w:type="dxa"/>
          </w:tcPr>
          <w:p w14:paraId="5D9F8959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SN</w:t>
            </w:r>
            <w:r>
              <w:rPr>
                <w:rFonts w:cs="Arial" w:hint="eastAsia"/>
                <w:szCs w:val="21"/>
                <w:lang w:eastAsia="zh-CN" w:bidi="ar"/>
              </w:rPr>
              <w:t>，必填</w:t>
            </w:r>
          </w:p>
        </w:tc>
      </w:tr>
    </w:tbl>
    <w:p w14:paraId="5ADBCB19" w14:textId="77777777" w:rsidR="00213151" w:rsidRDefault="00000000">
      <w:pPr>
        <w:rPr>
          <w:b/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参数：</w:t>
      </w:r>
    </w:p>
    <w:p w14:paraId="3D0B75BE" w14:textId="77777777" w:rsidR="00213151" w:rsidRDefault="00213151">
      <w:pPr>
        <w:rPr>
          <w:color w:val="000000" w:themeColor="text1"/>
          <w:lang w:eastAsia="zh-CN"/>
        </w:rPr>
      </w:pPr>
    </w:p>
    <w:p w14:paraId="7BB0D6EE" w14:textId="77777777" w:rsidR="00213151" w:rsidRDefault="00000000">
      <w:pPr>
        <w:rPr>
          <w:color w:val="000000" w:themeColor="text1"/>
          <w:lang w:eastAsia="zh-CN"/>
        </w:rPr>
      </w:pPr>
      <w:r>
        <w:rPr>
          <w:rFonts w:hint="eastAsia"/>
          <w:b/>
          <w:color w:val="000000" w:themeColor="text1"/>
          <w:lang w:eastAsia="zh-CN"/>
        </w:rPr>
        <w:t>响应：</w:t>
      </w:r>
    </w:p>
    <w:p w14:paraId="4A3271A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{</w:t>
      </w:r>
    </w:p>
    <w:p w14:paraId="0C3F03FD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"code"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200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6888BF19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"message"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"success"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61181924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"data"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{</w:t>
      </w:r>
    </w:p>
    <w:p w14:paraId="74896BF7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caFileName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"20231101-031650_caCert.der"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6FFE687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caUploadStatus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"1"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323BB65D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serialNumber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"120200044821BSB0020"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37CFE826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certUploadStatus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"3"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3E09D5E4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secretKeyUploadStatus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"3"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1A5F6EBC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"uploader"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"north(</w:t>
      </w:r>
      <w:proofErr w:type="spellStart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wyq</w:t>
      </w:r>
      <w:proofErr w:type="spellEnd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)"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5A27F325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"description"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"1234"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49A7ABE8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secretKeyFileName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ENBKey.der</w:t>
      </w:r>
      <w:proofErr w:type="spellEnd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407AB87A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updateTime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b/>
          <w:bCs/>
          <w:color w:val="0451A5"/>
          <w:sz w:val="18"/>
          <w:szCs w:val="18"/>
          <w:shd w:val="clear" w:color="auto" w:fill="FFFFFE"/>
          <w:lang w:eastAsia="zh-CN" w:bidi="ar"/>
        </w:rPr>
        <w:t>null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3F03E7F4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"id"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98658"/>
          <w:sz w:val="18"/>
          <w:szCs w:val="18"/>
          <w:shd w:val="clear" w:color="auto" w:fill="FFFFFE"/>
          <w:lang w:eastAsia="zh-CN" w:bidi="ar"/>
        </w:rPr>
        <w:t>9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13E647FF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uploadTime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"2023-11-03 08:34:23"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,</w:t>
      </w:r>
    </w:p>
    <w:p w14:paraId="0464B8A3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    </w:t>
      </w:r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certFileName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  <w:shd w:val="clear" w:color="auto" w:fill="FFFFFE"/>
          <w:lang w:eastAsia="zh-CN" w:bidi="ar"/>
        </w:rPr>
        <w:t>"</w:t>
      </w: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: </w:t>
      </w:r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</w:t>
      </w:r>
      <w:proofErr w:type="spellStart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ENBCert.der</w:t>
      </w:r>
      <w:proofErr w:type="spellEnd"/>
      <w:r>
        <w:rPr>
          <w:rFonts w:ascii="Consolas" w:eastAsia="Consolas" w:hAnsi="Consolas" w:cs="Consolas"/>
          <w:color w:val="0451A5"/>
          <w:sz w:val="18"/>
          <w:szCs w:val="18"/>
          <w:shd w:val="clear" w:color="auto" w:fill="FFFFFE"/>
          <w:lang w:eastAsia="zh-CN" w:bidi="ar"/>
        </w:rPr>
        <w:t>"</w:t>
      </w:r>
    </w:p>
    <w:p w14:paraId="270C0521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    }</w:t>
      </w:r>
    </w:p>
    <w:p w14:paraId="132D9A82" w14:textId="77777777" w:rsidR="00213151" w:rsidRDefault="00000000">
      <w:pPr>
        <w:widowControl/>
        <w:shd w:val="clear" w:color="auto" w:fill="FFFFFE"/>
        <w:spacing w:line="270" w:lineRule="atLeast"/>
        <w:rPr>
          <w:rFonts w:ascii="Consolas" w:eastAsia="Consolas" w:hAnsi="Consolas" w:cs="Consolas"/>
          <w:color w:val="000000" w:themeColor="text1"/>
          <w:sz w:val="14"/>
          <w:szCs w:val="14"/>
          <w:lang w:eastAsia="zh-CN" w:bidi="ar"/>
        </w:rPr>
      </w:pPr>
      <w:r>
        <w:rPr>
          <w:rFonts w:ascii="Consolas" w:eastAsia="Consolas" w:hAnsi="Consolas" w:cs="Consolas"/>
          <w:color w:val="000000"/>
          <w:sz w:val="18"/>
          <w:szCs w:val="18"/>
          <w:shd w:val="clear" w:color="auto" w:fill="FFFFFE"/>
          <w:lang w:eastAsia="zh-CN" w:bidi="ar"/>
        </w:rPr>
        <w:t>}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8"/>
        <w:gridCol w:w="2262"/>
        <w:gridCol w:w="3544"/>
      </w:tblGrid>
      <w:tr w:rsidR="00213151" w14:paraId="39B08F56" w14:textId="77777777">
        <w:trPr>
          <w:cantSplit/>
          <w:tblHeader/>
        </w:trPr>
        <w:tc>
          <w:tcPr>
            <w:tcW w:w="2558" w:type="dxa"/>
            <w:shd w:val="clear" w:color="auto" w:fill="D9D9D9" w:themeFill="background1" w:themeFillShade="D9"/>
          </w:tcPr>
          <w:p w14:paraId="578D26B2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参数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5D1260B7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25153575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38817205" w14:textId="77777777">
        <w:trPr>
          <w:cantSplit/>
        </w:trPr>
        <w:tc>
          <w:tcPr>
            <w:tcW w:w="2558" w:type="dxa"/>
            <w:vAlign w:val="center"/>
          </w:tcPr>
          <w:p w14:paraId="4577BB2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code</w:t>
            </w:r>
          </w:p>
        </w:tc>
        <w:tc>
          <w:tcPr>
            <w:tcW w:w="2262" w:type="dxa"/>
          </w:tcPr>
          <w:p w14:paraId="1D54542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472D862E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状态码</w:t>
            </w:r>
          </w:p>
        </w:tc>
      </w:tr>
      <w:tr w:rsidR="00213151" w14:paraId="48A812D3" w14:textId="77777777">
        <w:trPr>
          <w:cantSplit/>
        </w:trPr>
        <w:tc>
          <w:tcPr>
            <w:tcW w:w="2558" w:type="dxa"/>
            <w:vAlign w:val="center"/>
          </w:tcPr>
          <w:p w14:paraId="5900057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data</w:t>
            </w:r>
          </w:p>
        </w:tc>
        <w:tc>
          <w:tcPr>
            <w:tcW w:w="2262" w:type="dxa"/>
          </w:tcPr>
          <w:p w14:paraId="70DE129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string(256)</w:t>
            </w:r>
          </w:p>
        </w:tc>
        <w:tc>
          <w:tcPr>
            <w:tcW w:w="3544" w:type="dxa"/>
            <w:vAlign w:val="center"/>
          </w:tcPr>
          <w:p w14:paraId="127C612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返回码</w:t>
            </w:r>
          </w:p>
        </w:tc>
      </w:tr>
      <w:tr w:rsidR="00213151" w14:paraId="742D3F94" w14:textId="77777777">
        <w:trPr>
          <w:cantSplit/>
        </w:trPr>
        <w:tc>
          <w:tcPr>
            <w:tcW w:w="2558" w:type="dxa"/>
            <w:vAlign w:val="center"/>
          </w:tcPr>
          <w:p w14:paraId="72E6F39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caFileName</w:t>
            </w:r>
            <w:proofErr w:type="spellEnd"/>
          </w:p>
        </w:tc>
        <w:tc>
          <w:tcPr>
            <w:tcW w:w="2262" w:type="dxa"/>
          </w:tcPr>
          <w:p w14:paraId="211B672F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335237A3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CA</w:t>
            </w:r>
            <w:r>
              <w:rPr>
                <w:rFonts w:cs="Arial" w:hint="eastAsia"/>
                <w:szCs w:val="21"/>
                <w:lang w:eastAsia="zh-CN" w:bidi="ar"/>
              </w:rPr>
              <w:t>证书名称</w:t>
            </w:r>
          </w:p>
        </w:tc>
      </w:tr>
      <w:tr w:rsidR="00213151" w14:paraId="2E36400E" w14:textId="77777777">
        <w:trPr>
          <w:cantSplit/>
        </w:trPr>
        <w:tc>
          <w:tcPr>
            <w:tcW w:w="2558" w:type="dxa"/>
            <w:vAlign w:val="center"/>
          </w:tcPr>
          <w:p w14:paraId="06ED090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caUploadStatus</w:t>
            </w:r>
            <w:proofErr w:type="spellEnd"/>
          </w:p>
        </w:tc>
        <w:tc>
          <w:tcPr>
            <w:tcW w:w="2262" w:type="dxa"/>
          </w:tcPr>
          <w:p w14:paraId="4E80198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2360FF0E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CA</w:t>
            </w:r>
            <w:r>
              <w:rPr>
                <w:rFonts w:cs="Arial" w:hint="eastAsia"/>
                <w:szCs w:val="21"/>
                <w:lang w:eastAsia="zh-CN" w:bidi="ar"/>
              </w:rPr>
              <w:t>证书下发状态</w:t>
            </w:r>
          </w:p>
          <w:p w14:paraId="5B2584D7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0- Failed,</w:t>
            </w:r>
          </w:p>
          <w:p w14:paraId="49661441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1- succeeded,</w:t>
            </w:r>
          </w:p>
          <w:p w14:paraId="6C23EDE2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2- In progress</w:t>
            </w:r>
            <w:r>
              <w:rPr>
                <w:rFonts w:cs="Arial"/>
                <w:szCs w:val="21"/>
                <w:lang w:eastAsia="zh-CN" w:bidi="ar"/>
              </w:rPr>
              <w:t>,</w:t>
            </w:r>
            <w:r>
              <w:rPr>
                <w:rFonts w:cs="Arial" w:hint="eastAsia"/>
                <w:szCs w:val="21"/>
                <w:lang w:eastAsia="zh-CN" w:bidi="ar"/>
              </w:rPr>
              <w:t xml:space="preserve"> </w:t>
            </w:r>
          </w:p>
          <w:p w14:paraId="3969E300" w14:textId="77777777" w:rsidR="00213151" w:rsidRDefault="00000000">
            <w:pPr>
              <w:rPr>
                <w:rFonts w:cs="Arial"/>
                <w:szCs w:val="21"/>
                <w:lang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3-unissued</w:t>
            </w:r>
          </w:p>
        </w:tc>
      </w:tr>
      <w:tr w:rsidR="00213151" w14:paraId="16D93C72" w14:textId="77777777">
        <w:trPr>
          <w:cantSplit/>
        </w:trPr>
        <w:tc>
          <w:tcPr>
            <w:tcW w:w="2558" w:type="dxa"/>
            <w:vAlign w:val="center"/>
          </w:tcPr>
          <w:p w14:paraId="724436BE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serialNumber</w:t>
            </w:r>
            <w:proofErr w:type="spellEnd"/>
          </w:p>
        </w:tc>
        <w:tc>
          <w:tcPr>
            <w:tcW w:w="2262" w:type="dxa"/>
          </w:tcPr>
          <w:p w14:paraId="3DF5192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7ED39A73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序列号</w:t>
            </w:r>
          </w:p>
        </w:tc>
      </w:tr>
      <w:tr w:rsidR="00213151" w14:paraId="6D4533E8" w14:textId="77777777">
        <w:trPr>
          <w:cantSplit/>
          <w:trHeight w:val="293"/>
        </w:trPr>
        <w:tc>
          <w:tcPr>
            <w:tcW w:w="2558" w:type="dxa"/>
            <w:vAlign w:val="center"/>
          </w:tcPr>
          <w:p w14:paraId="26F08EE6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certFileName</w:t>
            </w:r>
            <w:proofErr w:type="spellEnd"/>
          </w:p>
        </w:tc>
        <w:tc>
          <w:tcPr>
            <w:tcW w:w="2262" w:type="dxa"/>
          </w:tcPr>
          <w:p w14:paraId="75A6CAD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1AC0B0A4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IP</w:t>
            </w:r>
            <w:r>
              <w:rPr>
                <w:rFonts w:cs="Arial"/>
                <w:szCs w:val="21"/>
                <w:lang w:eastAsia="zh-CN"/>
              </w:rPr>
              <w:t>S</w:t>
            </w:r>
            <w:r>
              <w:rPr>
                <w:rFonts w:cs="Arial" w:hint="eastAsia"/>
                <w:szCs w:val="21"/>
                <w:lang w:eastAsia="zh-CN"/>
              </w:rPr>
              <w:t>ec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文件名称</w:t>
            </w:r>
          </w:p>
        </w:tc>
      </w:tr>
      <w:tr w:rsidR="00213151" w14:paraId="70EB0F54" w14:textId="77777777">
        <w:trPr>
          <w:cantSplit/>
          <w:trHeight w:val="293"/>
        </w:trPr>
        <w:tc>
          <w:tcPr>
            <w:tcW w:w="2558" w:type="dxa"/>
            <w:vAlign w:val="center"/>
          </w:tcPr>
          <w:p w14:paraId="12E52B31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certUploadStatus</w:t>
            </w:r>
            <w:proofErr w:type="spellEnd"/>
          </w:p>
        </w:tc>
        <w:tc>
          <w:tcPr>
            <w:tcW w:w="2262" w:type="dxa"/>
          </w:tcPr>
          <w:p w14:paraId="7CB6BD74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098F165C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I</w:t>
            </w:r>
            <w:r>
              <w:rPr>
                <w:rFonts w:cs="Arial"/>
                <w:szCs w:val="21"/>
                <w:lang w:eastAsia="zh-CN"/>
              </w:rPr>
              <w:t>PS</w:t>
            </w:r>
            <w:r>
              <w:rPr>
                <w:rFonts w:cs="Arial" w:hint="eastAsia"/>
                <w:szCs w:val="21"/>
                <w:lang w:eastAsia="zh-CN"/>
              </w:rPr>
              <w:t>ec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 xml:space="preserve"> </w:t>
            </w:r>
            <w:r>
              <w:rPr>
                <w:rFonts w:cs="Arial" w:hint="eastAsia"/>
                <w:szCs w:val="21"/>
                <w:lang w:eastAsia="zh-CN" w:bidi="ar"/>
              </w:rPr>
              <w:t>证书下发状态</w:t>
            </w:r>
          </w:p>
          <w:p w14:paraId="51598DC7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0- Failed,</w:t>
            </w:r>
          </w:p>
          <w:p w14:paraId="73A0FAA2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1- succeeded,</w:t>
            </w:r>
          </w:p>
          <w:p w14:paraId="01BC15E9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2- In progress</w:t>
            </w:r>
            <w:r>
              <w:rPr>
                <w:rFonts w:cs="Arial"/>
                <w:szCs w:val="21"/>
                <w:lang w:eastAsia="zh-CN" w:bidi="ar"/>
              </w:rPr>
              <w:t>,</w:t>
            </w:r>
            <w:r>
              <w:rPr>
                <w:rFonts w:cs="Arial" w:hint="eastAsia"/>
                <w:szCs w:val="21"/>
                <w:lang w:eastAsia="zh-CN" w:bidi="ar"/>
              </w:rPr>
              <w:t xml:space="preserve"> </w:t>
            </w:r>
          </w:p>
          <w:p w14:paraId="27A14544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3-unissued</w:t>
            </w:r>
          </w:p>
        </w:tc>
      </w:tr>
      <w:tr w:rsidR="00213151" w14:paraId="3FE29910" w14:textId="77777777">
        <w:trPr>
          <w:cantSplit/>
        </w:trPr>
        <w:tc>
          <w:tcPr>
            <w:tcW w:w="2558" w:type="dxa"/>
            <w:vAlign w:val="center"/>
          </w:tcPr>
          <w:p w14:paraId="04B80141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secretKeyFileName</w:t>
            </w:r>
            <w:proofErr w:type="spellEnd"/>
          </w:p>
        </w:tc>
        <w:tc>
          <w:tcPr>
            <w:tcW w:w="2262" w:type="dxa"/>
          </w:tcPr>
          <w:p w14:paraId="2214D84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14BA087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I</w:t>
            </w:r>
            <w:r>
              <w:rPr>
                <w:rFonts w:cs="Arial"/>
                <w:szCs w:val="21"/>
                <w:lang w:eastAsia="zh-CN"/>
              </w:rPr>
              <w:t>PS</w:t>
            </w:r>
            <w:r>
              <w:rPr>
                <w:rFonts w:cs="Arial" w:hint="eastAsia"/>
                <w:szCs w:val="21"/>
                <w:lang w:eastAsia="zh-CN"/>
              </w:rPr>
              <w:t>ec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密钥名称</w:t>
            </w:r>
          </w:p>
        </w:tc>
      </w:tr>
      <w:tr w:rsidR="00213151" w14:paraId="01213304" w14:textId="77777777">
        <w:trPr>
          <w:cantSplit/>
        </w:trPr>
        <w:tc>
          <w:tcPr>
            <w:tcW w:w="2558" w:type="dxa"/>
            <w:vAlign w:val="center"/>
          </w:tcPr>
          <w:p w14:paraId="7316D59F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lastRenderedPageBreak/>
              <w:t>secretKeyUploadStatus</w:t>
            </w:r>
            <w:proofErr w:type="spellEnd"/>
          </w:p>
        </w:tc>
        <w:tc>
          <w:tcPr>
            <w:tcW w:w="2262" w:type="dxa"/>
          </w:tcPr>
          <w:p w14:paraId="4E0E3AA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12ED2FA7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/>
              </w:rPr>
              <w:t>I</w:t>
            </w:r>
            <w:r>
              <w:rPr>
                <w:rFonts w:cs="Arial"/>
                <w:szCs w:val="21"/>
                <w:lang w:eastAsia="zh-CN"/>
              </w:rPr>
              <w:t>PS</w:t>
            </w:r>
            <w:r>
              <w:rPr>
                <w:rFonts w:cs="Arial" w:hint="eastAsia"/>
                <w:szCs w:val="21"/>
                <w:lang w:eastAsia="zh-CN"/>
              </w:rPr>
              <w:t>ec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密钥</w:t>
            </w:r>
            <w:r>
              <w:rPr>
                <w:rFonts w:cs="Arial" w:hint="eastAsia"/>
                <w:szCs w:val="21"/>
                <w:lang w:eastAsia="zh-CN" w:bidi="ar"/>
              </w:rPr>
              <w:t>下发状态</w:t>
            </w:r>
          </w:p>
          <w:p w14:paraId="3049CD5F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0- Failed,</w:t>
            </w:r>
          </w:p>
          <w:p w14:paraId="1A5875BA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1- succeeded,</w:t>
            </w:r>
          </w:p>
          <w:p w14:paraId="4EA92D99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2- In progress</w:t>
            </w:r>
            <w:r>
              <w:rPr>
                <w:rFonts w:cs="Arial"/>
                <w:szCs w:val="21"/>
                <w:lang w:eastAsia="zh-CN" w:bidi="ar"/>
              </w:rPr>
              <w:t>,</w:t>
            </w:r>
            <w:r>
              <w:rPr>
                <w:rFonts w:cs="Arial" w:hint="eastAsia"/>
                <w:szCs w:val="21"/>
                <w:lang w:eastAsia="zh-CN" w:bidi="ar"/>
              </w:rPr>
              <w:t xml:space="preserve"> </w:t>
            </w:r>
          </w:p>
          <w:p w14:paraId="4B4715EE" w14:textId="77777777" w:rsidR="00213151" w:rsidRDefault="00000000">
            <w:pPr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3-unissued</w:t>
            </w:r>
          </w:p>
        </w:tc>
      </w:tr>
      <w:tr w:rsidR="00213151" w14:paraId="293A5E2C" w14:textId="77777777">
        <w:trPr>
          <w:cantSplit/>
        </w:trPr>
        <w:tc>
          <w:tcPr>
            <w:tcW w:w="2558" w:type="dxa"/>
            <w:vAlign w:val="center"/>
          </w:tcPr>
          <w:p w14:paraId="71AED4FA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id</w:t>
            </w:r>
          </w:p>
        </w:tc>
        <w:tc>
          <w:tcPr>
            <w:tcW w:w="2262" w:type="dxa"/>
          </w:tcPr>
          <w:p w14:paraId="5B2D6152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int</w:t>
            </w:r>
          </w:p>
        </w:tc>
        <w:tc>
          <w:tcPr>
            <w:tcW w:w="3544" w:type="dxa"/>
            <w:vAlign w:val="center"/>
          </w:tcPr>
          <w:p w14:paraId="76FB7EBF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id</w:t>
            </w:r>
          </w:p>
        </w:tc>
      </w:tr>
      <w:tr w:rsidR="00213151" w14:paraId="5E0DB685" w14:textId="77777777">
        <w:trPr>
          <w:cantSplit/>
        </w:trPr>
        <w:tc>
          <w:tcPr>
            <w:tcW w:w="2558" w:type="dxa"/>
            <w:vAlign w:val="center"/>
          </w:tcPr>
          <w:p w14:paraId="3F3B9055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uploader</w:t>
            </w:r>
          </w:p>
        </w:tc>
        <w:tc>
          <w:tcPr>
            <w:tcW w:w="2262" w:type="dxa"/>
          </w:tcPr>
          <w:p w14:paraId="6B1CD841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4CA12B7A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上传者</w:t>
            </w:r>
          </w:p>
        </w:tc>
      </w:tr>
      <w:tr w:rsidR="00213151" w14:paraId="56AF09C6" w14:textId="77777777">
        <w:trPr>
          <w:cantSplit/>
        </w:trPr>
        <w:tc>
          <w:tcPr>
            <w:tcW w:w="2558" w:type="dxa"/>
            <w:vAlign w:val="center"/>
          </w:tcPr>
          <w:p w14:paraId="4F1FE5EE" w14:textId="77777777" w:rsidR="00213151" w:rsidRDefault="00000000">
            <w:pPr>
              <w:widowControl/>
              <w:spacing w:line="240" w:lineRule="auto"/>
              <w:rPr>
                <w:rFonts w:cs="Arial"/>
                <w:szCs w:val="21"/>
                <w:lang w:eastAsia="zh-CN" w:bidi="ar"/>
              </w:rPr>
            </w:pPr>
            <w:proofErr w:type="spellStart"/>
            <w:r>
              <w:rPr>
                <w:rFonts w:cs="Arial" w:hint="eastAsia"/>
                <w:szCs w:val="21"/>
                <w:lang w:eastAsia="zh-CN" w:bidi="ar"/>
              </w:rPr>
              <w:t>uploadTime</w:t>
            </w:r>
            <w:proofErr w:type="spellEnd"/>
          </w:p>
        </w:tc>
        <w:tc>
          <w:tcPr>
            <w:tcW w:w="2262" w:type="dxa"/>
          </w:tcPr>
          <w:p w14:paraId="15C4BE98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String</w:t>
            </w:r>
          </w:p>
        </w:tc>
        <w:tc>
          <w:tcPr>
            <w:tcW w:w="3544" w:type="dxa"/>
            <w:vAlign w:val="center"/>
          </w:tcPr>
          <w:p w14:paraId="37D08C9C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 w:bidi="ar"/>
              </w:rPr>
              <w:t>上传时间</w:t>
            </w:r>
          </w:p>
        </w:tc>
      </w:tr>
    </w:tbl>
    <w:p w14:paraId="1416C740" w14:textId="77777777" w:rsidR="00213151" w:rsidRDefault="00000000">
      <w:pPr>
        <w:rPr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示例</w:t>
      </w:r>
    </w:p>
    <w:tbl>
      <w:tblPr>
        <w:tblStyle w:val="afc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213151" w14:paraId="527AC1B0" w14:textId="77777777">
        <w:tc>
          <w:tcPr>
            <w:tcW w:w="8522" w:type="dxa"/>
          </w:tcPr>
          <w:p w14:paraId="48E69F51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请求</w:t>
            </w:r>
          </w:p>
        </w:tc>
      </w:tr>
      <w:tr w:rsidR="00213151" w14:paraId="62569E39" w14:textId="77777777">
        <w:tc>
          <w:tcPr>
            <w:tcW w:w="8522" w:type="dxa"/>
          </w:tcPr>
          <w:p w14:paraId="4A655FEB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curl --location --request GET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'http://172.21.175.129:8081/northboundApi/v1/enodeb/infos/cert/status/120200044821BSB0020'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\</w:t>
            </w:r>
          </w:p>
          <w:p w14:paraId="2E1D923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--header </w:t>
            </w:r>
            <w:r>
              <w:rPr>
                <w:rFonts w:ascii="Consolas" w:eastAsia="Consolas" w:hAnsi="Consolas" w:cs="Consolas"/>
                <w:color w:val="2A00FF"/>
                <w:sz w:val="18"/>
                <w:szCs w:val="18"/>
                <w:shd w:val="clear" w:color="auto" w:fill="FFFFFE"/>
                <w:lang w:eastAsia="zh-CN" w:bidi="ar"/>
              </w:rPr>
              <w:t>'Authorization: eyJ0eXAiOiJKV1QiLCJhbGciOiJIUzI1NiJ9.eyJpYXQiOjE2OTkwMDAyMDEsInVzZXJuYW1lIjoid3lxIn0.XfJq4hCGpE2f-Z9eCFz29WaUr1QlzpQ4A4WHPHe7osE'</w:t>
            </w:r>
          </w:p>
          <w:p w14:paraId="3F7E10C8" w14:textId="77777777" w:rsidR="00213151" w:rsidRDefault="00213151">
            <w:pPr>
              <w:widowControl/>
              <w:shd w:val="clear" w:color="auto" w:fill="FFFFFE"/>
              <w:spacing w:line="270" w:lineRule="atLeast"/>
              <w:rPr>
                <w:rStyle w:val="aff"/>
                <w:color w:val="000000" w:themeColor="text1"/>
                <w:szCs w:val="22"/>
                <w:u w:val="none"/>
                <w:lang w:eastAsia="zh-CN"/>
              </w:rPr>
            </w:pPr>
          </w:p>
        </w:tc>
      </w:tr>
      <w:tr w:rsidR="00213151" w14:paraId="2BE551D3" w14:textId="77777777">
        <w:tc>
          <w:tcPr>
            <w:tcW w:w="8522" w:type="dxa"/>
          </w:tcPr>
          <w:p w14:paraId="3000DB2E" w14:textId="77777777" w:rsidR="00213151" w:rsidRDefault="00000000">
            <w:pPr>
              <w:rPr>
                <w:rFonts w:cs="Arial"/>
                <w:color w:val="505050"/>
                <w:szCs w:val="21"/>
                <w:shd w:val="clear" w:color="auto" w:fill="FFFFFF"/>
                <w:lang w:eastAsia="zh-CN"/>
              </w:rPr>
            </w:pPr>
            <w:r>
              <w:rPr>
                <w:rFonts w:cs="Arial" w:hint="eastAsia"/>
                <w:b/>
                <w:bCs/>
                <w:color w:val="505050"/>
                <w:szCs w:val="21"/>
                <w:shd w:val="clear" w:color="auto" w:fill="FFFFFF"/>
                <w:lang w:eastAsia="zh-CN"/>
              </w:rPr>
              <w:t>相应</w:t>
            </w:r>
          </w:p>
        </w:tc>
      </w:tr>
      <w:tr w:rsidR="00213151" w14:paraId="22FE61D2" w14:textId="77777777">
        <w:tc>
          <w:tcPr>
            <w:tcW w:w="8522" w:type="dxa"/>
          </w:tcPr>
          <w:p w14:paraId="1780C48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{</w:t>
            </w:r>
          </w:p>
          <w:p w14:paraId="42001D5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"code"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200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972C2EA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"message"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"success"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62AC4DD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"data"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{</w:t>
            </w:r>
          </w:p>
          <w:p w14:paraId="07333236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caFileName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"20231101-031650_caCert.der"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5219F3D2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caUploadStatus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"1"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8AB8D9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serialNumber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"120200044821BSB0020"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7863AC9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certUploadStatus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"3"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22E071A0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secretKeyUploadStatus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"3"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1773C219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"uploader"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"north(</w:t>
            </w:r>
            <w:proofErr w:type="spellStart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wyq</w:t>
            </w:r>
            <w:proofErr w:type="spellEnd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)"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EE9EAAF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"description"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"1234"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7EDD1EDA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secretKeyFileName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ENBKey.der</w:t>
            </w:r>
            <w:proofErr w:type="spellEnd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03F584E3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updateTime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7CF7BD52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eastAsia="zh-CN" w:bidi="ar"/>
              </w:rPr>
              <w:t>9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4726F038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uploadTime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"2023-11-03 08:34:23"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,</w:t>
            </w:r>
          </w:p>
          <w:p w14:paraId="3BDA70E1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certFileName</w:t>
            </w:r>
            <w:proofErr w:type="spellEnd"/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ENBCert.der</w:t>
            </w:r>
            <w:proofErr w:type="spellEnd"/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eastAsia="zh-CN" w:bidi="ar"/>
              </w:rPr>
              <w:t>"</w:t>
            </w:r>
          </w:p>
          <w:p w14:paraId="46294E1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    }</w:t>
            </w:r>
          </w:p>
          <w:p w14:paraId="39A5A6D7" w14:textId="77777777" w:rsidR="00213151" w:rsidRDefault="00000000">
            <w:pPr>
              <w:widowControl/>
              <w:shd w:val="clear" w:color="auto" w:fill="FFFFFE"/>
              <w:spacing w:line="270" w:lineRule="atLeast"/>
              <w:rPr>
                <w:rFonts w:ascii="Helvetica" w:hAnsi="Helvetica" w:cs="Helvetica"/>
                <w:b/>
                <w:bCs/>
                <w:color w:val="505050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eastAsia="zh-CN" w:bidi="ar"/>
              </w:rPr>
              <w:t>}</w:t>
            </w:r>
          </w:p>
        </w:tc>
      </w:tr>
    </w:tbl>
    <w:p w14:paraId="13FB755B" w14:textId="77777777" w:rsidR="00213151" w:rsidRDefault="00213151"/>
    <w:p w14:paraId="30D1E326" w14:textId="77777777" w:rsidR="00213151" w:rsidRDefault="00000000">
      <w:pPr>
        <w:pStyle w:val="1"/>
        <w:numPr>
          <w:ilvl w:val="0"/>
          <w:numId w:val="5"/>
        </w:numPr>
        <w:ind w:left="0" w:firstLine="0"/>
        <w:rPr>
          <w:lang w:eastAsia="zh-CN"/>
        </w:rPr>
      </w:pPr>
      <w:bookmarkStart w:id="100" w:name="_Toc163485639"/>
      <w:r>
        <w:rPr>
          <w:rFonts w:hint="eastAsia"/>
          <w:lang w:eastAsia="zh-CN"/>
        </w:rPr>
        <w:t>状态码</w:t>
      </w:r>
      <w:bookmarkEnd w:id="56"/>
      <w:bookmarkEnd w:id="57"/>
      <w:r>
        <w:rPr>
          <w:rFonts w:hint="eastAsia"/>
          <w:lang w:eastAsia="zh-CN"/>
        </w:rPr>
        <w:t>描述</w:t>
      </w:r>
      <w:bookmarkEnd w:id="100"/>
    </w:p>
    <w:tbl>
      <w:tblPr>
        <w:tblStyle w:val="afc"/>
        <w:tblW w:w="836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60"/>
        <w:gridCol w:w="6804"/>
      </w:tblGrid>
      <w:tr w:rsidR="00213151" w14:paraId="4BC908B4" w14:textId="77777777">
        <w:tc>
          <w:tcPr>
            <w:tcW w:w="1560" w:type="dxa"/>
            <w:shd w:val="clear" w:color="auto" w:fill="D9D9D9" w:themeFill="background1" w:themeFillShade="D9"/>
          </w:tcPr>
          <w:p w14:paraId="7F040064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/>
                <w:b/>
                <w:szCs w:val="21"/>
              </w:rPr>
              <w:t>状态码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5790097E" w14:textId="77777777" w:rsidR="00213151" w:rsidRDefault="00000000">
            <w:pPr>
              <w:spacing w:line="240" w:lineRule="auto"/>
              <w:jc w:val="center"/>
              <w:rPr>
                <w:rFonts w:cs="Arial"/>
                <w:b/>
                <w:szCs w:val="21"/>
              </w:rPr>
            </w:pPr>
            <w:r>
              <w:rPr>
                <w:rFonts w:cs="Arial" w:hint="eastAsia"/>
                <w:b/>
                <w:szCs w:val="21"/>
                <w:lang w:eastAsia="zh-CN"/>
              </w:rPr>
              <w:t>描述</w:t>
            </w:r>
          </w:p>
        </w:tc>
      </w:tr>
      <w:tr w:rsidR="00213151" w14:paraId="1B2DBCA5" w14:textId="77777777">
        <w:tc>
          <w:tcPr>
            <w:tcW w:w="1560" w:type="dxa"/>
          </w:tcPr>
          <w:p w14:paraId="7A5FCABD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200</w:t>
            </w:r>
          </w:p>
        </w:tc>
        <w:tc>
          <w:tcPr>
            <w:tcW w:w="6804" w:type="dxa"/>
          </w:tcPr>
          <w:p w14:paraId="47F19D56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请求成功</w:t>
            </w:r>
          </w:p>
        </w:tc>
      </w:tr>
      <w:tr w:rsidR="00213151" w14:paraId="40920876" w14:textId="77777777">
        <w:tc>
          <w:tcPr>
            <w:tcW w:w="1560" w:type="dxa"/>
          </w:tcPr>
          <w:p w14:paraId="44AAB59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401</w:t>
            </w:r>
          </w:p>
        </w:tc>
        <w:tc>
          <w:tcPr>
            <w:tcW w:w="6804" w:type="dxa"/>
          </w:tcPr>
          <w:p w14:paraId="64057623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请求用户身份验证</w:t>
            </w:r>
          </w:p>
        </w:tc>
      </w:tr>
      <w:tr w:rsidR="00213151" w14:paraId="14EEDCD6" w14:textId="77777777">
        <w:tc>
          <w:tcPr>
            <w:tcW w:w="1560" w:type="dxa"/>
          </w:tcPr>
          <w:p w14:paraId="3D5B7859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lastRenderedPageBreak/>
              <w:t>500</w:t>
            </w:r>
          </w:p>
        </w:tc>
        <w:tc>
          <w:tcPr>
            <w:tcW w:w="6804" w:type="dxa"/>
          </w:tcPr>
          <w:p w14:paraId="7924D43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服务器内部错误，无法完成请求</w:t>
            </w:r>
          </w:p>
        </w:tc>
      </w:tr>
      <w:tr w:rsidR="00213151" w14:paraId="28D34AEC" w14:textId="77777777">
        <w:tc>
          <w:tcPr>
            <w:tcW w:w="1560" w:type="dxa"/>
          </w:tcPr>
          <w:p w14:paraId="2A9ACBE5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502</w:t>
            </w:r>
          </w:p>
        </w:tc>
        <w:tc>
          <w:tcPr>
            <w:tcW w:w="6804" w:type="dxa"/>
          </w:tcPr>
          <w:p w14:paraId="0F8CD4FB" w14:textId="77777777" w:rsidR="00213151" w:rsidRDefault="00000000">
            <w:pPr>
              <w:spacing w:line="240" w:lineRule="auto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t>当作为网关或代理的服务器尝试执行请求时，从远程服务器接收到无效响应</w:t>
            </w:r>
          </w:p>
        </w:tc>
      </w:tr>
    </w:tbl>
    <w:p w14:paraId="4CEDF9E1" w14:textId="77777777" w:rsidR="00213151" w:rsidRDefault="00213151">
      <w:pPr>
        <w:widowControl/>
        <w:numPr>
          <w:ilvl w:val="255"/>
          <w:numId w:val="0"/>
        </w:numPr>
        <w:suppressAutoHyphens w:val="0"/>
        <w:spacing w:before="60" w:after="60" w:line="240" w:lineRule="auto"/>
        <w:rPr>
          <w:rFonts w:asciiTheme="minorHAnsi" w:hAnsiTheme="minorHAnsi"/>
          <w:szCs w:val="21"/>
          <w:lang w:eastAsia="zh-CN"/>
        </w:rPr>
      </w:pPr>
    </w:p>
    <w:p w14:paraId="609804C7" w14:textId="77777777" w:rsidR="00213151" w:rsidRDefault="00000000">
      <w:pPr>
        <w:pStyle w:val="1"/>
        <w:numPr>
          <w:ilvl w:val="255"/>
          <w:numId w:val="0"/>
        </w:numPr>
        <w:rPr>
          <w:lang w:eastAsia="zh-CN"/>
        </w:rPr>
      </w:pPr>
      <w:bookmarkStart w:id="101" w:name="_Toc163485640"/>
      <w:r>
        <w:rPr>
          <w:rFonts w:hint="eastAsia"/>
          <w:lang w:eastAsia="zh-CN"/>
        </w:rPr>
        <w:t>Part2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LDAP</w:t>
      </w:r>
      <w:bookmarkEnd w:id="101"/>
    </w:p>
    <w:p w14:paraId="42FC308B" w14:textId="77777777" w:rsidR="00213151" w:rsidRDefault="00000000">
      <w:pPr>
        <w:pStyle w:val="1"/>
        <w:numPr>
          <w:ilvl w:val="0"/>
          <w:numId w:val="6"/>
        </w:numPr>
        <w:tabs>
          <w:tab w:val="clear" w:pos="432"/>
        </w:tabs>
        <w:ind w:left="0" w:firstLine="0"/>
        <w:rPr>
          <w:lang w:eastAsia="zh-CN"/>
        </w:rPr>
      </w:pPr>
      <w:bookmarkStart w:id="102" w:name="_Toc163485641"/>
      <w:r>
        <w:rPr>
          <w:rFonts w:hint="eastAsia"/>
          <w:lang w:eastAsia="zh-CN"/>
        </w:rPr>
        <w:t>什么是</w:t>
      </w:r>
      <w:r>
        <w:rPr>
          <w:rFonts w:hint="eastAsia"/>
          <w:lang w:eastAsia="zh-CN"/>
        </w:rPr>
        <w:t>LDAP</w:t>
      </w:r>
      <w:bookmarkEnd w:id="102"/>
    </w:p>
    <w:p w14:paraId="5FDF0DB3" w14:textId="77777777" w:rsidR="00213151" w:rsidRDefault="00000000">
      <w:r>
        <w:rPr>
          <w:rFonts w:hint="eastAsia"/>
        </w:rPr>
        <w:t>轻量级目录访问协议（</w:t>
      </w:r>
      <w:r>
        <w:rPr>
          <w:rFonts w:hint="eastAsia"/>
        </w:rPr>
        <w:t>LDAP</w:t>
      </w:r>
      <w:r>
        <w:rPr>
          <w:rFonts w:hint="eastAsia"/>
        </w:rPr>
        <w:t>）是一种开放、中立的行业标准应用程序协议，通过</w:t>
      </w:r>
      <w:r>
        <w:rPr>
          <w:rFonts w:hint="eastAsia"/>
        </w:rPr>
        <w:t>IP</w:t>
      </w:r>
      <w:r>
        <w:rPr>
          <w:rFonts w:hint="eastAsia"/>
        </w:rPr>
        <w:t>协议为分布式信息提供目录信息的访问控制和维护。</w:t>
      </w:r>
    </w:p>
    <w:p w14:paraId="0B1D77A1" w14:textId="77777777" w:rsidR="00213151" w:rsidRDefault="00000000">
      <w:pPr>
        <w:pStyle w:val="2"/>
        <w:numPr>
          <w:ilvl w:val="1"/>
          <w:numId w:val="6"/>
        </w:numPr>
        <w:tabs>
          <w:tab w:val="clear" w:pos="718"/>
        </w:tabs>
        <w:rPr>
          <w:lang w:eastAsia="zh-CN"/>
        </w:rPr>
      </w:pPr>
      <w:r>
        <w:rPr>
          <w:rFonts w:hint="eastAsia"/>
          <w:color w:val="000000" w:themeColor="text1"/>
          <w:sz w:val="24"/>
          <w:lang w:eastAsia="zh-CN"/>
        </w:rPr>
        <w:t xml:space="preserve"> </w:t>
      </w:r>
      <w:bookmarkStart w:id="103" w:name="_Toc163485642"/>
      <w:r>
        <w:rPr>
          <w:rFonts w:hint="eastAsia"/>
          <w:color w:val="000000" w:themeColor="text1"/>
          <w:sz w:val="24"/>
          <w:lang w:eastAsia="zh-CN"/>
        </w:rPr>
        <w:t>LDAP</w:t>
      </w:r>
      <w:r>
        <w:rPr>
          <w:rFonts w:hint="eastAsia"/>
          <w:color w:val="000000" w:themeColor="text1"/>
          <w:sz w:val="24"/>
          <w:lang w:eastAsia="zh-CN"/>
        </w:rPr>
        <w:t>功能</w:t>
      </w:r>
      <w:bookmarkEnd w:id="103"/>
    </w:p>
    <w:p w14:paraId="048308AD" w14:textId="2CB3D54F" w:rsidR="00213151" w:rsidRDefault="00000000" w:rsidP="00F244F7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用户帐户以集中方式存储</w:t>
      </w:r>
      <w:r w:rsidR="00F244F7">
        <w:rPr>
          <w:rFonts w:hint="eastAsia"/>
          <w:lang w:eastAsia="zh-CN"/>
        </w:rPr>
        <w:t>。</w:t>
      </w:r>
    </w:p>
    <w:p w14:paraId="31F07644" w14:textId="0A0B13F1" w:rsidR="00213151" w:rsidRDefault="00000000" w:rsidP="00F244F7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Single Sign-On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SSO</w:t>
      </w:r>
      <w:r>
        <w:rPr>
          <w:rFonts w:hint="eastAsia"/>
          <w:lang w:eastAsia="zh-CN"/>
        </w:rPr>
        <w:t>）</w:t>
      </w:r>
      <w:r w:rsidR="00F244F7">
        <w:rPr>
          <w:rFonts w:hint="eastAsia"/>
          <w:lang w:eastAsia="zh-CN"/>
        </w:rPr>
        <w:t>。</w:t>
      </w:r>
    </w:p>
    <w:p w14:paraId="70F5E8FD" w14:textId="77777777" w:rsidR="00213151" w:rsidRDefault="00000000">
      <w:pPr>
        <w:pStyle w:val="2"/>
        <w:numPr>
          <w:ilvl w:val="1"/>
          <w:numId w:val="6"/>
        </w:numPr>
        <w:tabs>
          <w:tab w:val="clear" w:pos="718"/>
        </w:tabs>
        <w:rPr>
          <w:lang w:eastAsia="zh-CN"/>
        </w:rPr>
      </w:pPr>
      <w:r>
        <w:rPr>
          <w:rFonts w:hint="eastAsia"/>
          <w:color w:val="000000" w:themeColor="text1"/>
          <w:sz w:val="24"/>
          <w:lang w:eastAsia="zh-CN"/>
        </w:rPr>
        <w:t xml:space="preserve"> </w:t>
      </w:r>
      <w:bookmarkStart w:id="104" w:name="_Toc163485643"/>
      <w:r>
        <w:rPr>
          <w:rFonts w:hint="eastAsia"/>
          <w:color w:val="000000" w:themeColor="text1"/>
          <w:sz w:val="24"/>
          <w:lang w:eastAsia="zh-CN"/>
        </w:rPr>
        <w:t>LDAP</w:t>
      </w:r>
      <w:r>
        <w:rPr>
          <w:rFonts w:hint="eastAsia"/>
          <w:color w:val="000000" w:themeColor="text1"/>
          <w:sz w:val="24"/>
          <w:lang w:eastAsia="zh-CN"/>
        </w:rPr>
        <w:t>基本模型</w:t>
      </w:r>
      <w:bookmarkEnd w:id="104"/>
    </w:p>
    <w:p w14:paraId="24F82D65" w14:textId="77777777" w:rsidR="00213151" w:rsidRDefault="00000000">
      <w:pPr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114300" distR="114300" wp14:anchorId="286EF94B" wp14:editId="445E87BD">
            <wp:extent cx="4772025" cy="2205990"/>
            <wp:effectExtent l="0" t="0" r="0" b="3810"/>
            <wp:docPr id="17" name="图片 17" descr="LD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DAP"/>
                    <pic:cNvPicPr>
                      <a:picLocks noChangeAspect="1"/>
                    </pic:cNvPicPr>
                  </pic:nvPicPr>
                  <pic:blipFill>
                    <a:blip r:embed="rId16"/>
                    <a:srcRect b="43767"/>
                    <a:stretch>
                      <a:fillRect/>
                    </a:stretch>
                  </pic:blipFill>
                  <pic:spPr>
                    <a:xfrm>
                      <a:off x="0" y="0"/>
                      <a:ext cx="4773563" cy="220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3C5A" w14:textId="77777777" w:rsidR="00213151" w:rsidRDefault="00213151">
      <w:pPr>
        <w:rPr>
          <w:lang w:eastAsia="zh-CN"/>
        </w:rPr>
      </w:pPr>
    </w:p>
    <w:tbl>
      <w:tblPr>
        <w:tblW w:w="827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59"/>
        <w:gridCol w:w="2123"/>
        <w:gridCol w:w="4893"/>
      </w:tblGrid>
      <w:tr w:rsidR="00213151" w14:paraId="777E0E9D" w14:textId="77777777">
        <w:trPr>
          <w:trHeight w:val="270"/>
        </w:trPr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023F87" w14:textId="77777777" w:rsidR="00213151" w:rsidRDefault="00000000">
            <w:pPr>
              <w:widowControl/>
              <w:textAlignment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rial" w:hint="eastAsia"/>
                <w:b/>
                <w:bCs/>
                <w:color w:val="000000"/>
                <w:sz w:val="22"/>
                <w:szCs w:val="22"/>
                <w:lang w:eastAsia="zh-CN" w:bidi="ar"/>
              </w:rPr>
              <w:t>属性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4C2164" w14:textId="77777777" w:rsidR="00213151" w:rsidRDefault="00000000">
            <w:pPr>
              <w:widowControl/>
              <w:textAlignment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rial" w:hint="eastAsia"/>
                <w:b/>
                <w:bCs/>
                <w:color w:val="000000"/>
                <w:sz w:val="22"/>
                <w:szCs w:val="22"/>
                <w:lang w:eastAsia="zh-CN" w:bidi="ar"/>
              </w:rPr>
              <w:t>名称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A9E334" w14:textId="77777777" w:rsidR="00213151" w:rsidRDefault="00000000">
            <w:pPr>
              <w:widowControl/>
              <w:textAlignment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rial" w:hint="eastAsia"/>
                <w:b/>
                <w:bCs/>
                <w:color w:val="000000"/>
                <w:sz w:val="22"/>
                <w:szCs w:val="22"/>
                <w:lang w:eastAsia="zh-CN" w:bidi="ar"/>
              </w:rPr>
              <w:t>描述</w:t>
            </w:r>
          </w:p>
        </w:tc>
      </w:tr>
      <w:tr w:rsidR="00213151" w14:paraId="2EA45FAF" w14:textId="77777777">
        <w:trPr>
          <w:trHeight w:val="540"/>
        </w:trPr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039D3D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c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B3FEE8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country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46EAA4" w14:textId="77777777" w:rsidR="00213151" w:rsidRDefault="00000000">
            <w:pPr>
              <w:widowControl/>
              <w:textAlignment w:val="center"/>
              <w:rPr>
                <w:rFonts w:cs="Arial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  <w:lang w:eastAsia="zh-CN" w:bidi="ar"/>
              </w:rPr>
              <w:t>两位数的国家</w:t>
            </w:r>
            <w:r>
              <w:rPr>
                <w:rFonts w:cs="Arial" w:hint="eastAsia"/>
                <w:sz w:val="22"/>
                <w:szCs w:val="22"/>
                <w:lang w:eastAsia="zh-CN" w:bidi="ar"/>
              </w:rPr>
              <w:t>/</w:t>
            </w:r>
            <w:r>
              <w:rPr>
                <w:rFonts w:cs="Arial" w:hint="eastAsia"/>
                <w:sz w:val="22"/>
                <w:szCs w:val="22"/>
                <w:lang w:eastAsia="zh-CN" w:bidi="ar"/>
              </w:rPr>
              <w:t>地区代码。例如，</w:t>
            </w:r>
            <w:r>
              <w:rPr>
                <w:rFonts w:cs="Arial" w:hint="eastAsia"/>
                <w:sz w:val="22"/>
                <w:szCs w:val="22"/>
                <w:lang w:eastAsia="zh-CN" w:bidi="ar"/>
              </w:rPr>
              <w:t>CN</w:t>
            </w:r>
            <w:r>
              <w:rPr>
                <w:rFonts w:cs="Arial" w:hint="eastAsia"/>
                <w:sz w:val="22"/>
                <w:szCs w:val="22"/>
                <w:lang w:eastAsia="zh-CN" w:bidi="ar"/>
              </w:rPr>
              <w:t>、</w:t>
            </w:r>
            <w:r>
              <w:rPr>
                <w:rFonts w:cs="Arial" w:hint="eastAsia"/>
                <w:sz w:val="22"/>
                <w:szCs w:val="22"/>
                <w:lang w:eastAsia="zh-CN" w:bidi="ar"/>
              </w:rPr>
              <w:t>US</w:t>
            </w:r>
            <w:r>
              <w:rPr>
                <w:rFonts w:cs="Arial" w:hint="eastAsia"/>
                <w:sz w:val="22"/>
                <w:szCs w:val="22"/>
                <w:lang w:eastAsia="zh-CN" w:bidi="ar"/>
              </w:rPr>
              <w:t>、</w:t>
            </w:r>
            <w:r>
              <w:rPr>
                <w:rFonts w:cs="Arial" w:hint="eastAsia"/>
                <w:sz w:val="22"/>
                <w:szCs w:val="22"/>
                <w:lang w:eastAsia="zh-CN" w:bidi="ar"/>
              </w:rPr>
              <w:t>HK</w:t>
            </w:r>
            <w:r>
              <w:rPr>
                <w:rFonts w:cs="Arial" w:hint="eastAsia"/>
                <w:sz w:val="22"/>
                <w:szCs w:val="22"/>
                <w:lang w:eastAsia="zh-CN" w:bidi="ar"/>
              </w:rPr>
              <w:t>、</w:t>
            </w:r>
            <w:r>
              <w:rPr>
                <w:rFonts w:cs="Arial" w:hint="eastAsia"/>
                <w:sz w:val="22"/>
                <w:szCs w:val="22"/>
                <w:lang w:eastAsia="zh-CN" w:bidi="ar"/>
              </w:rPr>
              <w:t>JP</w:t>
            </w:r>
            <w:r>
              <w:rPr>
                <w:rFonts w:cs="Arial" w:hint="eastAsia"/>
                <w:sz w:val="22"/>
                <w:szCs w:val="22"/>
                <w:lang w:eastAsia="zh-CN" w:bidi="ar"/>
              </w:rPr>
              <w:t>等。</w:t>
            </w:r>
          </w:p>
        </w:tc>
      </w:tr>
      <w:tr w:rsidR="00213151" w14:paraId="18598670" w14:textId="77777777">
        <w:trPr>
          <w:trHeight w:val="540"/>
        </w:trPr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F788B3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cn</w:t>
            </w:r>
            <w:proofErr w:type="spellEnd"/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4429D9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common name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06362F" w14:textId="77777777" w:rsidR="00213151" w:rsidRDefault="00000000">
            <w:pPr>
              <w:widowControl/>
              <w:textAlignment w:val="center"/>
              <w:rPr>
                <w:rFonts w:cs="Arial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  <w:lang w:eastAsia="zh-CN" w:bidi="ar"/>
              </w:rPr>
              <w:t>通常指的是对象的名称。如果你是一个人，请使用你的全名。例如，</w:t>
            </w:r>
            <w:r>
              <w:rPr>
                <w:rFonts w:cs="Arial" w:hint="eastAsia"/>
                <w:sz w:val="22"/>
                <w:szCs w:val="22"/>
                <w:lang w:eastAsia="zh-CN" w:bidi="ar"/>
              </w:rPr>
              <w:t>CN=</w:t>
            </w:r>
            <w:proofErr w:type="spellStart"/>
            <w:r>
              <w:rPr>
                <w:rFonts w:cs="Arial" w:hint="eastAsia"/>
                <w:sz w:val="22"/>
                <w:szCs w:val="22"/>
                <w:lang w:eastAsia="zh-CN" w:bidi="ar"/>
              </w:rPr>
              <w:t>ldapadmin</w:t>
            </w:r>
            <w:proofErr w:type="spellEnd"/>
          </w:p>
        </w:tc>
      </w:tr>
      <w:tr w:rsidR="00213151" w14:paraId="7EDBE013" w14:textId="77777777">
        <w:trPr>
          <w:trHeight w:val="540"/>
        </w:trPr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87369A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dc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468977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domain component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1453B4" w14:textId="77777777" w:rsidR="00213151" w:rsidRDefault="00000000">
            <w:pPr>
              <w:widowControl/>
              <w:textAlignment w:val="center"/>
              <w:rPr>
                <w:rFonts w:cs="Arial"/>
                <w:sz w:val="22"/>
                <w:szCs w:val="22"/>
              </w:rPr>
            </w:pPr>
            <w:r>
              <w:rPr>
                <w:rFonts w:cs="Arial" w:hint="eastAsia"/>
                <w:sz w:val="22"/>
                <w:szCs w:val="22"/>
                <w:lang w:eastAsia="zh-CN" w:bidi="ar"/>
              </w:rPr>
              <w:t>通常会指定域名。示例：</w:t>
            </w:r>
            <w:r>
              <w:rPr>
                <w:rFonts w:cs="Arial" w:hint="eastAsia"/>
                <w:sz w:val="22"/>
                <w:szCs w:val="22"/>
                <w:lang w:eastAsia="zh-CN" w:bidi="ar"/>
              </w:rPr>
              <w:t>DC=</w:t>
            </w:r>
            <w:proofErr w:type="spellStart"/>
            <w:r>
              <w:rPr>
                <w:rFonts w:cs="Arial" w:hint="eastAsia"/>
                <w:sz w:val="22"/>
                <w:szCs w:val="22"/>
                <w:lang w:eastAsia="zh-CN" w:bidi="ar"/>
              </w:rPr>
              <w:t>lenovo</w:t>
            </w:r>
            <w:proofErr w:type="spellEnd"/>
            <w:r>
              <w:rPr>
                <w:rFonts w:cs="Arial" w:hint="eastAsia"/>
                <w:sz w:val="22"/>
                <w:szCs w:val="22"/>
                <w:lang w:eastAsia="zh-CN" w:bidi="ar"/>
              </w:rPr>
              <w:t>，</w:t>
            </w:r>
            <w:r>
              <w:rPr>
                <w:rFonts w:cs="Arial" w:hint="eastAsia"/>
                <w:sz w:val="22"/>
                <w:szCs w:val="22"/>
                <w:lang w:eastAsia="zh-CN" w:bidi="ar"/>
              </w:rPr>
              <w:t>DC=com</w:t>
            </w:r>
          </w:p>
        </w:tc>
      </w:tr>
      <w:tr w:rsidR="00213151" w14:paraId="057A23FB" w14:textId="77777777">
        <w:trPr>
          <w:trHeight w:val="810"/>
        </w:trPr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30483D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lastRenderedPageBreak/>
              <w:t>dn</w:t>
            </w:r>
            <w:proofErr w:type="spellEnd"/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50386E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distinguished name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91BFDC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唯一标识符，类似于绝对路径，每个对象都有一个唯一的标识符。示例：</w:t>
            </w:r>
            <w:proofErr w:type="spellStart"/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uid</w:t>
            </w:r>
            <w:proofErr w:type="spellEnd"/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=tester</w:t>
            </w: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，</w:t>
            </w:r>
            <w:proofErr w:type="spellStart"/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ou</w:t>
            </w:r>
            <w:proofErr w:type="spellEnd"/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=People</w:t>
            </w: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，</w:t>
            </w: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dc=example</w:t>
            </w: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，</w:t>
            </w: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dc=com</w:t>
            </w:r>
          </w:p>
        </w:tc>
      </w:tr>
      <w:tr w:rsidR="00213151" w14:paraId="3977643E" w14:textId="77777777">
        <w:trPr>
          <w:trHeight w:val="270"/>
        </w:trPr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C30B7B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o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9C4979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organization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BB6DFE" w14:textId="77777777" w:rsidR="00213151" w:rsidRDefault="00000000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 w:hint="cs"/>
                <w:color w:val="000000"/>
                <w:sz w:val="22"/>
                <w:szCs w:val="22"/>
              </w:rPr>
              <w:t>-</w:t>
            </w:r>
          </w:p>
        </w:tc>
      </w:tr>
      <w:tr w:rsidR="00213151" w14:paraId="1FEC685A" w14:textId="77777777">
        <w:trPr>
          <w:trHeight w:val="540"/>
        </w:trPr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4D767E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ou</w:t>
            </w:r>
            <w:proofErr w:type="spellEnd"/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C77CB1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organization unit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075FA0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通常指定组织单位的名称。示例：</w:t>
            </w: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OU=Industry 8.0</w:t>
            </w: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，</w:t>
            </w: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DC=</w:t>
            </w:r>
            <w:proofErr w:type="spellStart"/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hspv</w:t>
            </w:r>
            <w:proofErr w:type="spellEnd"/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，</w:t>
            </w: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DC=com</w:t>
            </w:r>
          </w:p>
        </w:tc>
      </w:tr>
      <w:tr w:rsidR="00213151" w14:paraId="4EB42D29" w14:textId="77777777">
        <w:trPr>
          <w:trHeight w:val="540"/>
        </w:trPr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6BF579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rdn</w:t>
            </w:r>
            <w:proofErr w:type="spellEnd"/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B50651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relative distinguished name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BFFF5B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相对标识名称，类似于相对路径。示例：</w:t>
            </w:r>
            <w:proofErr w:type="spellStart"/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uid</w:t>
            </w:r>
            <w:proofErr w:type="spellEnd"/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=</w:t>
            </w: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测试仪</w:t>
            </w:r>
          </w:p>
        </w:tc>
      </w:tr>
      <w:tr w:rsidR="00213151" w14:paraId="6F328B86" w14:textId="77777777">
        <w:trPr>
          <w:trHeight w:val="540"/>
        </w:trPr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355555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sn</w:t>
            </w:r>
            <w:proofErr w:type="spellEnd"/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179D1C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sur name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2FF21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通常指一个人的姓氏。示例：</w:t>
            </w:r>
            <w:proofErr w:type="spellStart"/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sn:Wang</w:t>
            </w:r>
            <w:proofErr w:type="spellEnd"/>
          </w:p>
        </w:tc>
      </w:tr>
      <w:tr w:rsidR="00213151" w14:paraId="371961E6" w14:textId="77777777">
        <w:trPr>
          <w:trHeight w:val="540"/>
        </w:trPr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1F7B4F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uid</w:t>
            </w:r>
            <w:proofErr w:type="spellEnd"/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CA4145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eastAsia="zh-CN" w:bidi="ar"/>
              </w:rPr>
              <w:t>user id</w:t>
            </w:r>
          </w:p>
        </w:tc>
        <w:tc>
          <w:tcPr>
            <w:tcW w:w="4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6B70D" w14:textId="77777777" w:rsidR="00213151" w:rsidRDefault="00000000">
            <w:pPr>
              <w:widowControl/>
              <w:textAlignment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通常是指用户的登录名。示例：</w:t>
            </w:r>
            <w:proofErr w:type="spellStart"/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uid</w:t>
            </w:r>
            <w:proofErr w:type="spellEnd"/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=</w:t>
            </w:r>
            <w:r>
              <w:rPr>
                <w:rFonts w:cs="Arial" w:hint="eastAsia"/>
                <w:color w:val="000000"/>
                <w:sz w:val="22"/>
                <w:szCs w:val="22"/>
                <w:lang w:eastAsia="zh-CN" w:bidi="ar"/>
              </w:rPr>
              <w:t>测试仪</w:t>
            </w:r>
          </w:p>
        </w:tc>
      </w:tr>
    </w:tbl>
    <w:p w14:paraId="63CD93A3" w14:textId="77777777" w:rsidR="00213151" w:rsidRDefault="00213151">
      <w:pPr>
        <w:rPr>
          <w:lang w:eastAsia="zh-CN"/>
        </w:rPr>
      </w:pPr>
    </w:p>
    <w:p w14:paraId="60A5C14F" w14:textId="77777777" w:rsidR="00213151" w:rsidRDefault="00000000">
      <w:pPr>
        <w:pStyle w:val="2"/>
        <w:numPr>
          <w:ilvl w:val="1"/>
          <w:numId w:val="6"/>
        </w:numPr>
        <w:tabs>
          <w:tab w:val="clear" w:pos="718"/>
        </w:tabs>
        <w:rPr>
          <w:color w:val="000000" w:themeColor="text1"/>
          <w:sz w:val="24"/>
          <w:lang w:eastAsia="zh-CN"/>
        </w:rPr>
      </w:pPr>
      <w:r>
        <w:rPr>
          <w:rFonts w:hint="eastAsia"/>
          <w:color w:val="000000" w:themeColor="text1"/>
          <w:sz w:val="24"/>
          <w:lang w:eastAsia="zh-CN"/>
        </w:rPr>
        <w:t xml:space="preserve"> </w:t>
      </w:r>
      <w:bookmarkStart w:id="105" w:name="_Toc163485644"/>
      <w:r>
        <w:rPr>
          <w:rFonts w:hint="eastAsia"/>
          <w:color w:val="000000" w:themeColor="text1"/>
          <w:sz w:val="24"/>
          <w:lang w:eastAsia="zh-CN"/>
        </w:rPr>
        <w:t>LDAP</w:t>
      </w:r>
      <w:r>
        <w:rPr>
          <w:rFonts w:hint="eastAsia"/>
          <w:color w:val="000000" w:themeColor="text1"/>
          <w:sz w:val="24"/>
          <w:lang w:eastAsia="zh-CN"/>
        </w:rPr>
        <w:t>架构</w:t>
      </w:r>
      <w:bookmarkEnd w:id="105"/>
    </w:p>
    <w:p w14:paraId="608CD9C4" w14:textId="77777777" w:rsidR="00213151" w:rsidRDefault="00000000">
      <w:r>
        <w:rPr>
          <w:noProof/>
          <w:lang w:eastAsia="zh-CN"/>
        </w:rPr>
        <w:drawing>
          <wp:inline distT="0" distB="0" distL="114300" distR="114300" wp14:anchorId="798A4129" wp14:editId="47F2CA7D">
            <wp:extent cx="5268595" cy="1734820"/>
            <wp:effectExtent l="0" t="0" r="8255" b="17780"/>
            <wp:docPr id="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15FD" w14:textId="77777777" w:rsidR="00213151" w:rsidRDefault="00213151"/>
    <w:p w14:paraId="70D73FF5" w14:textId="77777777" w:rsidR="00213151" w:rsidRDefault="00000000" w:rsidP="00F244F7">
      <w:pPr>
        <w:pStyle w:val="aff4"/>
        <w:numPr>
          <w:ilvl w:val="0"/>
          <w:numId w:val="8"/>
        </w:numPr>
        <w:spacing w:beforeLines="50" w:before="156"/>
        <w:ind w:left="442" w:firstLineChars="0" w:hanging="442"/>
        <w:rPr>
          <w:rFonts w:ascii="Arial" w:hAnsi="Arial" w:cs="Arial"/>
        </w:rPr>
      </w:pPr>
      <w:r>
        <w:rPr>
          <w:rFonts w:ascii="Arial" w:hAnsi="Arial" w:cs="Arial" w:hint="eastAsia"/>
        </w:rPr>
        <w:t>用户输入用户名和密码以尝试登录</w:t>
      </w:r>
      <w:r>
        <w:rPr>
          <w:rFonts w:ascii="Arial" w:hAnsi="Arial" w:cs="Arial" w:hint="eastAsia"/>
        </w:rPr>
        <w:t>OMC</w:t>
      </w:r>
      <w:r>
        <w:rPr>
          <w:rFonts w:ascii="Arial" w:hAnsi="Arial" w:cs="Arial" w:hint="eastAsia"/>
        </w:rPr>
        <w:t>系统。</w:t>
      </w:r>
    </w:p>
    <w:p w14:paraId="0CBD8AED" w14:textId="77777777" w:rsidR="00213151" w:rsidRDefault="00000000" w:rsidP="00F244F7">
      <w:pPr>
        <w:pStyle w:val="aff4"/>
        <w:numPr>
          <w:ilvl w:val="0"/>
          <w:numId w:val="8"/>
        </w:numPr>
        <w:spacing w:beforeLines="50" w:before="156"/>
        <w:ind w:left="442" w:firstLineChars="0" w:hanging="442"/>
        <w:rPr>
          <w:rFonts w:ascii="Arial" w:hAnsi="Arial" w:cs="Arial"/>
        </w:rPr>
      </w:pPr>
      <w:r>
        <w:rPr>
          <w:rFonts w:ascii="Arial" w:hAnsi="Arial" w:cs="Arial" w:hint="eastAsia"/>
        </w:rPr>
        <w:t>OMC</w:t>
      </w:r>
      <w:r>
        <w:rPr>
          <w:rFonts w:ascii="Arial" w:hAnsi="Arial" w:cs="Arial" w:hint="eastAsia"/>
        </w:rPr>
        <w:t>在内部（</w:t>
      </w:r>
      <w:r>
        <w:rPr>
          <w:rFonts w:ascii="Arial" w:hAnsi="Arial" w:cs="Arial" w:hint="eastAsia"/>
        </w:rPr>
        <w:t>DB</w:t>
      </w:r>
      <w:r>
        <w:rPr>
          <w:rFonts w:ascii="Arial" w:hAnsi="Arial" w:cs="Arial" w:hint="eastAsia"/>
        </w:rPr>
        <w:t>）执行登录身份验证。如果身份验证成功，则用户登录成功。</w:t>
      </w:r>
    </w:p>
    <w:p w14:paraId="5E874F62" w14:textId="77777777" w:rsidR="00213151" w:rsidRDefault="00000000" w:rsidP="00F244F7">
      <w:pPr>
        <w:pStyle w:val="aff4"/>
        <w:numPr>
          <w:ilvl w:val="0"/>
          <w:numId w:val="8"/>
        </w:numPr>
        <w:spacing w:beforeLines="50" w:before="156"/>
        <w:ind w:left="442" w:firstLineChars="0" w:hanging="442"/>
        <w:rPr>
          <w:rFonts w:ascii="Arial" w:hAnsi="Arial" w:cs="Arial"/>
        </w:rPr>
      </w:pPr>
      <w:r>
        <w:rPr>
          <w:rFonts w:ascii="Arial" w:hAnsi="Arial" w:cs="Arial" w:hint="eastAsia"/>
        </w:rPr>
        <w:t>如果</w:t>
      </w:r>
      <w:r>
        <w:rPr>
          <w:rFonts w:ascii="Arial" w:hAnsi="Arial" w:cs="Arial" w:hint="eastAsia"/>
        </w:rPr>
        <w:t>OMC</w:t>
      </w:r>
      <w:r>
        <w:rPr>
          <w:rFonts w:ascii="Arial" w:hAnsi="Arial" w:cs="Arial" w:hint="eastAsia"/>
        </w:rPr>
        <w:t>在</w:t>
      </w:r>
      <w:r>
        <w:rPr>
          <w:rFonts w:ascii="Arial" w:hAnsi="Arial" w:cs="Arial" w:hint="eastAsia"/>
        </w:rPr>
        <w:t>DB</w:t>
      </w:r>
      <w:r>
        <w:rPr>
          <w:rFonts w:ascii="Arial" w:hAnsi="Arial" w:cs="Arial" w:hint="eastAsia"/>
        </w:rPr>
        <w:t>中找不到存储的帐户，</w:t>
      </w:r>
      <w:r>
        <w:rPr>
          <w:rFonts w:ascii="Arial" w:hAnsi="Arial" w:cs="Arial" w:hint="eastAsia"/>
        </w:rPr>
        <w:t>OMC</w:t>
      </w:r>
      <w:r>
        <w:rPr>
          <w:rFonts w:ascii="Arial" w:hAnsi="Arial" w:cs="Arial" w:hint="eastAsia"/>
        </w:rPr>
        <w:t>将从</w:t>
      </w:r>
      <w:r>
        <w:rPr>
          <w:rFonts w:ascii="Arial" w:hAnsi="Arial" w:cs="Arial" w:hint="eastAsia"/>
        </w:rPr>
        <w:t>LDAP</w:t>
      </w:r>
      <w:r>
        <w:rPr>
          <w:rFonts w:ascii="Arial" w:hAnsi="Arial" w:cs="Arial" w:hint="eastAsia"/>
        </w:rPr>
        <w:t>服务对登录帐户进行身份验证。</w:t>
      </w:r>
    </w:p>
    <w:p w14:paraId="07FD3FAB" w14:textId="77777777" w:rsidR="00213151" w:rsidRDefault="00000000">
      <w:pPr>
        <w:pStyle w:val="1"/>
        <w:numPr>
          <w:ilvl w:val="0"/>
          <w:numId w:val="6"/>
        </w:numPr>
        <w:tabs>
          <w:tab w:val="clear" w:pos="432"/>
        </w:tabs>
        <w:ind w:left="0" w:firstLine="0"/>
        <w:rPr>
          <w:lang w:eastAsia="zh-CN"/>
        </w:rPr>
      </w:pPr>
      <w:bookmarkStart w:id="106" w:name="_Toc163485645"/>
      <w:r>
        <w:rPr>
          <w:rFonts w:hint="eastAsia"/>
          <w:lang w:eastAsia="zh-CN"/>
        </w:rPr>
        <w:t>客户端配置</w:t>
      </w:r>
      <w:bookmarkEnd w:id="106"/>
    </w:p>
    <w:p w14:paraId="1980272A" w14:textId="77777777" w:rsidR="00213151" w:rsidRDefault="00000000">
      <w:pPr>
        <w:pStyle w:val="2"/>
        <w:numPr>
          <w:ilvl w:val="1"/>
          <w:numId w:val="6"/>
        </w:numPr>
        <w:tabs>
          <w:tab w:val="clear" w:pos="718"/>
        </w:tabs>
        <w:rPr>
          <w:lang w:eastAsia="zh-CN"/>
        </w:rPr>
      </w:pPr>
      <w:r>
        <w:rPr>
          <w:rFonts w:hint="eastAsia"/>
          <w:color w:val="000000" w:themeColor="text1"/>
          <w:sz w:val="24"/>
          <w:lang w:eastAsia="zh-CN"/>
        </w:rPr>
        <w:t xml:space="preserve"> </w:t>
      </w:r>
      <w:bookmarkStart w:id="107" w:name="_Toc163485646"/>
      <w:r>
        <w:rPr>
          <w:rFonts w:hint="eastAsia"/>
          <w:color w:val="000000" w:themeColor="text1"/>
          <w:sz w:val="24"/>
          <w:lang w:eastAsia="zh-CN"/>
        </w:rPr>
        <w:t>访问参数</w:t>
      </w:r>
      <w:bookmarkEnd w:id="107"/>
    </w:p>
    <w:p w14:paraId="646B37E5" w14:textId="77777777" w:rsidR="00213151" w:rsidRDefault="00000000">
      <w:pPr>
        <w:pStyle w:val="aff4"/>
        <w:numPr>
          <w:ilvl w:val="0"/>
          <w:numId w:val="9"/>
        </w:numPr>
        <w:ind w:firstLineChars="0"/>
        <w:rPr>
          <w:rFonts w:ascii="Arial" w:hAnsi="Arial" w:cs="Arial"/>
        </w:rPr>
      </w:pPr>
      <w:r>
        <w:rPr>
          <w:rFonts w:ascii="Arial" w:hAnsi="Arial" w:cs="Arial" w:hint="eastAsia"/>
        </w:rPr>
        <w:t>使用管理员帐户登录</w:t>
      </w:r>
      <w:r>
        <w:rPr>
          <w:rFonts w:ascii="Arial" w:hAnsi="Arial" w:cs="Arial" w:hint="eastAsia"/>
        </w:rPr>
        <w:t>OMC</w:t>
      </w:r>
      <w:r>
        <w:rPr>
          <w:rFonts w:ascii="Arial" w:hAnsi="Arial" w:cs="Arial" w:hint="eastAsia"/>
        </w:rPr>
        <w:t>，定位到“系统</w:t>
      </w:r>
      <w:r>
        <w:rPr>
          <w:rFonts w:ascii="Arial" w:hAnsi="Arial" w:cs="Arial" w:hint="eastAsia"/>
        </w:rPr>
        <w:t>-&gt;</w:t>
      </w:r>
      <w:r>
        <w:rPr>
          <w:rFonts w:ascii="Arial" w:hAnsi="Arial" w:cs="Arial" w:hint="eastAsia"/>
        </w:rPr>
        <w:t>设置</w:t>
      </w:r>
      <w:r>
        <w:rPr>
          <w:rFonts w:ascii="Arial" w:hAnsi="Arial" w:cs="Arial" w:hint="eastAsia"/>
        </w:rPr>
        <w:t>-&gt;LDAP</w:t>
      </w:r>
      <w:r>
        <w:rPr>
          <w:rFonts w:ascii="Arial" w:hAnsi="Arial" w:cs="Arial" w:hint="eastAsia"/>
        </w:rPr>
        <w:t>协议”页面。</w:t>
      </w:r>
    </w:p>
    <w:p w14:paraId="004C2A88" w14:textId="77777777" w:rsidR="00213151" w:rsidRDefault="00000000">
      <w:pPr>
        <w:tabs>
          <w:tab w:val="left" w:pos="432"/>
          <w:tab w:val="left" w:pos="718"/>
        </w:tabs>
        <w:spacing w:beforeLines="50" w:before="156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114300" distR="114300" wp14:anchorId="484EFC58" wp14:editId="19339B21">
            <wp:extent cx="5595620" cy="2819400"/>
            <wp:effectExtent l="0" t="0" r="5080" b="0"/>
            <wp:docPr id="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rcRect r="3129"/>
                    <a:stretch>
                      <a:fillRect/>
                    </a:stretch>
                  </pic:blipFill>
                  <pic:spPr>
                    <a:xfrm>
                      <a:off x="0" y="0"/>
                      <a:ext cx="5596383" cy="2819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84AD3" w14:textId="77777777" w:rsidR="00213151" w:rsidRDefault="00213151">
      <w:pPr>
        <w:tabs>
          <w:tab w:val="left" w:pos="432"/>
          <w:tab w:val="left" w:pos="718"/>
        </w:tabs>
        <w:rPr>
          <w:lang w:eastAsia="zh-CN"/>
        </w:rPr>
      </w:pP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130"/>
        <w:gridCol w:w="4215"/>
        <w:gridCol w:w="1985"/>
      </w:tblGrid>
      <w:tr w:rsidR="00213151" w14:paraId="0952C1ED" w14:textId="77777777">
        <w:tc>
          <w:tcPr>
            <w:tcW w:w="2130" w:type="dxa"/>
          </w:tcPr>
          <w:p w14:paraId="2A2B2299" w14:textId="77777777" w:rsidR="00213151" w:rsidRDefault="00000000">
            <w:pPr>
              <w:jc w:val="center"/>
              <w:rPr>
                <w:b/>
                <w:bCs/>
                <w:lang w:eastAsia="zh-CN"/>
              </w:rPr>
            </w:pPr>
            <w:bookmarkStart w:id="108" w:name="_Hlk148716107"/>
            <w:r>
              <w:rPr>
                <w:rFonts w:hint="eastAsia"/>
                <w:b/>
                <w:bCs/>
                <w:lang w:eastAsia="zh-CN"/>
              </w:rPr>
              <w:t>名称</w:t>
            </w:r>
          </w:p>
        </w:tc>
        <w:tc>
          <w:tcPr>
            <w:tcW w:w="4215" w:type="dxa"/>
          </w:tcPr>
          <w:p w14:paraId="53DB144B" w14:textId="77777777" w:rsidR="00213151" w:rsidRDefault="00000000">
            <w:pPr>
              <w:jc w:val="center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解释</w:t>
            </w:r>
          </w:p>
        </w:tc>
        <w:tc>
          <w:tcPr>
            <w:tcW w:w="1985" w:type="dxa"/>
          </w:tcPr>
          <w:p w14:paraId="16A66A90" w14:textId="77777777" w:rsidR="00213151" w:rsidRDefault="00000000">
            <w:pPr>
              <w:jc w:val="center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备注</w:t>
            </w:r>
          </w:p>
        </w:tc>
      </w:tr>
      <w:bookmarkEnd w:id="108"/>
      <w:tr w:rsidR="00213151" w14:paraId="6262FCDE" w14:textId="77777777">
        <w:tc>
          <w:tcPr>
            <w:tcW w:w="2130" w:type="dxa"/>
          </w:tcPr>
          <w:p w14:paraId="46E649A2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LDAP Enable</w:t>
            </w:r>
          </w:p>
        </w:tc>
        <w:tc>
          <w:tcPr>
            <w:tcW w:w="4215" w:type="dxa"/>
          </w:tcPr>
          <w:p w14:paraId="0BA3AFF6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Enable</w:t>
            </w:r>
            <w:r>
              <w:rPr>
                <w:rFonts w:hint="eastAsia"/>
                <w:lang w:eastAsia="zh-CN"/>
              </w:rPr>
              <w:t>：支持</w:t>
            </w:r>
            <w:r>
              <w:rPr>
                <w:rFonts w:hint="eastAsia"/>
                <w:lang w:eastAsia="zh-CN"/>
              </w:rPr>
              <w:t>LDAP</w:t>
            </w:r>
            <w:r>
              <w:rPr>
                <w:rFonts w:hint="eastAsia"/>
                <w:lang w:eastAsia="zh-CN"/>
              </w:rPr>
              <w:t>协议</w:t>
            </w:r>
          </w:p>
        </w:tc>
        <w:tc>
          <w:tcPr>
            <w:tcW w:w="1985" w:type="dxa"/>
          </w:tcPr>
          <w:p w14:paraId="21A21742" w14:textId="77777777" w:rsidR="002131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-</w:t>
            </w:r>
          </w:p>
        </w:tc>
      </w:tr>
      <w:tr w:rsidR="00213151" w14:paraId="447DDBB1" w14:textId="77777777">
        <w:tc>
          <w:tcPr>
            <w:tcW w:w="2130" w:type="dxa"/>
          </w:tcPr>
          <w:p w14:paraId="0A8BABD7" w14:textId="77777777" w:rsidR="002131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LDAP IP</w:t>
            </w:r>
          </w:p>
        </w:tc>
        <w:tc>
          <w:tcPr>
            <w:tcW w:w="4215" w:type="dxa"/>
          </w:tcPr>
          <w:p w14:paraId="2B4C0CC1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LDAP</w:t>
            </w:r>
            <w:r>
              <w:rPr>
                <w:rFonts w:hint="eastAsia"/>
                <w:lang w:eastAsia="zh-CN"/>
              </w:rPr>
              <w:t>服务器</w:t>
            </w:r>
            <w:r>
              <w:rPr>
                <w:rFonts w:hint="eastAsia"/>
                <w:lang w:eastAsia="zh-CN"/>
              </w:rPr>
              <w:t>IP</w:t>
            </w:r>
            <w:r>
              <w:rPr>
                <w:rFonts w:hint="eastAsia"/>
                <w:lang w:eastAsia="zh-CN"/>
              </w:rPr>
              <w:t>地址</w:t>
            </w:r>
          </w:p>
        </w:tc>
        <w:tc>
          <w:tcPr>
            <w:tcW w:w="1985" w:type="dxa"/>
          </w:tcPr>
          <w:p w14:paraId="1F92240D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 w:rsidR="00213151" w14:paraId="5B9BE546" w14:textId="77777777">
        <w:tc>
          <w:tcPr>
            <w:tcW w:w="2130" w:type="dxa"/>
          </w:tcPr>
          <w:p w14:paraId="2B61EE64" w14:textId="77777777" w:rsidR="002131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LDAP Port</w:t>
            </w:r>
          </w:p>
        </w:tc>
        <w:tc>
          <w:tcPr>
            <w:tcW w:w="4215" w:type="dxa"/>
          </w:tcPr>
          <w:p w14:paraId="67034B0B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LDAP</w:t>
            </w:r>
            <w:r>
              <w:rPr>
                <w:rFonts w:hint="eastAsia"/>
                <w:lang w:eastAsia="zh-CN"/>
              </w:rPr>
              <w:t>服务器端口</w:t>
            </w:r>
          </w:p>
        </w:tc>
        <w:tc>
          <w:tcPr>
            <w:tcW w:w="1985" w:type="dxa"/>
          </w:tcPr>
          <w:p w14:paraId="0462C13D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 w:rsidR="00213151" w14:paraId="09282622" w14:textId="77777777">
        <w:trPr>
          <w:trHeight w:val="395"/>
        </w:trPr>
        <w:tc>
          <w:tcPr>
            <w:tcW w:w="2130" w:type="dxa"/>
          </w:tcPr>
          <w:p w14:paraId="06B79D67" w14:textId="77777777" w:rsidR="002131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LDAP Base</w:t>
            </w:r>
          </w:p>
        </w:tc>
        <w:tc>
          <w:tcPr>
            <w:tcW w:w="4215" w:type="dxa"/>
          </w:tcPr>
          <w:p w14:paraId="4D1E2C45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LDAP</w:t>
            </w:r>
            <w:r>
              <w:rPr>
                <w:rFonts w:hint="eastAsia"/>
                <w:lang w:eastAsia="zh-CN"/>
              </w:rPr>
              <w:t>服务器基本</w:t>
            </w:r>
            <w:r>
              <w:rPr>
                <w:rFonts w:hint="eastAsia"/>
                <w:lang w:eastAsia="zh-CN"/>
              </w:rPr>
              <w:t>DN</w:t>
            </w:r>
            <w:r>
              <w:rPr>
                <w:rFonts w:hint="eastAsia"/>
                <w:lang w:eastAsia="zh-CN"/>
              </w:rPr>
              <w:t>（基本可分辨名称）</w:t>
            </w:r>
          </w:p>
        </w:tc>
        <w:tc>
          <w:tcPr>
            <w:tcW w:w="1985" w:type="dxa"/>
          </w:tcPr>
          <w:p w14:paraId="19952138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 w:rsidR="00213151" w14:paraId="68D02261" w14:textId="77777777">
        <w:tc>
          <w:tcPr>
            <w:tcW w:w="2130" w:type="dxa"/>
          </w:tcPr>
          <w:p w14:paraId="644B9016" w14:textId="77777777" w:rsidR="002131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LDAP User</w:t>
            </w:r>
          </w:p>
        </w:tc>
        <w:tc>
          <w:tcPr>
            <w:tcW w:w="4215" w:type="dxa"/>
          </w:tcPr>
          <w:p w14:paraId="41E37C80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LDAP</w:t>
            </w:r>
            <w:r>
              <w:rPr>
                <w:rFonts w:hint="eastAsia"/>
                <w:lang w:eastAsia="zh-CN"/>
              </w:rPr>
              <w:t>服务器登录用户名</w:t>
            </w:r>
          </w:p>
        </w:tc>
        <w:tc>
          <w:tcPr>
            <w:tcW w:w="1985" w:type="dxa"/>
          </w:tcPr>
          <w:p w14:paraId="4F2C128A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 w:rsidR="00213151" w14:paraId="28A667CB" w14:textId="77777777">
        <w:tc>
          <w:tcPr>
            <w:tcW w:w="2130" w:type="dxa"/>
          </w:tcPr>
          <w:p w14:paraId="13C3D2CF" w14:textId="77777777" w:rsidR="002131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LDAP Password</w:t>
            </w:r>
          </w:p>
        </w:tc>
        <w:tc>
          <w:tcPr>
            <w:tcW w:w="4215" w:type="dxa"/>
          </w:tcPr>
          <w:p w14:paraId="5A7B146F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LDAP</w:t>
            </w:r>
            <w:r>
              <w:rPr>
                <w:rFonts w:hint="eastAsia"/>
                <w:lang w:eastAsia="zh-CN"/>
              </w:rPr>
              <w:t>服务器登录密码</w:t>
            </w:r>
          </w:p>
        </w:tc>
        <w:tc>
          <w:tcPr>
            <w:tcW w:w="1985" w:type="dxa"/>
          </w:tcPr>
          <w:p w14:paraId="3ECBB9DF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</w:tr>
    </w:tbl>
    <w:p w14:paraId="12E8B10A" w14:textId="77777777" w:rsidR="00213151" w:rsidRDefault="00213151">
      <w:pPr>
        <w:tabs>
          <w:tab w:val="left" w:pos="432"/>
          <w:tab w:val="left" w:pos="718"/>
        </w:tabs>
        <w:rPr>
          <w:lang w:eastAsia="zh-CN"/>
        </w:rPr>
      </w:pPr>
    </w:p>
    <w:p w14:paraId="03DC7B64" w14:textId="77777777" w:rsidR="00213151" w:rsidRDefault="00000000">
      <w:pPr>
        <w:pStyle w:val="aff4"/>
        <w:numPr>
          <w:ilvl w:val="0"/>
          <w:numId w:val="9"/>
        </w:numPr>
        <w:ind w:firstLineChars="0"/>
        <w:rPr>
          <w:rFonts w:ascii="Arial" w:hAnsi="Arial" w:cs="Arial"/>
        </w:rPr>
      </w:pPr>
      <w:r>
        <w:rPr>
          <w:rFonts w:ascii="Arial" w:hAnsi="Arial" w:cs="Arial" w:hint="eastAsia"/>
        </w:rPr>
        <w:t>配置完成后，单击“测试”按钮以验证</w:t>
      </w:r>
      <w:r>
        <w:rPr>
          <w:rFonts w:ascii="Arial" w:hAnsi="Arial" w:cs="Arial" w:hint="eastAsia"/>
        </w:rPr>
        <w:t>LDAP</w:t>
      </w:r>
      <w:r>
        <w:rPr>
          <w:rFonts w:ascii="Arial" w:hAnsi="Arial" w:cs="Arial" w:hint="eastAsia"/>
        </w:rPr>
        <w:t>服务器是否可用。</w:t>
      </w:r>
    </w:p>
    <w:p w14:paraId="3C766BFE" w14:textId="77777777" w:rsidR="00213151" w:rsidRDefault="00000000">
      <w:pPr>
        <w:tabs>
          <w:tab w:val="left" w:pos="432"/>
          <w:tab w:val="left" w:pos="718"/>
        </w:tabs>
        <w:ind w:leftChars="200" w:left="420"/>
        <w:rPr>
          <w:lang w:eastAsia="zh-CN"/>
        </w:rPr>
      </w:pPr>
      <w:r>
        <w:rPr>
          <w:noProof/>
          <w:lang w:eastAsia="zh-CN"/>
        </w:rPr>
        <w:drawing>
          <wp:inline distT="0" distB="0" distL="114300" distR="114300" wp14:anchorId="6BD30EB0" wp14:editId="1AE75DA4">
            <wp:extent cx="514350" cy="514350"/>
            <wp:effectExtent l="0" t="0" r="0" b="0"/>
            <wp:docPr id="1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Normal </w:t>
      </w:r>
      <w:r>
        <w:rPr>
          <w:noProof/>
          <w:lang w:eastAsia="zh-CN"/>
        </w:rPr>
        <w:drawing>
          <wp:inline distT="0" distB="0" distL="114300" distR="114300" wp14:anchorId="39001F0A" wp14:editId="54B3A0E4">
            <wp:extent cx="447675" cy="419100"/>
            <wp:effectExtent l="0" t="0" r="9525" b="0"/>
            <wp:docPr id="1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hint="eastAsia"/>
          <w:lang w:eastAsia="zh-CN"/>
        </w:rPr>
        <w:t>UnNormal</w:t>
      </w:r>
      <w:proofErr w:type="spellEnd"/>
    </w:p>
    <w:p w14:paraId="2619BFC0" w14:textId="77777777" w:rsidR="00213151" w:rsidRDefault="00213151">
      <w:pPr>
        <w:tabs>
          <w:tab w:val="left" w:pos="432"/>
          <w:tab w:val="left" w:pos="718"/>
        </w:tabs>
        <w:rPr>
          <w:lang w:eastAsia="zh-CN"/>
        </w:rPr>
      </w:pPr>
    </w:p>
    <w:p w14:paraId="44DDDF5F" w14:textId="77777777" w:rsidR="00213151" w:rsidRDefault="00000000">
      <w:pPr>
        <w:pStyle w:val="1"/>
        <w:numPr>
          <w:ilvl w:val="0"/>
          <w:numId w:val="6"/>
        </w:numPr>
        <w:tabs>
          <w:tab w:val="clear" w:pos="432"/>
        </w:tabs>
        <w:ind w:left="0" w:firstLine="0"/>
        <w:rPr>
          <w:lang w:eastAsia="zh-CN"/>
        </w:rPr>
      </w:pPr>
      <w:bookmarkStart w:id="109" w:name="_Toc163485647"/>
      <w:r>
        <w:rPr>
          <w:rFonts w:hint="eastAsia"/>
          <w:lang w:eastAsia="zh-CN"/>
        </w:rPr>
        <w:t>登录</w:t>
      </w:r>
      <w:r>
        <w:rPr>
          <w:rFonts w:hint="eastAsia"/>
          <w:lang w:eastAsia="zh-CN"/>
        </w:rPr>
        <w:t>OMC</w:t>
      </w:r>
      <w:bookmarkEnd w:id="109"/>
    </w:p>
    <w:p w14:paraId="0ECF2950" w14:textId="77777777" w:rsidR="00213151" w:rsidRDefault="00000000">
      <w:pPr>
        <w:pStyle w:val="2"/>
        <w:numPr>
          <w:ilvl w:val="1"/>
          <w:numId w:val="6"/>
        </w:numPr>
        <w:tabs>
          <w:tab w:val="clear" w:pos="718"/>
        </w:tabs>
        <w:rPr>
          <w:color w:val="000000" w:themeColor="text1"/>
          <w:sz w:val="24"/>
          <w:lang w:eastAsia="zh-CN"/>
        </w:rPr>
      </w:pPr>
      <w:bookmarkStart w:id="110" w:name="_Toc163485648"/>
      <w:r>
        <w:rPr>
          <w:rFonts w:hint="eastAsia"/>
          <w:color w:val="000000" w:themeColor="text1"/>
          <w:sz w:val="24"/>
          <w:lang w:eastAsia="zh-CN"/>
        </w:rPr>
        <w:t>登录</w:t>
      </w:r>
      <w:bookmarkEnd w:id="1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9"/>
        <w:gridCol w:w="4812"/>
        <w:gridCol w:w="1929"/>
      </w:tblGrid>
      <w:tr w:rsidR="00213151" w14:paraId="56AE68C5" w14:textId="77777777">
        <w:tc>
          <w:tcPr>
            <w:tcW w:w="1589" w:type="dxa"/>
          </w:tcPr>
          <w:p w14:paraId="3C70A7D2" w14:textId="77777777" w:rsidR="00213151" w:rsidRDefault="00000000">
            <w:pPr>
              <w:jc w:val="center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名称</w:t>
            </w:r>
          </w:p>
        </w:tc>
        <w:tc>
          <w:tcPr>
            <w:tcW w:w="4812" w:type="dxa"/>
          </w:tcPr>
          <w:p w14:paraId="48E30140" w14:textId="77777777" w:rsidR="00213151" w:rsidRDefault="00000000">
            <w:pPr>
              <w:jc w:val="center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解释</w:t>
            </w:r>
          </w:p>
        </w:tc>
        <w:tc>
          <w:tcPr>
            <w:tcW w:w="1929" w:type="dxa"/>
          </w:tcPr>
          <w:p w14:paraId="47B3C58C" w14:textId="77777777" w:rsidR="00213151" w:rsidRDefault="00000000">
            <w:pPr>
              <w:jc w:val="center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备注</w:t>
            </w:r>
          </w:p>
        </w:tc>
      </w:tr>
      <w:tr w:rsidR="00213151" w14:paraId="774898B4" w14:textId="77777777">
        <w:tc>
          <w:tcPr>
            <w:tcW w:w="1589" w:type="dxa"/>
          </w:tcPr>
          <w:p w14:paraId="7BF63065" w14:textId="77777777" w:rsidR="00213151" w:rsidRDefault="0000000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userName</w:t>
            </w:r>
            <w:proofErr w:type="spellEnd"/>
          </w:p>
        </w:tc>
        <w:tc>
          <w:tcPr>
            <w:tcW w:w="4812" w:type="dxa"/>
          </w:tcPr>
          <w:p w14:paraId="2EAB82EF" w14:textId="77777777" w:rsidR="00213151" w:rsidRDefault="00000000">
            <w:pPr>
              <w:rPr>
                <w:lang w:eastAsia="zh-CN"/>
              </w:rPr>
            </w:pPr>
            <w:bookmarkStart w:id="111" w:name="OLE_LINK13"/>
            <w:r>
              <w:rPr>
                <w:rFonts w:hint="eastAsia"/>
                <w:lang w:eastAsia="zh-CN"/>
              </w:rPr>
              <w:t>存在于</w:t>
            </w:r>
            <w:r>
              <w:rPr>
                <w:rFonts w:hint="eastAsia"/>
                <w:lang w:eastAsia="zh-CN"/>
              </w:rPr>
              <w:t>LDAP</w:t>
            </w:r>
            <w:r>
              <w:rPr>
                <w:rFonts w:hint="eastAsia"/>
                <w:lang w:eastAsia="zh-CN"/>
              </w:rPr>
              <w:t>服务器中的用户</w:t>
            </w:r>
            <w:bookmarkEnd w:id="111"/>
            <w:r>
              <w:rPr>
                <w:rFonts w:hint="eastAsia"/>
                <w:lang w:eastAsia="zh-CN"/>
              </w:rPr>
              <w:t>名称</w:t>
            </w:r>
          </w:p>
        </w:tc>
        <w:tc>
          <w:tcPr>
            <w:tcW w:w="1929" w:type="dxa"/>
          </w:tcPr>
          <w:p w14:paraId="04CAE890" w14:textId="77777777" w:rsidR="00213151" w:rsidRDefault="00213151">
            <w:pPr>
              <w:rPr>
                <w:lang w:eastAsia="zh-CN"/>
              </w:rPr>
            </w:pPr>
          </w:p>
        </w:tc>
      </w:tr>
      <w:tr w:rsidR="00213151" w14:paraId="05B67F6B" w14:textId="77777777">
        <w:tc>
          <w:tcPr>
            <w:tcW w:w="1589" w:type="dxa"/>
          </w:tcPr>
          <w:p w14:paraId="37171AAA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password</w:t>
            </w:r>
          </w:p>
        </w:tc>
        <w:tc>
          <w:tcPr>
            <w:tcW w:w="4812" w:type="dxa"/>
          </w:tcPr>
          <w:p w14:paraId="0C66CD8B" w14:textId="77777777" w:rsidR="00213151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存在于</w:t>
            </w:r>
            <w:r>
              <w:rPr>
                <w:rFonts w:hint="eastAsia"/>
                <w:lang w:eastAsia="zh-CN"/>
              </w:rPr>
              <w:t>LDAP</w:t>
            </w:r>
            <w:r>
              <w:rPr>
                <w:rFonts w:hint="eastAsia"/>
                <w:lang w:eastAsia="zh-CN"/>
              </w:rPr>
              <w:t>服务器中的用户密码</w:t>
            </w:r>
          </w:p>
        </w:tc>
        <w:tc>
          <w:tcPr>
            <w:tcW w:w="1929" w:type="dxa"/>
          </w:tcPr>
          <w:p w14:paraId="5EE8028B" w14:textId="77777777" w:rsidR="00213151" w:rsidRDefault="00213151">
            <w:pPr>
              <w:rPr>
                <w:lang w:eastAsia="zh-CN"/>
              </w:rPr>
            </w:pPr>
          </w:p>
        </w:tc>
      </w:tr>
    </w:tbl>
    <w:p w14:paraId="4542D515" w14:textId="77777777" w:rsidR="00213151" w:rsidRDefault="00213151">
      <w:pPr>
        <w:rPr>
          <w:lang w:eastAsia="zh-CN"/>
        </w:rPr>
      </w:pPr>
    </w:p>
    <w:p w14:paraId="2FF55CB9" w14:textId="77777777" w:rsidR="00213151" w:rsidRDefault="00000000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114300" distR="114300" wp14:anchorId="0A303801" wp14:editId="76E1246D">
            <wp:extent cx="5266690" cy="2570480"/>
            <wp:effectExtent l="0" t="0" r="10160" b="1270"/>
            <wp:docPr id="1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2F3BB" w14:textId="77777777" w:rsidR="00213151" w:rsidRDefault="00213151">
      <w:pPr>
        <w:rPr>
          <w:lang w:eastAsia="zh-CN"/>
        </w:rPr>
      </w:pPr>
    </w:p>
    <w:p w14:paraId="6D7D348F" w14:textId="77777777" w:rsidR="00213151" w:rsidRDefault="00000000">
      <w:pPr>
        <w:pStyle w:val="2"/>
        <w:numPr>
          <w:ilvl w:val="1"/>
          <w:numId w:val="6"/>
        </w:numPr>
        <w:tabs>
          <w:tab w:val="clear" w:pos="718"/>
        </w:tabs>
        <w:rPr>
          <w:color w:val="000000" w:themeColor="text1"/>
          <w:sz w:val="24"/>
          <w:lang w:eastAsia="zh-CN"/>
        </w:rPr>
      </w:pPr>
      <w:bookmarkStart w:id="112" w:name="_Toc163485649"/>
      <w:r>
        <w:rPr>
          <w:rFonts w:hint="eastAsia"/>
          <w:color w:val="000000" w:themeColor="text1"/>
          <w:sz w:val="24"/>
          <w:lang w:eastAsia="zh-CN"/>
        </w:rPr>
        <w:t>用户和组</w:t>
      </w:r>
      <w:bookmarkEnd w:id="112"/>
    </w:p>
    <w:p w14:paraId="775633E1" w14:textId="77777777" w:rsidR="00213151" w:rsidRDefault="00000000">
      <w:pPr>
        <w:rPr>
          <w:color w:val="000000" w:themeColor="text1"/>
          <w:szCs w:val="21"/>
          <w:lang w:eastAsia="zh-CN"/>
        </w:rPr>
      </w:pPr>
      <w:r>
        <w:rPr>
          <w:rFonts w:hint="eastAsia"/>
          <w:color w:val="000000" w:themeColor="text1"/>
          <w:szCs w:val="21"/>
          <w:lang w:eastAsia="zh-CN"/>
        </w:rPr>
        <w:t>如果某个用户使用</w:t>
      </w:r>
      <w:r>
        <w:rPr>
          <w:rFonts w:hint="eastAsia"/>
          <w:color w:val="000000" w:themeColor="text1"/>
          <w:szCs w:val="21"/>
          <w:lang w:eastAsia="zh-CN"/>
        </w:rPr>
        <w:t>LDAP</w:t>
      </w:r>
      <w:r>
        <w:rPr>
          <w:rFonts w:hint="eastAsia"/>
          <w:color w:val="000000" w:themeColor="text1"/>
          <w:szCs w:val="21"/>
          <w:lang w:eastAsia="zh-CN"/>
        </w:rPr>
        <w:t>服务器用户登录</w:t>
      </w:r>
      <w:r>
        <w:rPr>
          <w:rFonts w:hint="eastAsia"/>
          <w:color w:val="000000" w:themeColor="text1"/>
          <w:szCs w:val="21"/>
          <w:lang w:eastAsia="zh-CN"/>
        </w:rPr>
        <w:t>OMC</w:t>
      </w:r>
      <w:r>
        <w:rPr>
          <w:rFonts w:hint="eastAsia"/>
          <w:color w:val="000000" w:themeColor="text1"/>
          <w:szCs w:val="21"/>
          <w:lang w:eastAsia="zh-CN"/>
        </w:rPr>
        <w:t>，</w:t>
      </w:r>
      <w:r>
        <w:rPr>
          <w:rFonts w:hint="eastAsia"/>
          <w:color w:val="000000" w:themeColor="text1"/>
          <w:szCs w:val="21"/>
          <w:lang w:eastAsia="zh-CN"/>
        </w:rPr>
        <w:t>OMC</w:t>
      </w:r>
      <w:r>
        <w:rPr>
          <w:rFonts w:hint="eastAsia"/>
          <w:color w:val="000000" w:themeColor="text1"/>
          <w:szCs w:val="21"/>
          <w:lang w:eastAsia="zh-CN"/>
        </w:rPr>
        <w:t>将同时将用户帐户记录到</w:t>
      </w:r>
      <w:r>
        <w:rPr>
          <w:rFonts w:hint="eastAsia"/>
          <w:color w:val="000000" w:themeColor="text1"/>
          <w:szCs w:val="21"/>
          <w:lang w:eastAsia="zh-CN"/>
        </w:rPr>
        <w:t>OMC</w:t>
      </w:r>
      <w:r>
        <w:rPr>
          <w:rFonts w:hint="eastAsia"/>
          <w:color w:val="000000" w:themeColor="text1"/>
          <w:szCs w:val="21"/>
          <w:lang w:eastAsia="zh-CN"/>
        </w:rPr>
        <w:t>数据库中。通过这样做，如果该用户下次登录，</w:t>
      </w:r>
      <w:r>
        <w:rPr>
          <w:rFonts w:hint="eastAsia"/>
          <w:color w:val="000000" w:themeColor="text1"/>
          <w:szCs w:val="21"/>
          <w:lang w:eastAsia="zh-CN"/>
        </w:rPr>
        <w:t>OMC</w:t>
      </w:r>
      <w:r>
        <w:rPr>
          <w:rFonts w:hint="eastAsia"/>
          <w:color w:val="000000" w:themeColor="text1"/>
          <w:szCs w:val="21"/>
          <w:lang w:eastAsia="zh-CN"/>
        </w:rPr>
        <w:t>可以立即在</w:t>
      </w:r>
      <w:r>
        <w:rPr>
          <w:rFonts w:hint="eastAsia"/>
          <w:color w:val="000000" w:themeColor="text1"/>
          <w:szCs w:val="21"/>
          <w:lang w:eastAsia="zh-CN"/>
        </w:rPr>
        <w:t>OMC DB</w:t>
      </w:r>
      <w:r>
        <w:rPr>
          <w:rFonts w:hint="eastAsia"/>
          <w:color w:val="000000" w:themeColor="text1"/>
          <w:szCs w:val="21"/>
          <w:lang w:eastAsia="zh-CN"/>
        </w:rPr>
        <w:t>中找到该帐户。该用户的用户组将存储为默认组，超级管理员可以对其进行修改。</w:t>
      </w:r>
    </w:p>
    <w:p w14:paraId="4111282A" w14:textId="77777777" w:rsidR="00213151" w:rsidRDefault="00000000">
      <w:pPr>
        <w:widowControl/>
        <w:numPr>
          <w:ilvl w:val="255"/>
          <w:numId w:val="0"/>
        </w:numPr>
        <w:suppressAutoHyphens w:val="0"/>
        <w:spacing w:before="60" w:after="60" w:line="240" w:lineRule="auto"/>
        <w:rPr>
          <w:rFonts w:asciiTheme="minorHAnsi" w:hAnsiTheme="minorHAnsi"/>
          <w:szCs w:val="21"/>
          <w:lang w:eastAsia="zh-CN"/>
        </w:rPr>
      </w:pPr>
      <w:r>
        <w:rPr>
          <w:noProof/>
          <w:lang w:eastAsia="zh-CN"/>
        </w:rPr>
        <w:drawing>
          <wp:inline distT="0" distB="0" distL="114300" distR="114300" wp14:anchorId="363F4DED" wp14:editId="359D5F54">
            <wp:extent cx="5266690" cy="2570480"/>
            <wp:effectExtent l="0" t="0" r="10160" b="1270"/>
            <wp:docPr id="1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3151">
      <w:headerReference w:type="default" r:id="rId23"/>
      <w:pgSz w:w="11906" w:h="16838"/>
      <w:pgMar w:top="1440" w:right="1800" w:bottom="1440" w:left="1800" w:header="964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A23DEE" w14:textId="77777777" w:rsidR="00D70C98" w:rsidRDefault="00D70C98">
      <w:pPr>
        <w:spacing w:line="240" w:lineRule="auto"/>
      </w:pPr>
      <w:r>
        <w:separator/>
      </w:r>
    </w:p>
  </w:endnote>
  <w:endnote w:type="continuationSeparator" w:id="0">
    <w:p w14:paraId="1790C4A1" w14:textId="77777777" w:rsidR="00D70C98" w:rsidRDefault="00D70C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">
    <w:altName w:val="Palatino Linotype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EF40CB" w14:textId="77777777" w:rsidR="00D70C98" w:rsidRDefault="00D70C98">
      <w:r>
        <w:separator/>
      </w:r>
    </w:p>
  </w:footnote>
  <w:footnote w:type="continuationSeparator" w:id="0">
    <w:p w14:paraId="56DE3BDA" w14:textId="77777777" w:rsidR="00D70C98" w:rsidRDefault="00D70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ACD77" w14:textId="77777777" w:rsidR="00213151" w:rsidRDefault="00000000">
    <w:pPr>
      <w:pStyle w:val="af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532FB19" wp14:editId="5FD7B975">
              <wp:simplePos x="0" y="0"/>
              <wp:positionH relativeFrom="column">
                <wp:posOffset>0</wp:posOffset>
              </wp:positionH>
              <wp:positionV relativeFrom="paragraph">
                <wp:posOffset>314325</wp:posOffset>
              </wp:positionV>
              <wp:extent cx="5303520" cy="0"/>
              <wp:effectExtent l="0" t="0" r="0" b="0"/>
              <wp:wrapNone/>
              <wp:docPr id="20" name="直接连接符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352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461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0ADDBE" id="直接连接符 20" o:spid="_x0000_s1026" style="position:absolute;left:0;text-align:lef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4.75pt" to="417.6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" strokecolor="#ff4614" strokeweight="1pt"/>
          </w:pict>
        </mc:Fallback>
      </mc:AlternateContent>
    </w:r>
    <w:r>
      <w:rPr>
        <w:noProof/>
      </w:rPr>
      <w:drawing>
        <wp:inline distT="0" distB="0" distL="0" distR="0" wp14:anchorId="71F2B35D" wp14:editId="06D7EC47">
          <wp:extent cx="1017270" cy="297180"/>
          <wp:effectExtent l="0" t="0" r="0" b="7620"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442"/>
                  <a:stretch>
                    <a:fillRect/>
                  </a:stretch>
                </pic:blipFill>
                <pic:spPr>
                  <a:xfrm>
                    <a:off x="0" y="0"/>
                    <a:ext cx="1018034" cy="29729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FF047" w14:textId="77777777" w:rsidR="00213151" w:rsidRDefault="00000000">
    <w:pPr>
      <w:pStyle w:val="af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900C14" wp14:editId="452C1C27">
              <wp:simplePos x="0" y="0"/>
              <wp:positionH relativeFrom="column">
                <wp:posOffset>-19050</wp:posOffset>
              </wp:positionH>
              <wp:positionV relativeFrom="paragraph">
                <wp:posOffset>323215</wp:posOffset>
              </wp:positionV>
              <wp:extent cx="5303520" cy="0"/>
              <wp:effectExtent l="0" t="0" r="0" b="0"/>
              <wp:wrapNone/>
              <wp:docPr id="10" name="直接连接符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352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461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DF53E5" id="直接连接符 10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5.45pt" to="416.1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" strokecolor="#ff4614" strokeweight="1pt"/>
          </w:pict>
        </mc:Fallback>
      </mc:AlternateContent>
    </w:r>
    <w:r>
      <w:rPr>
        <w:noProof/>
      </w:rPr>
      <w:drawing>
        <wp:inline distT="0" distB="0" distL="0" distR="0" wp14:anchorId="4840E98C" wp14:editId="7D4C707B">
          <wp:extent cx="1017270" cy="297180"/>
          <wp:effectExtent l="0" t="0" r="0" b="7620"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442"/>
                  <a:stretch>
                    <a:fillRect/>
                  </a:stretch>
                </pic:blipFill>
                <pic:spPr>
                  <a:xfrm>
                    <a:off x="0" y="0"/>
                    <a:ext cx="1018034" cy="29729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.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."/>
      <w:lvlJc w:val="left"/>
      <w:pPr>
        <w:tabs>
          <w:tab w:val="left" w:pos="718"/>
        </w:tabs>
        <w:ind w:left="718" w:hanging="576"/>
      </w:pPr>
    </w:lvl>
    <w:lvl w:ilvl="2">
      <w:start w:val="1"/>
      <w:numFmt w:val="decimal"/>
      <w:pStyle w:val="3"/>
      <w:lvlText w:val="%1.%2.%3.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."/>
      <w:lvlJc w:val="left"/>
      <w:pPr>
        <w:tabs>
          <w:tab w:val="left" w:pos="4267"/>
        </w:tabs>
        <w:ind w:left="864" w:hanging="864"/>
      </w:pPr>
    </w:lvl>
    <w:lvl w:ilvl="4">
      <w:start w:val="1"/>
      <w:numFmt w:val="decimal"/>
      <w:pStyle w:val="5"/>
      <w:lvlText w:val="%1.%2.%3.%4.%5."/>
      <w:lvlJc w:val="left"/>
      <w:pPr>
        <w:tabs>
          <w:tab w:val="left" w:pos="1008"/>
        </w:tabs>
        <w:ind w:left="1008" w:hanging="1008"/>
      </w:pPr>
      <w:rPr>
        <w:i w:val="0"/>
      </w:rPr>
    </w:lvl>
    <w:lvl w:ilvl="5">
      <w:start w:val="1"/>
      <w:numFmt w:val="decimal"/>
      <w:pStyle w:val="6"/>
      <w:lvlText w:val="%1.%2.%3.%4.%5.%6.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.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.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.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000000C"/>
    <w:multiLevelType w:val="multilevel"/>
    <w:tmpl w:val="0000000C"/>
    <w:lvl w:ilvl="0">
      <w:start w:val="1"/>
      <w:numFmt w:val="decimal"/>
      <w:pStyle w:val="Numberedlist2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left" w:pos="108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080" w:hanging="360"/>
      </w:pPr>
    </w:lvl>
    <w:lvl w:ilvl="3">
      <w:start w:val="1"/>
      <w:numFmt w:val="decimal"/>
      <w:suff w:val="nothing"/>
      <w:lvlText w:val="%1.%2.%3.%4."/>
      <w:lvlJc w:val="left"/>
      <w:pPr>
        <w:tabs>
          <w:tab w:val="left" w:pos="0"/>
        </w:tabs>
        <w:ind w:left="2268" w:hanging="1134"/>
      </w:p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2" w15:restartNumberingAfterBreak="0">
    <w:nsid w:val="092E6BA7"/>
    <w:multiLevelType w:val="multilevel"/>
    <w:tmpl w:val="092E6BA7"/>
    <w:lvl w:ilvl="0">
      <w:start w:val="1"/>
      <w:numFmt w:val="decimal"/>
      <w:lvlText w:val="%1."/>
      <w:lvlJc w:val="left"/>
      <w:pPr>
        <w:ind w:left="440" w:hanging="44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315B98"/>
    <w:multiLevelType w:val="hybridMultilevel"/>
    <w:tmpl w:val="30F2FC90"/>
    <w:lvl w:ilvl="0" w:tplc="E39C61D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EE5EB86"/>
    <w:multiLevelType w:val="multilevel"/>
    <w:tmpl w:val="0EE5EB8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3D5293D9"/>
    <w:multiLevelType w:val="singleLevel"/>
    <w:tmpl w:val="3D5293D9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44C50F90"/>
    <w:multiLevelType w:val="multilevel"/>
    <w:tmpl w:val="44C50F90"/>
    <w:lvl w:ilvl="0">
      <w:start w:val="1"/>
      <w:numFmt w:val="lowerLetter"/>
      <w:pStyle w:val="a"/>
      <w:lvlText w:val="%1)"/>
      <w:lvlJc w:val="left"/>
      <w:pPr>
        <w:tabs>
          <w:tab w:val="left" w:pos="840"/>
        </w:tabs>
        <w:ind w:left="839" w:hanging="419"/>
      </w:pPr>
      <w:rPr>
        <w:rFonts w:ascii="宋体" w:eastAsia="宋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0"/>
      <w:lvlText w:val="%2)"/>
      <w:lvlJc w:val="left"/>
      <w:pPr>
        <w:tabs>
          <w:tab w:val="left" w:pos="1260"/>
        </w:tabs>
        <w:ind w:left="1259" w:hanging="419"/>
      </w:pPr>
    </w:lvl>
    <w:lvl w:ilvl="2">
      <w:start w:val="1"/>
      <w:numFmt w:val="decimal"/>
      <w:pStyle w:val="a1"/>
      <w:lvlText w:val="(%3)"/>
      <w:lvlJc w:val="left"/>
      <w:pPr>
        <w:tabs>
          <w:tab w:val="left" w:pos="0"/>
        </w:tabs>
        <w:ind w:left="1679" w:hanging="420"/>
      </w:pPr>
      <w:rPr>
        <w:rFonts w:ascii="宋体" w:eastAsia="宋体" w:hAnsi="Times New Roman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</w:lvl>
  </w:abstractNum>
  <w:abstractNum w:abstractNumId="7" w15:restartNumberingAfterBreak="0">
    <w:nsid w:val="62C859BB"/>
    <w:multiLevelType w:val="multilevel"/>
    <w:tmpl w:val="62C859BB"/>
    <w:lvl w:ilvl="0">
      <w:start w:val="1"/>
      <w:numFmt w:val="decimal"/>
      <w:lvlText w:val="%1."/>
      <w:lvlJc w:val="left"/>
      <w:pPr>
        <w:ind w:left="440" w:hanging="44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2114ED4"/>
    <w:multiLevelType w:val="multilevel"/>
    <w:tmpl w:val="72114E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1430" w:hanging="720"/>
      </w:pPr>
      <w:rPr>
        <w:lang w:eastAsia="zh-CN"/>
      </w:rPr>
    </w:lvl>
    <w:lvl w:ilvl="3">
      <w:start w:val="1"/>
      <w:numFmt w:val="decimal"/>
      <w:pStyle w:val="90"/>
      <w:lvlText w:val="%1.%2.%3.%4"/>
      <w:lvlJc w:val="left"/>
      <w:pPr>
        <w:ind w:left="1715" w:hanging="864"/>
      </w:pPr>
      <w:rPr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eastAsia="楷体_GB2312" w:hAnsi="Arial"/>
        <w:b w:val="0"/>
        <w:bCs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1"/>
        <w:u w:val="none"/>
        <w:shd w:val="clear" w:color="auto" w:fill="auto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518741012">
    <w:abstractNumId w:val="0"/>
  </w:num>
  <w:num w:numId="2" w16cid:durableId="617227272">
    <w:abstractNumId w:val="8"/>
  </w:num>
  <w:num w:numId="3" w16cid:durableId="647168554">
    <w:abstractNumId w:val="1"/>
  </w:num>
  <w:num w:numId="4" w16cid:durableId="206008627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298295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4810114">
    <w:abstractNumId w:val="4"/>
  </w:num>
  <w:num w:numId="7" w16cid:durableId="1010066134">
    <w:abstractNumId w:val="5"/>
  </w:num>
  <w:num w:numId="8" w16cid:durableId="840704016">
    <w:abstractNumId w:val="2"/>
  </w:num>
  <w:num w:numId="9" w16cid:durableId="573206565">
    <w:abstractNumId w:val="7"/>
  </w:num>
  <w:num w:numId="10" w16cid:durableId="1375502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attachedTemplate r:id="rId1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Y4NmI0OWYyNDEzMDI2N2Y4YmY0MGUyZDQwYTQ5NzgifQ=="/>
    <w:docVar w:name="KSO_WPS_MARK_KEY" w:val="4c5d12f3-4791-4102-ae4f-a0bed3b07477"/>
  </w:docVars>
  <w:rsids>
    <w:rsidRoot w:val="00FB39C2"/>
    <w:rsid w:val="00001CB9"/>
    <w:rsid w:val="00001DFC"/>
    <w:rsid w:val="000025F3"/>
    <w:rsid w:val="00002AEF"/>
    <w:rsid w:val="00003F23"/>
    <w:rsid w:val="00004ED2"/>
    <w:rsid w:val="0000620C"/>
    <w:rsid w:val="000068BF"/>
    <w:rsid w:val="000106EC"/>
    <w:rsid w:val="00010A6D"/>
    <w:rsid w:val="00011B4A"/>
    <w:rsid w:val="00011BFC"/>
    <w:rsid w:val="00012F67"/>
    <w:rsid w:val="0001362D"/>
    <w:rsid w:val="00013A9B"/>
    <w:rsid w:val="000148E2"/>
    <w:rsid w:val="00014D1D"/>
    <w:rsid w:val="00014D57"/>
    <w:rsid w:val="00014E7B"/>
    <w:rsid w:val="0001541D"/>
    <w:rsid w:val="000155C4"/>
    <w:rsid w:val="00015BE5"/>
    <w:rsid w:val="00016070"/>
    <w:rsid w:val="00016EBB"/>
    <w:rsid w:val="000173D2"/>
    <w:rsid w:val="00020B62"/>
    <w:rsid w:val="00022113"/>
    <w:rsid w:val="00022743"/>
    <w:rsid w:val="00022988"/>
    <w:rsid w:val="000232F8"/>
    <w:rsid w:val="000234D9"/>
    <w:rsid w:val="00023B2F"/>
    <w:rsid w:val="00023ECB"/>
    <w:rsid w:val="00024D6C"/>
    <w:rsid w:val="00024D88"/>
    <w:rsid w:val="0002531E"/>
    <w:rsid w:val="00025E72"/>
    <w:rsid w:val="0002734A"/>
    <w:rsid w:val="000276A2"/>
    <w:rsid w:val="00027BD6"/>
    <w:rsid w:val="00027ED4"/>
    <w:rsid w:val="000314A9"/>
    <w:rsid w:val="000325DA"/>
    <w:rsid w:val="00033976"/>
    <w:rsid w:val="00033AA0"/>
    <w:rsid w:val="00034E72"/>
    <w:rsid w:val="000355BD"/>
    <w:rsid w:val="00036BA4"/>
    <w:rsid w:val="0003702D"/>
    <w:rsid w:val="00037D7A"/>
    <w:rsid w:val="00040DA4"/>
    <w:rsid w:val="00040E87"/>
    <w:rsid w:val="00041B9C"/>
    <w:rsid w:val="000420A9"/>
    <w:rsid w:val="0004211C"/>
    <w:rsid w:val="00042176"/>
    <w:rsid w:val="000430CA"/>
    <w:rsid w:val="000437D7"/>
    <w:rsid w:val="000439FF"/>
    <w:rsid w:val="00043D23"/>
    <w:rsid w:val="000449A7"/>
    <w:rsid w:val="0004541A"/>
    <w:rsid w:val="00045E41"/>
    <w:rsid w:val="0004614C"/>
    <w:rsid w:val="00047B4D"/>
    <w:rsid w:val="00047B80"/>
    <w:rsid w:val="00047E2F"/>
    <w:rsid w:val="00050B88"/>
    <w:rsid w:val="000511D1"/>
    <w:rsid w:val="000512CF"/>
    <w:rsid w:val="00053BB8"/>
    <w:rsid w:val="00053D78"/>
    <w:rsid w:val="00054231"/>
    <w:rsid w:val="000549ED"/>
    <w:rsid w:val="00055626"/>
    <w:rsid w:val="00055C08"/>
    <w:rsid w:val="00056B93"/>
    <w:rsid w:val="00056B9D"/>
    <w:rsid w:val="00060769"/>
    <w:rsid w:val="00062DC9"/>
    <w:rsid w:val="000631AB"/>
    <w:rsid w:val="000704B5"/>
    <w:rsid w:val="00071510"/>
    <w:rsid w:val="00072346"/>
    <w:rsid w:val="00072801"/>
    <w:rsid w:val="00072D0F"/>
    <w:rsid w:val="000739D6"/>
    <w:rsid w:val="00074926"/>
    <w:rsid w:val="00075E34"/>
    <w:rsid w:val="00076EBD"/>
    <w:rsid w:val="00080EB9"/>
    <w:rsid w:val="0008192C"/>
    <w:rsid w:val="00081E6D"/>
    <w:rsid w:val="0008227C"/>
    <w:rsid w:val="00082A33"/>
    <w:rsid w:val="00083152"/>
    <w:rsid w:val="00083321"/>
    <w:rsid w:val="00084C7B"/>
    <w:rsid w:val="000851C5"/>
    <w:rsid w:val="000860D7"/>
    <w:rsid w:val="0009006C"/>
    <w:rsid w:val="000920CE"/>
    <w:rsid w:val="00093602"/>
    <w:rsid w:val="000950C3"/>
    <w:rsid w:val="00095811"/>
    <w:rsid w:val="00095F90"/>
    <w:rsid w:val="00097B91"/>
    <w:rsid w:val="00097E8F"/>
    <w:rsid w:val="000A0927"/>
    <w:rsid w:val="000A2192"/>
    <w:rsid w:val="000A321A"/>
    <w:rsid w:val="000A3CE0"/>
    <w:rsid w:val="000A41AC"/>
    <w:rsid w:val="000A4912"/>
    <w:rsid w:val="000A63BF"/>
    <w:rsid w:val="000A731C"/>
    <w:rsid w:val="000A7602"/>
    <w:rsid w:val="000B0ED5"/>
    <w:rsid w:val="000B1180"/>
    <w:rsid w:val="000B1A72"/>
    <w:rsid w:val="000B232B"/>
    <w:rsid w:val="000B3322"/>
    <w:rsid w:val="000B3325"/>
    <w:rsid w:val="000B4389"/>
    <w:rsid w:val="000B45AD"/>
    <w:rsid w:val="000B4C16"/>
    <w:rsid w:val="000B4E8F"/>
    <w:rsid w:val="000B5E0B"/>
    <w:rsid w:val="000B6BE6"/>
    <w:rsid w:val="000B7EE2"/>
    <w:rsid w:val="000B7FF1"/>
    <w:rsid w:val="000C056A"/>
    <w:rsid w:val="000C06C3"/>
    <w:rsid w:val="000C1551"/>
    <w:rsid w:val="000C1CF2"/>
    <w:rsid w:val="000C2A97"/>
    <w:rsid w:val="000C2E3E"/>
    <w:rsid w:val="000C32D7"/>
    <w:rsid w:val="000C64B7"/>
    <w:rsid w:val="000C73B5"/>
    <w:rsid w:val="000C7736"/>
    <w:rsid w:val="000C79D9"/>
    <w:rsid w:val="000C7DD6"/>
    <w:rsid w:val="000C7E68"/>
    <w:rsid w:val="000D058F"/>
    <w:rsid w:val="000D0B0F"/>
    <w:rsid w:val="000D14E5"/>
    <w:rsid w:val="000D261F"/>
    <w:rsid w:val="000D2AE4"/>
    <w:rsid w:val="000D3EFB"/>
    <w:rsid w:val="000D4188"/>
    <w:rsid w:val="000D49CA"/>
    <w:rsid w:val="000D591D"/>
    <w:rsid w:val="000D5D60"/>
    <w:rsid w:val="000D6616"/>
    <w:rsid w:val="000D6878"/>
    <w:rsid w:val="000D72FA"/>
    <w:rsid w:val="000E03F1"/>
    <w:rsid w:val="000E3BEA"/>
    <w:rsid w:val="000E46E7"/>
    <w:rsid w:val="000E49C3"/>
    <w:rsid w:val="000E4B8D"/>
    <w:rsid w:val="000E4E48"/>
    <w:rsid w:val="000E501F"/>
    <w:rsid w:val="000E7678"/>
    <w:rsid w:val="000F11AE"/>
    <w:rsid w:val="000F1663"/>
    <w:rsid w:val="000F1A4B"/>
    <w:rsid w:val="000F4536"/>
    <w:rsid w:val="000F517A"/>
    <w:rsid w:val="000F5BEF"/>
    <w:rsid w:val="000F6909"/>
    <w:rsid w:val="00100ABC"/>
    <w:rsid w:val="00100DA2"/>
    <w:rsid w:val="00100EF1"/>
    <w:rsid w:val="001026B1"/>
    <w:rsid w:val="001038EA"/>
    <w:rsid w:val="00105E15"/>
    <w:rsid w:val="00106354"/>
    <w:rsid w:val="00107171"/>
    <w:rsid w:val="00110056"/>
    <w:rsid w:val="001105E3"/>
    <w:rsid w:val="00110FBE"/>
    <w:rsid w:val="00111ED3"/>
    <w:rsid w:val="0011393E"/>
    <w:rsid w:val="00113AD1"/>
    <w:rsid w:val="00113E34"/>
    <w:rsid w:val="001142EF"/>
    <w:rsid w:val="00115096"/>
    <w:rsid w:val="00115A50"/>
    <w:rsid w:val="00115B74"/>
    <w:rsid w:val="00115FD6"/>
    <w:rsid w:val="00117D7B"/>
    <w:rsid w:val="00117EA5"/>
    <w:rsid w:val="00120942"/>
    <w:rsid w:val="001214DE"/>
    <w:rsid w:val="001215A5"/>
    <w:rsid w:val="00122D65"/>
    <w:rsid w:val="001231BB"/>
    <w:rsid w:val="001233CB"/>
    <w:rsid w:val="00124E1B"/>
    <w:rsid w:val="00126FD3"/>
    <w:rsid w:val="001305E1"/>
    <w:rsid w:val="00130D68"/>
    <w:rsid w:val="00131584"/>
    <w:rsid w:val="00131D0A"/>
    <w:rsid w:val="00131D7A"/>
    <w:rsid w:val="001324AF"/>
    <w:rsid w:val="001328C0"/>
    <w:rsid w:val="001343AA"/>
    <w:rsid w:val="0013502B"/>
    <w:rsid w:val="00135F95"/>
    <w:rsid w:val="001364EC"/>
    <w:rsid w:val="001366C5"/>
    <w:rsid w:val="00140427"/>
    <w:rsid w:val="001405B1"/>
    <w:rsid w:val="001416FD"/>
    <w:rsid w:val="001421B5"/>
    <w:rsid w:val="001422BE"/>
    <w:rsid w:val="00142FAD"/>
    <w:rsid w:val="00144A55"/>
    <w:rsid w:val="001453CC"/>
    <w:rsid w:val="001456B1"/>
    <w:rsid w:val="00147C8A"/>
    <w:rsid w:val="00147DE7"/>
    <w:rsid w:val="001508D6"/>
    <w:rsid w:val="00150952"/>
    <w:rsid w:val="00150BAD"/>
    <w:rsid w:val="00152B1F"/>
    <w:rsid w:val="001532FC"/>
    <w:rsid w:val="00153A95"/>
    <w:rsid w:val="001556D4"/>
    <w:rsid w:val="001567A0"/>
    <w:rsid w:val="001604B0"/>
    <w:rsid w:val="001605E6"/>
    <w:rsid w:val="001608BC"/>
    <w:rsid w:val="001610E3"/>
    <w:rsid w:val="00161208"/>
    <w:rsid w:val="001616D1"/>
    <w:rsid w:val="0016187D"/>
    <w:rsid w:val="00162976"/>
    <w:rsid w:val="0016397A"/>
    <w:rsid w:val="0016454B"/>
    <w:rsid w:val="00165103"/>
    <w:rsid w:val="0016585B"/>
    <w:rsid w:val="00165A3A"/>
    <w:rsid w:val="00165F1E"/>
    <w:rsid w:val="00166FC1"/>
    <w:rsid w:val="00170B3C"/>
    <w:rsid w:val="00171E8E"/>
    <w:rsid w:val="00172CB9"/>
    <w:rsid w:val="00173A08"/>
    <w:rsid w:val="00173F2D"/>
    <w:rsid w:val="001743F4"/>
    <w:rsid w:val="00174935"/>
    <w:rsid w:val="00174A33"/>
    <w:rsid w:val="00174C6A"/>
    <w:rsid w:val="0017613B"/>
    <w:rsid w:val="00176B9A"/>
    <w:rsid w:val="00176CB2"/>
    <w:rsid w:val="001770AD"/>
    <w:rsid w:val="001771BC"/>
    <w:rsid w:val="00177232"/>
    <w:rsid w:val="0017793B"/>
    <w:rsid w:val="001802BC"/>
    <w:rsid w:val="00180600"/>
    <w:rsid w:val="0018155D"/>
    <w:rsid w:val="00181E6D"/>
    <w:rsid w:val="001834AA"/>
    <w:rsid w:val="00184B0D"/>
    <w:rsid w:val="001858B7"/>
    <w:rsid w:val="001861D4"/>
    <w:rsid w:val="00187F8F"/>
    <w:rsid w:val="00190858"/>
    <w:rsid w:val="00190C74"/>
    <w:rsid w:val="001918B4"/>
    <w:rsid w:val="0019272F"/>
    <w:rsid w:val="001935CF"/>
    <w:rsid w:val="001938CD"/>
    <w:rsid w:val="001942AA"/>
    <w:rsid w:val="0019449A"/>
    <w:rsid w:val="001963C1"/>
    <w:rsid w:val="00196CE6"/>
    <w:rsid w:val="00197787"/>
    <w:rsid w:val="001A1F93"/>
    <w:rsid w:val="001A26D0"/>
    <w:rsid w:val="001A4604"/>
    <w:rsid w:val="001A4921"/>
    <w:rsid w:val="001A4984"/>
    <w:rsid w:val="001A595A"/>
    <w:rsid w:val="001A646C"/>
    <w:rsid w:val="001A7498"/>
    <w:rsid w:val="001A7CB5"/>
    <w:rsid w:val="001A7E7D"/>
    <w:rsid w:val="001B0A56"/>
    <w:rsid w:val="001B0CD8"/>
    <w:rsid w:val="001B2BE5"/>
    <w:rsid w:val="001B2BFE"/>
    <w:rsid w:val="001B2DEF"/>
    <w:rsid w:val="001B3803"/>
    <w:rsid w:val="001B399B"/>
    <w:rsid w:val="001B43C7"/>
    <w:rsid w:val="001B4687"/>
    <w:rsid w:val="001B47A5"/>
    <w:rsid w:val="001B5430"/>
    <w:rsid w:val="001B5899"/>
    <w:rsid w:val="001B6237"/>
    <w:rsid w:val="001B6A07"/>
    <w:rsid w:val="001B6A0E"/>
    <w:rsid w:val="001B6E75"/>
    <w:rsid w:val="001B7B42"/>
    <w:rsid w:val="001B7D4E"/>
    <w:rsid w:val="001C04EB"/>
    <w:rsid w:val="001C111D"/>
    <w:rsid w:val="001C161B"/>
    <w:rsid w:val="001C1872"/>
    <w:rsid w:val="001C1DD6"/>
    <w:rsid w:val="001C1E9A"/>
    <w:rsid w:val="001C21D5"/>
    <w:rsid w:val="001C3093"/>
    <w:rsid w:val="001C3354"/>
    <w:rsid w:val="001C38D3"/>
    <w:rsid w:val="001C40C5"/>
    <w:rsid w:val="001C5B8B"/>
    <w:rsid w:val="001C7002"/>
    <w:rsid w:val="001C74C5"/>
    <w:rsid w:val="001C7D9C"/>
    <w:rsid w:val="001D0762"/>
    <w:rsid w:val="001D174B"/>
    <w:rsid w:val="001D18E5"/>
    <w:rsid w:val="001D252A"/>
    <w:rsid w:val="001D3291"/>
    <w:rsid w:val="001D3795"/>
    <w:rsid w:val="001D3CDE"/>
    <w:rsid w:val="001D48FD"/>
    <w:rsid w:val="001D52AE"/>
    <w:rsid w:val="001D732A"/>
    <w:rsid w:val="001D77AC"/>
    <w:rsid w:val="001D79A8"/>
    <w:rsid w:val="001D7BB1"/>
    <w:rsid w:val="001E059A"/>
    <w:rsid w:val="001E0A38"/>
    <w:rsid w:val="001E1B66"/>
    <w:rsid w:val="001E1B7E"/>
    <w:rsid w:val="001E1BDF"/>
    <w:rsid w:val="001E2A4F"/>
    <w:rsid w:val="001E4882"/>
    <w:rsid w:val="001E4B62"/>
    <w:rsid w:val="001E6075"/>
    <w:rsid w:val="001E6D95"/>
    <w:rsid w:val="001E73C4"/>
    <w:rsid w:val="001E7448"/>
    <w:rsid w:val="001E7562"/>
    <w:rsid w:val="001E787B"/>
    <w:rsid w:val="001E7B0C"/>
    <w:rsid w:val="001F004C"/>
    <w:rsid w:val="001F040A"/>
    <w:rsid w:val="001F24DD"/>
    <w:rsid w:val="001F2C67"/>
    <w:rsid w:val="001F3080"/>
    <w:rsid w:val="001F3376"/>
    <w:rsid w:val="001F3596"/>
    <w:rsid w:val="001F3A4F"/>
    <w:rsid w:val="001F4498"/>
    <w:rsid w:val="001F46DB"/>
    <w:rsid w:val="001F4C68"/>
    <w:rsid w:val="001F5583"/>
    <w:rsid w:val="001F5AA2"/>
    <w:rsid w:val="001F72B3"/>
    <w:rsid w:val="001F7B35"/>
    <w:rsid w:val="001F7FC7"/>
    <w:rsid w:val="00202729"/>
    <w:rsid w:val="002028DF"/>
    <w:rsid w:val="0020392D"/>
    <w:rsid w:val="002049DA"/>
    <w:rsid w:val="0020638F"/>
    <w:rsid w:val="00206F26"/>
    <w:rsid w:val="0020729A"/>
    <w:rsid w:val="00207B53"/>
    <w:rsid w:val="002101A8"/>
    <w:rsid w:val="002110A3"/>
    <w:rsid w:val="00213151"/>
    <w:rsid w:val="002157E5"/>
    <w:rsid w:val="00215989"/>
    <w:rsid w:val="002159C6"/>
    <w:rsid w:val="00215F93"/>
    <w:rsid w:val="002178F4"/>
    <w:rsid w:val="002205B4"/>
    <w:rsid w:val="00221327"/>
    <w:rsid w:val="0022251C"/>
    <w:rsid w:val="00222696"/>
    <w:rsid w:val="00222C48"/>
    <w:rsid w:val="002240A2"/>
    <w:rsid w:val="00226195"/>
    <w:rsid w:val="00230E21"/>
    <w:rsid w:val="0023156C"/>
    <w:rsid w:val="00231CA0"/>
    <w:rsid w:val="0023311C"/>
    <w:rsid w:val="00233D02"/>
    <w:rsid w:val="00234AA7"/>
    <w:rsid w:val="00234FF9"/>
    <w:rsid w:val="00235C02"/>
    <w:rsid w:val="00235F35"/>
    <w:rsid w:val="00236511"/>
    <w:rsid w:val="00236ABF"/>
    <w:rsid w:val="002371ED"/>
    <w:rsid w:val="002378A2"/>
    <w:rsid w:val="00237E2E"/>
    <w:rsid w:val="002400BE"/>
    <w:rsid w:val="0024042D"/>
    <w:rsid w:val="00241414"/>
    <w:rsid w:val="00241C5D"/>
    <w:rsid w:val="002422C9"/>
    <w:rsid w:val="00242AA0"/>
    <w:rsid w:val="002439A9"/>
    <w:rsid w:val="00243A9F"/>
    <w:rsid w:val="00243E1F"/>
    <w:rsid w:val="00244055"/>
    <w:rsid w:val="0024499C"/>
    <w:rsid w:val="00245B89"/>
    <w:rsid w:val="002464CD"/>
    <w:rsid w:val="00246582"/>
    <w:rsid w:val="00246C3B"/>
    <w:rsid w:val="002474B0"/>
    <w:rsid w:val="00250309"/>
    <w:rsid w:val="00250CF0"/>
    <w:rsid w:val="002514D1"/>
    <w:rsid w:val="00252326"/>
    <w:rsid w:val="0025488D"/>
    <w:rsid w:val="00254976"/>
    <w:rsid w:val="00254E5A"/>
    <w:rsid w:val="00256151"/>
    <w:rsid w:val="002565C0"/>
    <w:rsid w:val="0025715E"/>
    <w:rsid w:val="002575AE"/>
    <w:rsid w:val="0026178C"/>
    <w:rsid w:val="00262081"/>
    <w:rsid w:val="00263364"/>
    <w:rsid w:val="00263DAC"/>
    <w:rsid w:val="0026419A"/>
    <w:rsid w:val="0026517A"/>
    <w:rsid w:val="00265DD8"/>
    <w:rsid w:val="00266771"/>
    <w:rsid w:val="00266D6E"/>
    <w:rsid w:val="00267AFB"/>
    <w:rsid w:val="002704AB"/>
    <w:rsid w:val="00270BEE"/>
    <w:rsid w:val="00270C65"/>
    <w:rsid w:val="00271E65"/>
    <w:rsid w:val="0027226C"/>
    <w:rsid w:val="002725D2"/>
    <w:rsid w:val="00273C00"/>
    <w:rsid w:val="002760A0"/>
    <w:rsid w:val="002763E2"/>
    <w:rsid w:val="00276708"/>
    <w:rsid w:val="00276F48"/>
    <w:rsid w:val="002772A0"/>
    <w:rsid w:val="00277AD1"/>
    <w:rsid w:val="00280B36"/>
    <w:rsid w:val="00281048"/>
    <w:rsid w:val="00281BE0"/>
    <w:rsid w:val="00282EC2"/>
    <w:rsid w:val="00283029"/>
    <w:rsid w:val="00283D54"/>
    <w:rsid w:val="002844ED"/>
    <w:rsid w:val="00284ADC"/>
    <w:rsid w:val="00285C07"/>
    <w:rsid w:val="00286D61"/>
    <w:rsid w:val="00287623"/>
    <w:rsid w:val="00287800"/>
    <w:rsid w:val="002900C3"/>
    <w:rsid w:val="002908B3"/>
    <w:rsid w:val="00291E94"/>
    <w:rsid w:val="00292F8D"/>
    <w:rsid w:val="0029327D"/>
    <w:rsid w:val="00293465"/>
    <w:rsid w:val="002941DB"/>
    <w:rsid w:val="00294BF7"/>
    <w:rsid w:val="00296531"/>
    <w:rsid w:val="002A0207"/>
    <w:rsid w:val="002A0DDA"/>
    <w:rsid w:val="002A15F1"/>
    <w:rsid w:val="002A1C7F"/>
    <w:rsid w:val="002A37D2"/>
    <w:rsid w:val="002A3D13"/>
    <w:rsid w:val="002A425A"/>
    <w:rsid w:val="002A4723"/>
    <w:rsid w:val="002A5546"/>
    <w:rsid w:val="002A5BE4"/>
    <w:rsid w:val="002A5D09"/>
    <w:rsid w:val="002A69DC"/>
    <w:rsid w:val="002A7522"/>
    <w:rsid w:val="002A7F40"/>
    <w:rsid w:val="002B0677"/>
    <w:rsid w:val="002B0A36"/>
    <w:rsid w:val="002B1112"/>
    <w:rsid w:val="002B241D"/>
    <w:rsid w:val="002B3D76"/>
    <w:rsid w:val="002B42B8"/>
    <w:rsid w:val="002B6228"/>
    <w:rsid w:val="002B6741"/>
    <w:rsid w:val="002B6F32"/>
    <w:rsid w:val="002B72F3"/>
    <w:rsid w:val="002B7DC1"/>
    <w:rsid w:val="002B7F13"/>
    <w:rsid w:val="002C05DD"/>
    <w:rsid w:val="002C095E"/>
    <w:rsid w:val="002C2650"/>
    <w:rsid w:val="002C3E0B"/>
    <w:rsid w:val="002C3EB9"/>
    <w:rsid w:val="002C4041"/>
    <w:rsid w:val="002C42EA"/>
    <w:rsid w:val="002C49AB"/>
    <w:rsid w:val="002C4FF6"/>
    <w:rsid w:val="002C5132"/>
    <w:rsid w:val="002C546C"/>
    <w:rsid w:val="002C55C1"/>
    <w:rsid w:val="002C6FCB"/>
    <w:rsid w:val="002D1E3A"/>
    <w:rsid w:val="002D2523"/>
    <w:rsid w:val="002D2C13"/>
    <w:rsid w:val="002D3C9C"/>
    <w:rsid w:val="002D538E"/>
    <w:rsid w:val="002D571F"/>
    <w:rsid w:val="002D5D9D"/>
    <w:rsid w:val="002D5FBD"/>
    <w:rsid w:val="002D7C17"/>
    <w:rsid w:val="002E04E5"/>
    <w:rsid w:val="002E053C"/>
    <w:rsid w:val="002E0695"/>
    <w:rsid w:val="002E1121"/>
    <w:rsid w:val="002E2344"/>
    <w:rsid w:val="002E23EC"/>
    <w:rsid w:val="002E2EDC"/>
    <w:rsid w:val="002E3534"/>
    <w:rsid w:val="002E4C8E"/>
    <w:rsid w:val="002E616B"/>
    <w:rsid w:val="002E69C9"/>
    <w:rsid w:val="002E71DF"/>
    <w:rsid w:val="002E722E"/>
    <w:rsid w:val="002F0D77"/>
    <w:rsid w:val="002F0DC1"/>
    <w:rsid w:val="002F1450"/>
    <w:rsid w:val="002F1C79"/>
    <w:rsid w:val="002F2A06"/>
    <w:rsid w:val="002F2A53"/>
    <w:rsid w:val="002F3039"/>
    <w:rsid w:val="002F32F8"/>
    <w:rsid w:val="002F3618"/>
    <w:rsid w:val="002F3B6C"/>
    <w:rsid w:val="002F4946"/>
    <w:rsid w:val="002F5FE3"/>
    <w:rsid w:val="002F60D5"/>
    <w:rsid w:val="00300D10"/>
    <w:rsid w:val="00301BFB"/>
    <w:rsid w:val="00301D60"/>
    <w:rsid w:val="003023B8"/>
    <w:rsid w:val="00303C3B"/>
    <w:rsid w:val="00303EAD"/>
    <w:rsid w:val="003043AB"/>
    <w:rsid w:val="003062F4"/>
    <w:rsid w:val="00306608"/>
    <w:rsid w:val="00306910"/>
    <w:rsid w:val="00310666"/>
    <w:rsid w:val="0031194F"/>
    <w:rsid w:val="00312A11"/>
    <w:rsid w:val="00313033"/>
    <w:rsid w:val="00315213"/>
    <w:rsid w:val="00316534"/>
    <w:rsid w:val="0031726C"/>
    <w:rsid w:val="003211BD"/>
    <w:rsid w:val="003216B2"/>
    <w:rsid w:val="00321DE7"/>
    <w:rsid w:val="00322F3A"/>
    <w:rsid w:val="0032315D"/>
    <w:rsid w:val="00323FA2"/>
    <w:rsid w:val="00324EF7"/>
    <w:rsid w:val="00325671"/>
    <w:rsid w:val="003259E6"/>
    <w:rsid w:val="00326BE6"/>
    <w:rsid w:val="00326E30"/>
    <w:rsid w:val="00327080"/>
    <w:rsid w:val="0032714B"/>
    <w:rsid w:val="00327255"/>
    <w:rsid w:val="003273C9"/>
    <w:rsid w:val="003276E6"/>
    <w:rsid w:val="00327973"/>
    <w:rsid w:val="00330E72"/>
    <w:rsid w:val="00331810"/>
    <w:rsid w:val="00332C4B"/>
    <w:rsid w:val="0033330E"/>
    <w:rsid w:val="0033377A"/>
    <w:rsid w:val="003354C4"/>
    <w:rsid w:val="003361EA"/>
    <w:rsid w:val="00336545"/>
    <w:rsid w:val="00336B96"/>
    <w:rsid w:val="00336CE7"/>
    <w:rsid w:val="0033718C"/>
    <w:rsid w:val="00342F47"/>
    <w:rsid w:val="00343121"/>
    <w:rsid w:val="00343A72"/>
    <w:rsid w:val="00344526"/>
    <w:rsid w:val="0034488A"/>
    <w:rsid w:val="00345407"/>
    <w:rsid w:val="003454E7"/>
    <w:rsid w:val="00345549"/>
    <w:rsid w:val="00345D1D"/>
    <w:rsid w:val="00345DD8"/>
    <w:rsid w:val="0034616A"/>
    <w:rsid w:val="0034627E"/>
    <w:rsid w:val="003502A6"/>
    <w:rsid w:val="00350A87"/>
    <w:rsid w:val="00350B64"/>
    <w:rsid w:val="00350C4C"/>
    <w:rsid w:val="00351ED0"/>
    <w:rsid w:val="003521FD"/>
    <w:rsid w:val="003531C3"/>
    <w:rsid w:val="0035387D"/>
    <w:rsid w:val="003539A5"/>
    <w:rsid w:val="00353E56"/>
    <w:rsid w:val="00354497"/>
    <w:rsid w:val="00354F63"/>
    <w:rsid w:val="003551FD"/>
    <w:rsid w:val="00355D12"/>
    <w:rsid w:val="00357141"/>
    <w:rsid w:val="00357CF4"/>
    <w:rsid w:val="003606B7"/>
    <w:rsid w:val="003608BE"/>
    <w:rsid w:val="003610DD"/>
    <w:rsid w:val="00361136"/>
    <w:rsid w:val="0036175A"/>
    <w:rsid w:val="003622F3"/>
    <w:rsid w:val="00362455"/>
    <w:rsid w:val="00362EF0"/>
    <w:rsid w:val="00363844"/>
    <w:rsid w:val="00365240"/>
    <w:rsid w:val="00365C64"/>
    <w:rsid w:val="00366561"/>
    <w:rsid w:val="00366AFA"/>
    <w:rsid w:val="00366DBF"/>
    <w:rsid w:val="0037158C"/>
    <w:rsid w:val="00371CFF"/>
    <w:rsid w:val="00372A87"/>
    <w:rsid w:val="003743A6"/>
    <w:rsid w:val="0037453C"/>
    <w:rsid w:val="0037550D"/>
    <w:rsid w:val="00375DFD"/>
    <w:rsid w:val="00376568"/>
    <w:rsid w:val="003765CA"/>
    <w:rsid w:val="00376E2D"/>
    <w:rsid w:val="00376E61"/>
    <w:rsid w:val="003774FE"/>
    <w:rsid w:val="00377CEC"/>
    <w:rsid w:val="003803AB"/>
    <w:rsid w:val="0038195C"/>
    <w:rsid w:val="00382A3F"/>
    <w:rsid w:val="00382C6C"/>
    <w:rsid w:val="003831BC"/>
    <w:rsid w:val="003835EF"/>
    <w:rsid w:val="00384E6E"/>
    <w:rsid w:val="00385B8B"/>
    <w:rsid w:val="00386163"/>
    <w:rsid w:val="0038633B"/>
    <w:rsid w:val="00386687"/>
    <w:rsid w:val="003867ED"/>
    <w:rsid w:val="0038701E"/>
    <w:rsid w:val="00387063"/>
    <w:rsid w:val="00387854"/>
    <w:rsid w:val="00387B10"/>
    <w:rsid w:val="00387BD7"/>
    <w:rsid w:val="003904CA"/>
    <w:rsid w:val="00390EDD"/>
    <w:rsid w:val="0039110F"/>
    <w:rsid w:val="003921C6"/>
    <w:rsid w:val="0039257B"/>
    <w:rsid w:val="00392A70"/>
    <w:rsid w:val="00395AB5"/>
    <w:rsid w:val="003972D1"/>
    <w:rsid w:val="003973F5"/>
    <w:rsid w:val="003A0972"/>
    <w:rsid w:val="003A0DE3"/>
    <w:rsid w:val="003A1CD5"/>
    <w:rsid w:val="003A1F82"/>
    <w:rsid w:val="003A1FF8"/>
    <w:rsid w:val="003A25E5"/>
    <w:rsid w:val="003A3228"/>
    <w:rsid w:val="003A3FC8"/>
    <w:rsid w:val="003A40A7"/>
    <w:rsid w:val="003A459E"/>
    <w:rsid w:val="003A4F8B"/>
    <w:rsid w:val="003A53A9"/>
    <w:rsid w:val="003A6AD2"/>
    <w:rsid w:val="003A78D4"/>
    <w:rsid w:val="003A7CF0"/>
    <w:rsid w:val="003A7E81"/>
    <w:rsid w:val="003B1AA7"/>
    <w:rsid w:val="003B1F7F"/>
    <w:rsid w:val="003B2653"/>
    <w:rsid w:val="003B357B"/>
    <w:rsid w:val="003B381E"/>
    <w:rsid w:val="003B3B8F"/>
    <w:rsid w:val="003B3FA6"/>
    <w:rsid w:val="003B4019"/>
    <w:rsid w:val="003B43C8"/>
    <w:rsid w:val="003B5C83"/>
    <w:rsid w:val="003B6201"/>
    <w:rsid w:val="003B62D9"/>
    <w:rsid w:val="003B670C"/>
    <w:rsid w:val="003B6B34"/>
    <w:rsid w:val="003B6B50"/>
    <w:rsid w:val="003B711F"/>
    <w:rsid w:val="003B7649"/>
    <w:rsid w:val="003C1D03"/>
    <w:rsid w:val="003C3392"/>
    <w:rsid w:val="003C3769"/>
    <w:rsid w:val="003C38BE"/>
    <w:rsid w:val="003C4A77"/>
    <w:rsid w:val="003C4AF4"/>
    <w:rsid w:val="003C5493"/>
    <w:rsid w:val="003C5E88"/>
    <w:rsid w:val="003C62F8"/>
    <w:rsid w:val="003C671B"/>
    <w:rsid w:val="003C7CC2"/>
    <w:rsid w:val="003C7E18"/>
    <w:rsid w:val="003C7EE1"/>
    <w:rsid w:val="003D0760"/>
    <w:rsid w:val="003D0EAE"/>
    <w:rsid w:val="003D12D7"/>
    <w:rsid w:val="003D147D"/>
    <w:rsid w:val="003D28BC"/>
    <w:rsid w:val="003D2F31"/>
    <w:rsid w:val="003D3B6C"/>
    <w:rsid w:val="003D3CEF"/>
    <w:rsid w:val="003D72A1"/>
    <w:rsid w:val="003D737B"/>
    <w:rsid w:val="003E04EC"/>
    <w:rsid w:val="003E0C1A"/>
    <w:rsid w:val="003E0FE5"/>
    <w:rsid w:val="003E10AF"/>
    <w:rsid w:val="003E11CC"/>
    <w:rsid w:val="003E386E"/>
    <w:rsid w:val="003E42F7"/>
    <w:rsid w:val="003E4319"/>
    <w:rsid w:val="003E4FA1"/>
    <w:rsid w:val="003E563F"/>
    <w:rsid w:val="003E60F6"/>
    <w:rsid w:val="003F0824"/>
    <w:rsid w:val="003F193E"/>
    <w:rsid w:val="003F25C2"/>
    <w:rsid w:val="003F3C7D"/>
    <w:rsid w:val="003F3F57"/>
    <w:rsid w:val="003F40BC"/>
    <w:rsid w:val="003F5868"/>
    <w:rsid w:val="003F6412"/>
    <w:rsid w:val="003F7386"/>
    <w:rsid w:val="003F7D15"/>
    <w:rsid w:val="00400504"/>
    <w:rsid w:val="0040050D"/>
    <w:rsid w:val="0040088C"/>
    <w:rsid w:val="0040095C"/>
    <w:rsid w:val="004016A0"/>
    <w:rsid w:val="00401C53"/>
    <w:rsid w:val="00403112"/>
    <w:rsid w:val="00403FC4"/>
    <w:rsid w:val="00405269"/>
    <w:rsid w:val="00405E06"/>
    <w:rsid w:val="0040619B"/>
    <w:rsid w:val="00407277"/>
    <w:rsid w:val="0040745C"/>
    <w:rsid w:val="004075C1"/>
    <w:rsid w:val="004102E5"/>
    <w:rsid w:val="004125C9"/>
    <w:rsid w:val="00412C73"/>
    <w:rsid w:val="004148BA"/>
    <w:rsid w:val="004150CE"/>
    <w:rsid w:val="00415672"/>
    <w:rsid w:val="00420BCF"/>
    <w:rsid w:val="00420CFF"/>
    <w:rsid w:val="00421660"/>
    <w:rsid w:val="00422231"/>
    <w:rsid w:val="00422440"/>
    <w:rsid w:val="00423313"/>
    <w:rsid w:val="00423987"/>
    <w:rsid w:val="00424205"/>
    <w:rsid w:val="00424A76"/>
    <w:rsid w:val="0042536D"/>
    <w:rsid w:val="004259C5"/>
    <w:rsid w:val="00425AD4"/>
    <w:rsid w:val="00425C2B"/>
    <w:rsid w:val="00425CCA"/>
    <w:rsid w:val="0042611A"/>
    <w:rsid w:val="004263C5"/>
    <w:rsid w:val="004263C7"/>
    <w:rsid w:val="004269F7"/>
    <w:rsid w:val="00426C33"/>
    <w:rsid w:val="00430DA3"/>
    <w:rsid w:val="00431AF3"/>
    <w:rsid w:val="0043225D"/>
    <w:rsid w:val="0043229A"/>
    <w:rsid w:val="004324ED"/>
    <w:rsid w:val="0043391C"/>
    <w:rsid w:val="00433B00"/>
    <w:rsid w:val="004379BD"/>
    <w:rsid w:val="0044007D"/>
    <w:rsid w:val="00440598"/>
    <w:rsid w:val="00440871"/>
    <w:rsid w:val="00440923"/>
    <w:rsid w:val="00441693"/>
    <w:rsid w:val="00441DBD"/>
    <w:rsid w:val="00441E10"/>
    <w:rsid w:val="00441EFB"/>
    <w:rsid w:val="00443566"/>
    <w:rsid w:val="0044383E"/>
    <w:rsid w:val="00444155"/>
    <w:rsid w:val="004447C4"/>
    <w:rsid w:val="00444A5C"/>
    <w:rsid w:val="004457EE"/>
    <w:rsid w:val="0044645E"/>
    <w:rsid w:val="00450F90"/>
    <w:rsid w:val="00451BC2"/>
    <w:rsid w:val="00454191"/>
    <w:rsid w:val="004545F6"/>
    <w:rsid w:val="00454B88"/>
    <w:rsid w:val="0045605A"/>
    <w:rsid w:val="00456F65"/>
    <w:rsid w:val="00457019"/>
    <w:rsid w:val="004571CD"/>
    <w:rsid w:val="00460A44"/>
    <w:rsid w:val="00462886"/>
    <w:rsid w:val="004630EA"/>
    <w:rsid w:val="004641E0"/>
    <w:rsid w:val="00464D30"/>
    <w:rsid w:val="00465750"/>
    <w:rsid w:val="00465B42"/>
    <w:rsid w:val="00465C8C"/>
    <w:rsid w:val="00465E0C"/>
    <w:rsid w:val="00465E78"/>
    <w:rsid w:val="00466088"/>
    <w:rsid w:val="00470355"/>
    <w:rsid w:val="0047097D"/>
    <w:rsid w:val="00472284"/>
    <w:rsid w:val="0047360E"/>
    <w:rsid w:val="00475A53"/>
    <w:rsid w:val="0047668C"/>
    <w:rsid w:val="00477E62"/>
    <w:rsid w:val="00480162"/>
    <w:rsid w:val="00480854"/>
    <w:rsid w:val="00480B7A"/>
    <w:rsid w:val="004820C9"/>
    <w:rsid w:val="00482307"/>
    <w:rsid w:val="004835A6"/>
    <w:rsid w:val="00483CA3"/>
    <w:rsid w:val="00483D2D"/>
    <w:rsid w:val="00484270"/>
    <w:rsid w:val="004873B5"/>
    <w:rsid w:val="00487588"/>
    <w:rsid w:val="00490F7C"/>
    <w:rsid w:val="004910AB"/>
    <w:rsid w:val="004920B0"/>
    <w:rsid w:val="004920EA"/>
    <w:rsid w:val="004924DF"/>
    <w:rsid w:val="00494191"/>
    <w:rsid w:val="00494295"/>
    <w:rsid w:val="00494832"/>
    <w:rsid w:val="00495564"/>
    <w:rsid w:val="00495654"/>
    <w:rsid w:val="00495EA9"/>
    <w:rsid w:val="00495F34"/>
    <w:rsid w:val="004963EE"/>
    <w:rsid w:val="004970F0"/>
    <w:rsid w:val="00497729"/>
    <w:rsid w:val="004979AC"/>
    <w:rsid w:val="00497B4D"/>
    <w:rsid w:val="00497DC6"/>
    <w:rsid w:val="004A0DEC"/>
    <w:rsid w:val="004A129A"/>
    <w:rsid w:val="004A1706"/>
    <w:rsid w:val="004A17C8"/>
    <w:rsid w:val="004A190F"/>
    <w:rsid w:val="004A1A3F"/>
    <w:rsid w:val="004A1F07"/>
    <w:rsid w:val="004A278B"/>
    <w:rsid w:val="004A3A66"/>
    <w:rsid w:val="004A47E2"/>
    <w:rsid w:val="004A4C8B"/>
    <w:rsid w:val="004A4FA2"/>
    <w:rsid w:val="004A615D"/>
    <w:rsid w:val="004A6236"/>
    <w:rsid w:val="004A625B"/>
    <w:rsid w:val="004A6C13"/>
    <w:rsid w:val="004A7780"/>
    <w:rsid w:val="004A7A7E"/>
    <w:rsid w:val="004A7D71"/>
    <w:rsid w:val="004A7DA6"/>
    <w:rsid w:val="004B078D"/>
    <w:rsid w:val="004B0BED"/>
    <w:rsid w:val="004B12B5"/>
    <w:rsid w:val="004B22BD"/>
    <w:rsid w:val="004B26CC"/>
    <w:rsid w:val="004B42FD"/>
    <w:rsid w:val="004B46E1"/>
    <w:rsid w:val="004B7115"/>
    <w:rsid w:val="004C014D"/>
    <w:rsid w:val="004C18FF"/>
    <w:rsid w:val="004C2144"/>
    <w:rsid w:val="004C2A0E"/>
    <w:rsid w:val="004C2CA6"/>
    <w:rsid w:val="004C2F64"/>
    <w:rsid w:val="004C39A8"/>
    <w:rsid w:val="004C3B74"/>
    <w:rsid w:val="004C3EF7"/>
    <w:rsid w:val="004C45F4"/>
    <w:rsid w:val="004C4771"/>
    <w:rsid w:val="004C616C"/>
    <w:rsid w:val="004C65C5"/>
    <w:rsid w:val="004C67E3"/>
    <w:rsid w:val="004C6F80"/>
    <w:rsid w:val="004C7025"/>
    <w:rsid w:val="004C7156"/>
    <w:rsid w:val="004C732E"/>
    <w:rsid w:val="004D0C47"/>
    <w:rsid w:val="004D16A5"/>
    <w:rsid w:val="004D1F1E"/>
    <w:rsid w:val="004D23BA"/>
    <w:rsid w:val="004D2601"/>
    <w:rsid w:val="004D318A"/>
    <w:rsid w:val="004D3545"/>
    <w:rsid w:val="004D3670"/>
    <w:rsid w:val="004D3A8A"/>
    <w:rsid w:val="004D5740"/>
    <w:rsid w:val="004D61DE"/>
    <w:rsid w:val="004D7916"/>
    <w:rsid w:val="004D7DA2"/>
    <w:rsid w:val="004E02EC"/>
    <w:rsid w:val="004E06F8"/>
    <w:rsid w:val="004E0815"/>
    <w:rsid w:val="004E1F1B"/>
    <w:rsid w:val="004E20E3"/>
    <w:rsid w:val="004E2B78"/>
    <w:rsid w:val="004E327E"/>
    <w:rsid w:val="004E3DA1"/>
    <w:rsid w:val="004E5205"/>
    <w:rsid w:val="004E5432"/>
    <w:rsid w:val="004E5B6C"/>
    <w:rsid w:val="004E5C2D"/>
    <w:rsid w:val="004E6023"/>
    <w:rsid w:val="004E6072"/>
    <w:rsid w:val="004E60A4"/>
    <w:rsid w:val="004E66F9"/>
    <w:rsid w:val="004E7599"/>
    <w:rsid w:val="004F0424"/>
    <w:rsid w:val="004F08B2"/>
    <w:rsid w:val="004F2F8B"/>
    <w:rsid w:val="004F3A98"/>
    <w:rsid w:val="004F4FB4"/>
    <w:rsid w:val="004F4FD4"/>
    <w:rsid w:val="004F55CD"/>
    <w:rsid w:val="004F610B"/>
    <w:rsid w:val="004F6118"/>
    <w:rsid w:val="004F6958"/>
    <w:rsid w:val="004F6AC3"/>
    <w:rsid w:val="004F70ED"/>
    <w:rsid w:val="004F748A"/>
    <w:rsid w:val="00500403"/>
    <w:rsid w:val="0050068B"/>
    <w:rsid w:val="005007B6"/>
    <w:rsid w:val="005034EF"/>
    <w:rsid w:val="00503879"/>
    <w:rsid w:val="005043B9"/>
    <w:rsid w:val="00504542"/>
    <w:rsid w:val="00506339"/>
    <w:rsid w:val="005069BE"/>
    <w:rsid w:val="00506CE7"/>
    <w:rsid w:val="00507501"/>
    <w:rsid w:val="005117FA"/>
    <w:rsid w:val="005126F7"/>
    <w:rsid w:val="00512E81"/>
    <w:rsid w:val="005136E9"/>
    <w:rsid w:val="00513802"/>
    <w:rsid w:val="0051417D"/>
    <w:rsid w:val="00514B47"/>
    <w:rsid w:val="0051638A"/>
    <w:rsid w:val="00516520"/>
    <w:rsid w:val="005167E2"/>
    <w:rsid w:val="00516A8B"/>
    <w:rsid w:val="00517C11"/>
    <w:rsid w:val="005201EB"/>
    <w:rsid w:val="00523741"/>
    <w:rsid w:val="00523B9E"/>
    <w:rsid w:val="00523C34"/>
    <w:rsid w:val="00524379"/>
    <w:rsid w:val="00524484"/>
    <w:rsid w:val="005245BC"/>
    <w:rsid w:val="0052473F"/>
    <w:rsid w:val="00524A06"/>
    <w:rsid w:val="00525791"/>
    <w:rsid w:val="005259B9"/>
    <w:rsid w:val="00525F6C"/>
    <w:rsid w:val="005260A7"/>
    <w:rsid w:val="0052682B"/>
    <w:rsid w:val="00527D04"/>
    <w:rsid w:val="00530BEB"/>
    <w:rsid w:val="005319BB"/>
    <w:rsid w:val="00533C4A"/>
    <w:rsid w:val="005353AE"/>
    <w:rsid w:val="005356C8"/>
    <w:rsid w:val="00536044"/>
    <w:rsid w:val="0053743A"/>
    <w:rsid w:val="0053747C"/>
    <w:rsid w:val="005379C8"/>
    <w:rsid w:val="00537FAD"/>
    <w:rsid w:val="00540967"/>
    <w:rsid w:val="00541082"/>
    <w:rsid w:val="005429A9"/>
    <w:rsid w:val="00542F2C"/>
    <w:rsid w:val="00545BEA"/>
    <w:rsid w:val="00546C11"/>
    <w:rsid w:val="00547E3D"/>
    <w:rsid w:val="00550A12"/>
    <w:rsid w:val="005541CD"/>
    <w:rsid w:val="00554C4B"/>
    <w:rsid w:val="005555B7"/>
    <w:rsid w:val="00555617"/>
    <w:rsid w:val="00555952"/>
    <w:rsid w:val="00555C88"/>
    <w:rsid w:val="00556F00"/>
    <w:rsid w:val="00557563"/>
    <w:rsid w:val="00557870"/>
    <w:rsid w:val="00560312"/>
    <w:rsid w:val="00560E21"/>
    <w:rsid w:val="0056180E"/>
    <w:rsid w:val="005619A6"/>
    <w:rsid w:val="00561CC0"/>
    <w:rsid w:val="00562DF6"/>
    <w:rsid w:val="00563E7B"/>
    <w:rsid w:val="00564B49"/>
    <w:rsid w:val="00564B4E"/>
    <w:rsid w:val="0056773C"/>
    <w:rsid w:val="005702D7"/>
    <w:rsid w:val="00571133"/>
    <w:rsid w:val="00571F5F"/>
    <w:rsid w:val="00576421"/>
    <w:rsid w:val="005769C5"/>
    <w:rsid w:val="00577082"/>
    <w:rsid w:val="00577E45"/>
    <w:rsid w:val="00580F9A"/>
    <w:rsid w:val="00581D9E"/>
    <w:rsid w:val="0058269F"/>
    <w:rsid w:val="00582C09"/>
    <w:rsid w:val="00582C3D"/>
    <w:rsid w:val="00582E20"/>
    <w:rsid w:val="00583BB5"/>
    <w:rsid w:val="00584AF9"/>
    <w:rsid w:val="00585C1B"/>
    <w:rsid w:val="00585C95"/>
    <w:rsid w:val="005873D7"/>
    <w:rsid w:val="005925F3"/>
    <w:rsid w:val="00592749"/>
    <w:rsid w:val="005932D7"/>
    <w:rsid w:val="0059367A"/>
    <w:rsid w:val="00593CD8"/>
    <w:rsid w:val="00594557"/>
    <w:rsid w:val="0059463C"/>
    <w:rsid w:val="00595017"/>
    <w:rsid w:val="00595FCF"/>
    <w:rsid w:val="005960EB"/>
    <w:rsid w:val="0059634B"/>
    <w:rsid w:val="00596F6F"/>
    <w:rsid w:val="005A098B"/>
    <w:rsid w:val="005A0DF5"/>
    <w:rsid w:val="005A1632"/>
    <w:rsid w:val="005A164D"/>
    <w:rsid w:val="005A171E"/>
    <w:rsid w:val="005A2113"/>
    <w:rsid w:val="005A25F6"/>
    <w:rsid w:val="005A28D3"/>
    <w:rsid w:val="005A3195"/>
    <w:rsid w:val="005A3C7E"/>
    <w:rsid w:val="005A3CD3"/>
    <w:rsid w:val="005A41F8"/>
    <w:rsid w:val="005A46B6"/>
    <w:rsid w:val="005A5057"/>
    <w:rsid w:val="005A5967"/>
    <w:rsid w:val="005A62C5"/>
    <w:rsid w:val="005A664A"/>
    <w:rsid w:val="005A7C61"/>
    <w:rsid w:val="005A7E5C"/>
    <w:rsid w:val="005B0498"/>
    <w:rsid w:val="005B0ABB"/>
    <w:rsid w:val="005B103B"/>
    <w:rsid w:val="005B16DA"/>
    <w:rsid w:val="005B20C2"/>
    <w:rsid w:val="005B2C83"/>
    <w:rsid w:val="005B3C50"/>
    <w:rsid w:val="005B3F5E"/>
    <w:rsid w:val="005B4CA2"/>
    <w:rsid w:val="005B5662"/>
    <w:rsid w:val="005B5909"/>
    <w:rsid w:val="005B69D9"/>
    <w:rsid w:val="005B6CD3"/>
    <w:rsid w:val="005B717D"/>
    <w:rsid w:val="005B76C0"/>
    <w:rsid w:val="005C035F"/>
    <w:rsid w:val="005C0473"/>
    <w:rsid w:val="005C1030"/>
    <w:rsid w:val="005C1343"/>
    <w:rsid w:val="005C1B58"/>
    <w:rsid w:val="005C252E"/>
    <w:rsid w:val="005C353A"/>
    <w:rsid w:val="005C4035"/>
    <w:rsid w:val="005C5FA2"/>
    <w:rsid w:val="005C7A18"/>
    <w:rsid w:val="005C7FE8"/>
    <w:rsid w:val="005D10FC"/>
    <w:rsid w:val="005D20BD"/>
    <w:rsid w:val="005D2FA0"/>
    <w:rsid w:val="005D2FB6"/>
    <w:rsid w:val="005D2FFA"/>
    <w:rsid w:val="005D305B"/>
    <w:rsid w:val="005D3EA9"/>
    <w:rsid w:val="005D4861"/>
    <w:rsid w:val="005D4FC5"/>
    <w:rsid w:val="005D55F7"/>
    <w:rsid w:val="005D5677"/>
    <w:rsid w:val="005D5714"/>
    <w:rsid w:val="005D5723"/>
    <w:rsid w:val="005D652D"/>
    <w:rsid w:val="005D7670"/>
    <w:rsid w:val="005D7884"/>
    <w:rsid w:val="005D78B5"/>
    <w:rsid w:val="005E03FB"/>
    <w:rsid w:val="005E0E15"/>
    <w:rsid w:val="005E1295"/>
    <w:rsid w:val="005E1353"/>
    <w:rsid w:val="005E171E"/>
    <w:rsid w:val="005E17BF"/>
    <w:rsid w:val="005E18FD"/>
    <w:rsid w:val="005E21A1"/>
    <w:rsid w:val="005E3033"/>
    <w:rsid w:val="005E314F"/>
    <w:rsid w:val="005E3B60"/>
    <w:rsid w:val="005E419C"/>
    <w:rsid w:val="005E48C4"/>
    <w:rsid w:val="005E5281"/>
    <w:rsid w:val="005E5B66"/>
    <w:rsid w:val="005E5DF2"/>
    <w:rsid w:val="005E6309"/>
    <w:rsid w:val="005E6B36"/>
    <w:rsid w:val="005E6D86"/>
    <w:rsid w:val="005F158F"/>
    <w:rsid w:val="005F22C4"/>
    <w:rsid w:val="005F3557"/>
    <w:rsid w:val="005F424C"/>
    <w:rsid w:val="005F57B3"/>
    <w:rsid w:val="005F5AE3"/>
    <w:rsid w:val="005F6977"/>
    <w:rsid w:val="005F6E7E"/>
    <w:rsid w:val="005F718C"/>
    <w:rsid w:val="005F7368"/>
    <w:rsid w:val="005F7F38"/>
    <w:rsid w:val="006010CD"/>
    <w:rsid w:val="0060286A"/>
    <w:rsid w:val="006028BA"/>
    <w:rsid w:val="00602BFC"/>
    <w:rsid w:val="00602E84"/>
    <w:rsid w:val="00602F28"/>
    <w:rsid w:val="0060505F"/>
    <w:rsid w:val="00605571"/>
    <w:rsid w:val="006063A6"/>
    <w:rsid w:val="006076CD"/>
    <w:rsid w:val="0061132C"/>
    <w:rsid w:val="006119DC"/>
    <w:rsid w:val="00611D02"/>
    <w:rsid w:val="00611F37"/>
    <w:rsid w:val="00611FA4"/>
    <w:rsid w:val="006125BB"/>
    <w:rsid w:val="00612E60"/>
    <w:rsid w:val="00613254"/>
    <w:rsid w:val="00613DAC"/>
    <w:rsid w:val="00615743"/>
    <w:rsid w:val="00615B5C"/>
    <w:rsid w:val="006201A5"/>
    <w:rsid w:val="006202E7"/>
    <w:rsid w:val="00620D8D"/>
    <w:rsid w:val="00621514"/>
    <w:rsid w:val="00621A3F"/>
    <w:rsid w:val="00621C1E"/>
    <w:rsid w:val="0062237B"/>
    <w:rsid w:val="00622767"/>
    <w:rsid w:val="00623D9B"/>
    <w:rsid w:val="006244D3"/>
    <w:rsid w:val="006248AD"/>
    <w:rsid w:val="00625007"/>
    <w:rsid w:val="006254BE"/>
    <w:rsid w:val="0062610B"/>
    <w:rsid w:val="00627C9B"/>
    <w:rsid w:val="00627F53"/>
    <w:rsid w:val="00630476"/>
    <w:rsid w:val="0063051E"/>
    <w:rsid w:val="00630785"/>
    <w:rsid w:val="0063120E"/>
    <w:rsid w:val="00631A75"/>
    <w:rsid w:val="00631F1A"/>
    <w:rsid w:val="00632A24"/>
    <w:rsid w:val="00633571"/>
    <w:rsid w:val="006343EB"/>
    <w:rsid w:val="00634944"/>
    <w:rsid w:val="006361E5"/>
    <w:rsid w:val="006371FF"/>
    <w:rsid w:val="00637BBD"/>
    <w:rsid w:val="00637F4A"/>
    <w:rsid w:val="00637FC5"/>
    <w:rsid w:val="006400A4"/>
    <w:rsid w:val="0064022C"/>
    <w:rsid w:val="00641DC0"/>
    <w:rsid w:val="00641E67"/>
    <w:rsid w:val="006429BC"/>
    <w:rsid w:val="0064379D"/>
    <w:rsid w:val="00644485"/>
    <w:rsid w:val="00646842"/>
    <w:rsid w:val="00650366"/>
    <w:rsid w:val="00650C84"/>
    <w:rsid w:val="00650D2E"/>
    <w:rsid w:val="00652110"/>
    <w:rsid w:val="0065227E"/>
    <w:rsid w:val="00653613"/>
    <w:rsid w:val="00653AA3"/>
    <w:rsid w:val="00653E49"/>
    <w:rsid w:val="00654628"/>
    <w:rsid w:val="00654FC1"/>
    <w:rsid w:val="00655B97"/>
    <w:rsid w:val="006563E1"/>
    <w:rsid w:val="006577AE"/>
    <w:rsid w:val="006578F5"/>
    <w:rsid w:val="006600A2"/>
    <w:rsid w:val="006613A5"/>
    <w:rsid w:val="0066252C"/>
    <w:rsid w:val="006630A6"/>
    <w:rsid w:val="006632FD"/>
    <w:rsid w:val="00663655"/>
    <w:rsid w:val="0066434D"/>
    <w:rsid w:val="00664917"/>
    <w:rsid w:val="006649D7"/>
    <w:rsid w:val="00664B31"/>
    <w:rsid w:val="00665298"/>
    <w:rsid w:val="006654E5"/>
    <w:rsid w:val="006670D2"/>
    <w:rsid w:val="00667988"/>
    <w:rsid w:val="006703F6"/>
    <w:rsid w:val="00670CD5"/>
    <w:rsid w:val="006711CE"/>
    <w:rsid w:val="00671A49"/>
    <w:rsid w:val="00671BCE"/>
    <w:rsid w:val="00673270"/>
    <w:rsid w:val="0067386D"/>
    <w:rsid w:val="00673BCD"/>
    <w:rsid w:val="006740CE"/>
    <w:rsid w:val="006741EE"/>
    <w:rsid w:val="0067479E"/>
    <w:rsid w:val="0067491E"/>
    <w:rsid w:val="00675DA8"/>
    <w:rsid w:val="00676087"/>
    <w:rsid w:val="00676200"/>
    <w:rsid w:val="00676240"/>
    <w:rsid w:val="00676A15"/>
    <w:rsid w:val="00676E3A"/>
    <w:rsid w:val="00677701"/>
    <w:rsid w:val="00680839"/>
    <w:rsid w:val="0068161B"/>
    <w:rsid w:val="006820FA"/>
    <w:rsid w:val="0068253E"/>
    <w:rsid w:val="006835FD"/>
    <w:rsid w:val="00683990"/>
    <w:rsid w:val="00684099"/>
    <w:rsid w:val="00684C29"/>
    <w:rsid w:val="00684CBB"/>
    <w:rsid w:val="00685B22"/>
    <w:rsid w:val="006868EB"/>
    <w:rsid w:val="00686FED"/>
    <w:rsid w:val="00690502"/>
    <w:rsid w:val="00691D40"/>
    <w:rsid w:val="00692CF9"/>
    <w:rsid w:val="006930FB"/>
    <w:rsid w:val="00694193"/>
    <w:rsid w:val="006941CC"/>
    <w:rsid w:val="006943F1"/>
    <w:rsid w:val="00695558"/>
    <w:rsid w:val="00697B44"/>
    <w:rsid w:val="006A0C48"/>
    <w:rsid w:val="006A0F9F"/>
    <w:rsid w:val="006A10E1"/>
    <w:rsid w:val="006A15D7"/>
    <w:rsid w:val="006A3077"/>
    <w:rsid w:val="006A370F"/>
    <w:rsid w:val="006A399A"/>
    <w:rsid w:val="006A3C53"/>
    <w:rsid w:val="006A4060"/>
    <w:rsid w:val="006A4D1D"/>
    <w:rsid w:val="006A57A4"/>
    <w:rsid w:val="006A5AD2"/>
    <w:rsid w:val="006A75BA"/>
    <w:rsid w:val="006A7879"/>
    <w:rsid w:val="006A78A0"/>
    <w:rsid w:val="006A7FCB"/>
    <w:rsid w:val="006B016C"/>
    <w:rsid w:val="006B0385"/>
    <w:rsid w:val="006B0622"/>
    <w:rsid w:val="006B100B"/>
    <w:rsid w:val="006B1301"/>
    <w:rsid w:val="006B1798"/>
    <w:rsid w:val="006B25A4"/>
    <w:rsid w:val="006B299E"/>
    <w:rsid w:val="006B2A08"/>
    <w:rsid w:val="006B3CE2"/>
    <w:rsid w:val="006B3F32"/>
    <w:rsid w:val="006B4D49"/>
    <w:rsid w:val="006B51AE"/>
    <w:rsid w:val="006B5439"/>
    <w:rsid w:val="006B55FC"/>
    <w:rsid w:val="006B56C9"/>
    <w:rsid w:val="006B5B44"/>
    <w:rsid w:val="006B5FEE"/>
    <w:rsid w:val="006B64E3"/>
    <w:rsid w:val="006B6B08"/>
    <w:rsid w:val="006B7645"/>
    <w:rsid w:val="006B79AF"/>
    <w:rsid w:val="006C0E54"/>
    <w:rsid w:val="006C1112"/>
    <w:rsid w:val="006C13BC"/>
    <w:rsid w:val="006C23E9"/>
    <w:rsid w:val="006C37AB"/>
    <w:rsid w:val="006C3DB5"/>
    <w:rsid w:val="006C46AA"/>
    <w:rsid w:val="006C49A2"/>
    <w:rsid w:val="006C4A21"/>
    <w:rsid w:val="006C622B"/>
    <w:rsid w:val="006C62E9"/>
    <w:rsid w:val="006C65FF"/>
    <w:rsid w:val="006C661A"/>
    <w:rsid w:val="006C6D55"/>
    <w:rsid w:val="006C71AE"/>
    <w:rsid w:val="006C7401"/>
    <w:rsid w:val="006C7EC9"/>
    <w:rsid w:val="006D05A2"/>
    <w:rsid w:val="006D2943"/>
    <w:rsid w:val="006D3128"/>
    <w:rsid w:val="006D34C7"/>
    <w:rsid w:val="006D3F67"/>
    <w:rsid w:val="006D4199"/>
    <w:rsid w:val="006D43EE"/>
    <w:rsid w:val="006D4A08"/>
    <w:rsid w:val="006D515F"/>
    <w:rsid w:val="006D518A"/>
    <w:rsid w:val="006D551E"/>
    <w:rsid w:val="006D5BE2"/>
    <w:rsid w:val="006D60FB"/>
    <w:rsid w:val="006D6C52"/>
    <w:rsid w:val="006D7D56"/>
    <w:rsid w:val="006E1200"/>
    <w:rsid w:val="006E23AF"/>
    <w:rsid w:val="006E246B"/>
    <w:rsid w:val="006E2B66"/>
    <w:rsid w:val="006E324B"/>
    <w:rsid w:val="006E3AF3"/>
    <w:rsid w:val="006E449C"/>
    <w:rsid w:val="006E4686"/>
    <w:rsid w:val="006E476F"/>
    <w:rsid w:val="006E4D79"/>
    <w:rsid w:val="006E4EE6"/>
    <w:rsid w:val="006E5C62"/>
    <w:rsid w:val="006E7AC7"/>
    <w:rsid w:val="006F04AA"/>
    <w:rsid w:val="006F04F8"/>
    <w:rsid w:val="006F1666"/>
    <w:rsid w:val="006F23BC"/>
    <w:rsid w:val="006F2A46"/>
    <w:rsid w:val="006F3129"/>
    <w:rsid w:val="006F3FB6"/>
    <w:rsid w:val="006F4F80"/>
    <w:rsid w:val="006F53AE"/>
    <w:rsid w:val="006F5C92"/>
    <w:rsid w:val="006F70FD"/>
    <w:rsid w:val="00700135"/>
    <w:rsid w:val="0070022D"/>
    <w:rsid w:val="0070051A"/>
    <w:rsid w:val="0070098D"/>
    <w:rsid w:val="0070141C"/>
    <w:rsid w:val="00701C82"/>
    <w:rsid w:val="00701D0D"/>
    <w:rsid w:val="00703A8B"/>
    <w:rsid w:val="0070419B"/>
    <w:rsid w:val="007041F4"/>
    <w:rsid w:val="007042A2"/>
    <w:rsid w:val="007044CD"/>
    <w:rsid w:val="00704714"/>
    <w:rsid w:val="0070556F"/>
    <w:rsid w:val="007057CC"/>
    <w:rsid w:val="007058E8"/>
    <w:rsid w:val="007061F3"/>
    <w:rsid w:val="00706743"/>
    <w:rsid w:val="0070792F"/>
    <w:rsid w:val="00710F96"/>
    <w:rsid w:val="0071385C"/>
    <w:rsid w:val="00713DDF"/>
    <w:rsid w:val="00713F94"/>
    <w:rsid w:val="00714054"/>
    <w:rsid w:val="00715FE1"/>
    <w:rsid w:val="00716287"/>
    <w:rsid w:val="00716583"/>
    <w:rsid w:val="0071684C"/>
    <w:rsid w:val="00716C57"/>
    <w:rsid w:val="00717393"/>
    <w:rsid w:val="00720376"/>
    <w:rsid w:val="0072057C"/>
    <w:rsid w:val="007206E7"/>
    <w:rsid w:val="00720D96"/>
    <w:rsid w:val="00722074"/>
    <w:rsid w:val="00723399"/>
    <w:rsid w:val="00725F48"/>
    <w:rsid w:val="00726391"/>
    <w:rsid w:val="00726DD2"/>
    <w:rsid w:val="00726E96"/>
    <w:rsid w:val="00727FEE"/>
    <w:rsid w:val="0073030B"/>
    <w:rsid w:val="00730668"/>
    <w:rsid w:val="00730906"/>
    <w:rsid w:val="00730FFB"/>
    <w:rsid w:val="00731211"/>
    <w:rsid w:val="0073191B"/>
    <w:rsid w:val="00731B78"/>
    <w:rsid w:val="00731BE8"/>
    <w:rsid w:val="00731FCC"/>
    <w:rsid w:val="00732F38"/>
    <w:rsid w:val="00732FC1"/>
    <w:rsid w:val="007340F2"/>
    <w:rsid w:val="007347C8"/>
    <w:rsid w:val="007350A8"/>
    <w:rsid w:val="00735225"/>
    <w:rsid w:val="00735368"/>
    <w:rsid w:val="00735985"/>
    <w:rsid w:val="00736FC4"/>
    <w:rsid w:val="0073718B"/>
    <w:rsid w:val="00737D9B"/>
    <w:rsid w:val="00740BC2"/>
    <w:rsid w:val="00740C07"/>
    <w:rsid w:val="00740E40"/>
    <w:rsid w:val="00741277"/>
    <w:rsid w:val="00742E59"/>
    <w:rsid w:val="007433FB"/>
    <w:rsid w:val="00744385"/>
    <w:rsid w:val="007443EA"/>
    <w:rsid w:val="007474ED"/>
    <w:rsid w:val="00747B88"/>
    <w:rsid w:val="0075058A"/>
    <w:rsid w:val="007506FA"/>
    <w:rsid w:val="007529B0"/>
    <w:rsid w:val="00752A2B"/>
    <w:rsid w:val="00752FDB"/>
    <w:rsid w:val="00754411"/>
    <w:rsid w:val="0075445F"/>
    <w:rsid w:val="007545CD"/>
    <w:rsid w:val="00754C1E"/>
    <w:rsid w:val="00756176"/>
    <w:rsid w:val="00757C6F"/>
    <w:rsid w:val="007609AE"/>
    <w:rsid w:val="00762022"/>
    <w:rsid w:val="007640ED"/>
    <w:rsid w:val="00764793"/>
    <w:rsid w:val="00765202"/>
    <w:rsid w:val="0076529F"/>
    <w:rsid w:val="007654AE"/>
    <w:rsid w:val="0076751C"/>
    <w:rsid w:val="007713E2"/>
    <w:rsid w:val="00771795"/>
    <w:rsid w:val="00772849"/>
    <w:rsid w:val="0077286A"/>
    <w:rsid w:val="007730AC"/>
    <w:rsid w:val="00774386"/>
    <w:rsid w:val="0077627A"/>
    <w:rsid w:val="00776A75"/>
    <w:rsid w:val="00777EA0"/>
    <w:rsid w:val="00780D04"/>
    <w:rsid w:val="00781103"/>
    <w:rsid w:val="007818CF"/>
    <w:rsid w:val="00781A86"/>
    <w:rsid w:val="00781C09"/>
    <w:rsid w:val="00781DB8"/>
    <w:rsid w:val="00781DE5"/>
    <w:rsid w:val="00781E06"/>
    <w:rsid w:val="00783042"/>
    <w:rsid w:val="007835C1"/>
    <w:rsid w:val="00783F3C"/>
    <w:rsid w:val="0078408B"/>
    <w:rsid w:val="007840A7"/>
    <w:rsid w:val="007846FD"/>
    <w:rsid w:val="00784AD8"/>
    <w:rsid w:val="007850A8"/>
    <w:rsid w:val="007854F8"/>
    <w:rsid w:val="00787743"/>
    <w:rsid w:val="0078786D"/>
    <w:rsid w:val="00787D8E"/>
    <w:rsid w:val="00787E73"/>
    <w:rsid w:val="0079002A"/>
    <w:rsid w:val="00790472"/>
    <w:rsid w:val="0079185A"/>
    <w:rsid w:val="00791FC2"/>
    <w:rsid w:val="00792843"/>
    <w:rsid w:val="00792B7D"/>
    <w:rsid w:val="00792BBA"/>
    <w:rsid w:val="0079372A"/>
    <w:rsid w:val="00793FF6"/>
    <w:rsid w:val="0079408C"/>
    <w:rsid w:val="007941C8"/>
    <w:rsid w:val="00794593"/>
    <w:rsid w:val="0079474F"/>
    <w:rsid w:val="00794ABD"/>
    <w:rsid w:val="00794D0F"/>
    <w:rsid w:val="00796BB6"/>
    <w:rsid w:val="00796E23"/>
    <w:rsid w:val="0079720F"/>
    <w:rsid w:val="0079729B"/>
    <w:rsid w:val="00797A30"/>
    <w:rsid w:val="007A075B"/>
    <w:rsid w:val="007A0AE1"/>
    <w:rsid w:val="007A20B7"/>
    <w:rsid w:val="007A3653"/>
    <w:rsid w:val="007A3A75"/>
    <w:rsid w:val="007A401E"/>
    <w:rsid w:val="007A70F5"/>
    <w:rsid w:val="007B11AA"/>
    <w:rsid w:val="007B1A29"/>
    <w:rsid w:val="007B1E67"/>
    <w:rsid w:val="007B3444"/>
    <w:rsid w:val="007B39AA"/>
    <w:rsid w:val="007B4BB9"/>
    <w:rsid w:val="007B5DED"/>
    <w:rsid w:val="007B6443"/>
    <w:rsid w:val="007B7023"/>
    <w:rsid w:val="007C0112"/>
    <w:rsid w:val="007C03E1"/>
    <w:rsid w:val="007C0F49"/>
    <w:rsid w:val="007C1570"/>
    <w:rsid w:val="007C1744"/>
    <w:rsid w:val="007C24AA"/>
    <w:rsid w:val="007C2C42"/>
    <w:rsid w:val="007C3BBE"/>
    <w:rsid w:val="007C488E"/>
    <w:rsid w:val="007C4DF3"/>
    <w:rsid w:val="007C611F"/>
    <w:rsid w:val="007C672F"/>
    <w:rsid w:val="007C68C0"/>
    <w:rsid w:val="007C73E9"/>
    <w:rsid w:val="007D057A"/>
    <w:rsid w:val="007D072A"/>
    <w:rsid w:val="007D090B"/>
    <w:rsid w:val="007D0D61"/>
    <w:rsid w:val="007D0F2B"/>
    <w:rsid w:val="007D2C33"/>
    <w:rsid w:val="007D4D81"/>
    <w:rsid w:val="007D5E7B"/>
    <w:rsid w:val="007D6BB0"/>
    <w:rsid w:val="007D7388"/>
    <w:rsid w:val="007D7C79"/>
    <w:rsid w:val="007E07F5"/>
    <w:rsid w:val="007E15F2"/>
    <w:rsid w:val="007E3191"/>
    <w:rsid w:val="007E4766"/>
    <w:rsid w:val="007E4885"/>
    <w:rsid w:val="007E4AC8"/>
    <w:rsid w:val="007E5AF9"/>
    <w:rsid w:val="007E5C2A"/>
    <w:rsid w:val="007E5C91"/>
    <w:rsid w:val="007E6438"/>
    <w:rsid w:val="007E645D"/>
    <w:rsid w:val="007E699B"/>
    <w:rsid w:val="007E6F4B"/>
    <w:rsid w:val="007E7646"/>
    <w:rsid w:val="007E7AA1"/>
    <w:rsid w:val="007E7DA5"/>
    <w:rsid w:val="007F1002"/>
    <w:rsid w:val="007F18B1"/>
    <w:rsid w:val="007F2578"/>
    <w:rsid w:val="007F27BE"/>
    <w:rsid w:val="007F2ED9"/>
    <w:rsid w:val="007F3130"/>
    <w:rsid w:val="007F329E"/>
    <w:rsid w:val="007F5793"/>
    <w:rsid w:val="007F57A8"/>
    <w:rsid w:val="007F5B16"/>
    <w:rsid w:val="007F5C64"/>
    <w:rsid w:val="007F6079"/>
    <w:rsid w:val="007F637A"/>
    <w:rsid w:val="007F68EB"/>
    <w:rsid w:val="0080154B"/>
    <w:rsid w:val="008017D5"/>
    <w:rsid w:val="00801F76"/>
    <w:rsid w:val="00802299"/>
    <w:rsid w:val="00802D01"/>
    <w:rsid w:val="00803106"/>
    <w:rsid w:val="00803B41"/>
    <w:rsid w:val="008053BA"/>
    <w:rsid w:val="00805957"/>
    <w:rsid w:val="0080714F"/>
    <w:rsid w:val="008073A7"/>
    <w:rsid w:val="00807FF9"/>
    <w:rsid w:val="008106CD"/>
    <w:rsid w:val="00811B50"/>
    <w:rsid w:val="00812D82"/>
    <w:rsid w:val="0081316D"/>
    <w:rsid w:val="0081328F"/>
    <w:rsid w:val="00813D98"/>
    <w:rsid w:val="00814F93"/>
    <w:rsid w:val="0081695C"/>
    <w:rsid w:val="00816A3D"/>
    <w:rsid w:val="00816DB2"/>
    <w:rsid w:val="008202A1"/>
    <w:rsid w:val="00820868"/>
    <w:rsid w:val="00820BE5"/>
    <w:rsid w:val="008219DD"/>
    <w:rsid w:val="00823276"/>
    <w:rsid w:val="00824094"/>
    <w:rsid w:val="0082450E"/>
    <w:rsid w:val="008258AC"/>
    <w:rsid w:val="00827D2F"/>
    <w:rsid w:val="008302E8"/>
    <w:rsid w:val="00830632"/>
    <w:rsid w:val="00830DEA"/>
    <w:rsid w:val="00832A46"/>
    <w:rsid w:val="00832E7E"/>
    <w:rsid w:val="00833504"/>
    <w:rsid w:val="00833D2B"/>
    <w:rsid w:val="00833DA9"/>
    <w:rsid w:val="008341A3"/>
    <w:rsid w:val="008344BF"/>
    <w:rsid w:val="00834E67"/>
    <w:rsid w:val="008358E1"/>
    <w:rsid w:val="00835BE5"/>
    <w:rsid w:val="00836137"/>
    <w:rsid w:val="00836505"/>
    <w:rsid w:val="00836768"/>
    <w:rsid w:val="008371F5"/>
    <w:rsid w:val="00837589"/>
    <w:rsid w:val="008415F0"/>
    <w:rsid w:val="00841843"/>
    <w:rsid w:val="00842CE3"/>
    <w:rsid w:val="00842D50"/>
    <w:rsid w:val="008430B9"/>
    <w:rsid w:val="0084404A"/>
    <w:rsid w:val="00846D1F"/>
    <w:rsid w:val="0084714B"/>
    <w:rsid w:val="00847179"/>
    <w:rsid w:val="00847335"/>
    <w:rsid w:val="00847E1F"/>
    <w:rsid w:val="00847E84"/>
    <w:rsid w:val="00852590"/>
    <w:rsid w:val="00853C42"/>
    <w:rsid w:val="00853D4B"/>
    <w:rsid w:val="00856690"/>
    <w:rsid w:val="00856BC6"/>
    <w:rsid w:val="00860064"/>
    <w:rsid w:val="00860F51"/>
    <w:rsid w:val="0086112F"/>
    <w:rsid w:val="00861A1A"/>
    <w:rsid w:val="0086217D"/>
    <w:rsid w:val="0086247E"/>
    <w:rsid w:val="00862884"/>
    <w:rsid w:val="00862CF2"/>
    <w:rsid w:val="008635DA"/>
    <w:rsid w:val="008637EC"/>
    <w:rsid w:val="00863DE4"/>
    <w:rsid w:val="00864AAB"/>
    <w:rsid w:val="00865660"/>
    <w:rsid w:val="0086593D"/>
    <w:rsid w:val="00865A14"/>
    <w:rsid w:val="00865B06"/>
    <w:rsid w:val="00866F1C"/>
    <w:rsid w:val="008678DC"/>
    <w:rsid w:val="00867C8A"/>
    <w:rsid w:val="008714D4"/>
    <w:rsid w:val="008714D6"/>
    <w:rsid w:val="00872215"/>
    <w:rsid w:val="00873725"/>
    <w:rsid w:val="00873B00"/>
    <w:rsid w:val="008749D5"/>
    <w:rsid w:val="00875209"/>
    <w:rsid w:val="00875826"/>
    <w:rsid w:val="00875AC4"/>
    <w:rsid w:val="00875E8D"/>
    <w:rsid w:val="0087673C"/>
    <w:rsid w:val="00876A43"/>
    <w:rsid w:val="008777C0"/>
    <w:rsid w:val="00877A1F"/>
    <w:rsid w:val="00880C1B"/>
    <w:rsid w:val="00881945"/>
    <w:rsid w:val="00881DBB"/>
    <w:rsid w:val="00881E11"/>
    <w:rsid w:val="0088454D"/>
    <w:rsid w:val="0088479C"/>
    <w:rsid w:val="00884F78"/>
    <w:rsid w:val="0088536B"/>
    <w:rsid w:val="00885616"/>
    <w:rsid w:val="00885D64"/>
    <w:rsid w:val="0088604A"/>
    <w:rsid w:val="008860DA"/>
    <w:rsid w:val="00890BCA"/>
    <w:rsid w:val="00890CB3"/>
    <w:rsid w:val="00891A74"/>
    <w:rsid w:val="00893E2A"/>
    <w:rsid w:val="00893EDC"/>
    <w:rsid w:val="00894358"/>
    <w:rsid w:val="00895E07"/>
    <w:rsid w:val="00896F9F"/>
    <w:rsid w:val="0089757B"/>
    <w:rsid w:val="00897CD7"/>
    <w:rsid w:val="00897F87"/>
    <w:rsid w:val="008A04DC"/>
    <w:rsid w:val="008A13CB"/>
    <w:rsid w:val="008A3001"/>
    <w:rsid w:val="008A3023"/>
    <w:rsid w:val="008A3163"/>
    <w:rsid w:val="008A3230"/>
    <w:rsid w:val="008A55C7"/>
    <w:rsid w:val="008A5BFE"/>
    <w:rsid w:val="008A5EC9"/>
    <w:rsid w:val="008A5FB3"/>
    <w:rsid w:val="008A74D0"/>
    <w:rsid w:val="008A758A"/>
    <w:rsid w:val="008A7EDB"/>
    <w:rsid w:val="008B0F72"/>
    <w:rsid w:val="008B1408"/>
    <w:rsid w:val="008B1DF4"/>
    <w:rsid w:val="008B25A0"/>
    <w:rsid w:val="008B3968"/>
    <w:rsid w:val="008B3B68"/>
    <w:rsid w:val="008B40E1"/>
    <w:rsid w:val="008B5C7E"/>
    <w:rsid w:val="008B6D83"/>
    <w:rsid w:val="008B6FBF"/>
    <w:rsid w:val="008B788E"/>
    <w:rsid w:val="008B7F1A"/>
    <w:rsid w:val="008C039C"/>
    <w:rsid w:val="008C0AD0"/>
    <w:rsid w:val="008C15CD"/>
    <w:rsid w:val="008C19D6"/>
    <w:rsid w:val="008C1E1C"/>
    <w:rsid w:val="008C2F09"/>
    <w:rsid w:val="008C37A0"/>
    <w:rsid w:val="008C4E17"/>
    <w:rsid w:val="008C541C"/>
    <w:rsid w:val="008C5CD7"/>
    <w:rsid w:val="008C5D48"/>
    <w:rsid w:val="008C5DC7"/>
    <w:rsid w:val="008C6337"/>
    <w:rsid w:val="008C6458"/>
    <w:rsid w:val="008C6E9A"/>
    <w:rsid w:val="008C75D5"/>
    <w:rsid w:val="008C77C3"/>
    <w:rsid w:val="008D0C29"/>
    <w:rsid w:val="008D12DF"/>
    <w:rsid w:val="008D1A43"/>
    <w:rsid w:val="008D25C2"/>
    <w:rsid w:val="008D28E6"/>
    <w:rsid w:val="008D2B5E"/>
    <w:rsid w:val="008D4081"/>
    <w:rsid w:val="008D4906"/>
    <w:rsid w:val="008D4987"/>
    <w:rsid w:val="008D50B9"/>
    <w:rsid w:val="008D77C6"/>
    <w:rsid w:val="008D7A48"/>
    <w:rsid w:val="008E13B7"/>
    <w:rsid w:val="008E2A41"/>
    <w:rsid w:val="008E40DC"/>
    <w:rsid w:val="008E48AF"/>
    <w:rsid w:val="008E59B5"/>
    <w:rsid w:val="008E6A90"/>
    <w:rsid w:val="008E7680"/>
    <w:rsid w:val="008E7932"/>
    <w:rsid w:val="008E7C83"/>
    <w:rsid w:val="008F00A8"/>
    <w:rsid w:val="008F0CB9"/>
    <w:rsid w:val="008F1398"/>
    <w:rsid w:val="008F1BA8"/>
    <w:rsid w:val="008F2BA0"/>
    <w:rsid w:val="008F31CD"/>
    <w:rsid w:val="008F405E"/>
    <w:rsid w:val="008F410A"/>
    <w:rsid w:val="008F4332"/>
    <w:rsid w:val="008F6376"/>
    <w:rsid w:val="008F66DF"/>
    <w:rsid w:val="008F67DF"/>
    <w:rsid w:val="008F69FB"/>
    <w:rsid w:val="008F7D6D"/>
    <w:rsid w:val="008F7EB4"/>
    <w:rsid w:val="009002F8"/>
    <w:rsid w:val="009009D0"/>
    <w:rsid w:val="009012C1"/>
    <w:rsid w:val="009015B2"/>
    <w:rsid w:val="0090170B"/>
    <w:rsid w:val="00901856"/>
    <w:rsid w:val="00903BC8"/>
    <w:rsid w:val="00904468"/>
    <w:rsid w:val="00905181"/>
    <w:rsid w:val="00906FA7"/>
    <w:rsid w:val="00907609"/>
    <w:rsid w:val="00911316"/>
    <w:rsid w:val="00913FD3"/>
    <w:rsid w:val="009143B7"/>
    <w:rsid w:val="00914796"/>
    <w:rsid w:val="00915451"/>
    <w:rsid w:val="0091556C"/>
    <w:rsid w:val="00916484"/>
    <w:rsid w:val="009165FB"/>
    <w:rsid w:val="00917CB8"/>
    <w:rsid w:val="00917F90"/>
    <w:rsid w:val="00920749"/>
    <w:rsid w:val="009220A7"/>
    <w:rsid w:val="009223E0"/>
    <w:rsid w:val="00922935"/>
    <w:rsid w:val="00923FCE"/>
    <w:rsid w:val="00924BA3"/>
    <w:rsid w:val="009262AC"/>
    <w:rsid w:val="00926F22"/>
    <w:rsid w:val="0092787C"/>
    <w:rsid w:val="00927E73"/>
    <w:rsid w:val="009314EE"/>
    <w:rsid w:val="00931D66"/>
    <w:rsid w:val="00933B22"/>
    <w:rsid w:val="00933D89"/>
    <w:rsid w:val="00934351"/>
    <w:rsid w:val="00934946"/>
    <w:rsid w:val="00934ED1"/>
    <w:rsid w:val="009355F2"/>
    <w:rsid w:val="00935C48"/>
    <w:rsid w:val="009363E5"/>
    <w:rsid w:val="009425DC"/>
    <w:rsid w:val="00943035"/>
    <w:rsid w:val="0094451C"/>
    <w:rsid w:val="009445A1"/>
    <w:rsid w:val="00944B8B"/>
    <w:rsid w:val="00944C31"/>
    <w:rsid w:val="009463E6"/>
    <w:rsid w:val="00946438"/>
    <w:rsid w:val="00946DE5"/>
    <w:rsid w:val="00946EE8"/>
    <w:rsid w:val="0094741F"/>
    <w:rsid w:val="00947AE1"/>
    <w:rsid w:val="009503BD"/>
    <w:rsid w:val="00950C3B"/>
    <w:rsid w:val="009514BC"/>
    <w:rsid w:val="009516AB"/>
    <w:rsid w:val="009522AB"/>
    <w:rsid w:val="00952F75"/>
    <w:rsid w:val="009541E0"/>
    <w:rsid w:val="00955E08"/>
    <w:rsid w:val="009560AF"/>
    <w:rsid w:val="009567AE"/>
    <w:rsid w:val="0095721F"/>
    <w:rsid w:val="00957D4E"/>
    <w:rsid w:val="009611AD"/>
    <w:rsid w:val="009611E3"/>
    <w:rsid w:val="0096196C"/>
    <w:rsid w:val="00963115"/>
    <w:rsid w:val="00964B78"/>
    <w:rsid w:val="00967154"/>
    <w:rsid w:val="009674A0"/>
    <w:rsid w:val="00967AAC"/>
    <w:rsid w:val="009709B1"/>
    <w:rsid w:val="009711E7"/>
    <w:rsid w:val="00973306"/>
    <w:rsid w:val="0097379D"/>
    <w:rsid w:val="009740FC"/>
    <w:rsid w:val="00974138"/>
    <w:rsid w:val="00974696"/>
    <w:rsid w:val="00974785"/>
    <w:rsid w:val="009756C6"/>
    <w:rsid w:val="00975ABE"/>
    <w:rsid w:val="00977417"/>
    <w:rsid w:val="009777C5"/>
    <w:rsid w:val="0098208F"/>
    <w:rsid w:val="00982C26"/>
    <w:rsid w:val="00982C46"/>
    <w:rsid w:val="00982F7E"/>
    <w:rsid w:val="009834E1"/>
    <w:rsid w:val="00983814"/>
    <w:rsid w:val="00985B0B"/>
    <w:rsid w:val="00985B5A"/>
    <w:rsid w:val="00986492"/>
    <w:rsid w:val="009901DE"/>
    <w:rsid w:val="009921E1"/>
    <w:rsid w:val="009926A4"/>
    <w:rsid w:val="009927BD"/>
    <w:rsid w:val="00992B6F"/>
    <w:rsid w:val="00992D2B"/>
    <w:rsid w:val="009930E3"/>
    <w:rsid w:val="00994C4B"/>
    <w:rsid w:val="00994F42"/>
    <w:rsid w:val="00995201"/>
    <w:rsid w:val="0099532A"/>
    <w:rsid w:val="00996175"/>
    <w:rsid w:val="0099686C"/>
    <w:rsid w:val="009A0DB8"/>
    <w:rsid w:val="009A1756"/>
    <w:rsid w:val="009A1D22"/>
    <w:rsid w:val="009A3791"/>
    <w:rsid w:val="009A79F8"/>
    <w:rsid w:val="009A7E6C"/>
    <w:rsid w:val="009B04A2"/>
    <w:rsid w:val="009B075E"/>
    <w:rsid w:val="009B191B"/>
    <w:rsid w:val="009B1EF3"/>
    <w:rsid w:val="009B27EB"/>
    <w:rsid w:val="009B2BC9"/>
    <w:rsid w:val="009B2D3A"/>
    <w:rsid w:val="009B2E2C"/>
    <w:rsid w:val="009B30A5"/>
    <w:rsid w:val="009B399E"/>
    <w:rsid w:val="009B3D08"/>
    <w:rsid w:val="009B49BA"/>
    <w:rsid w:val="009B55EE"/>
    <w:rsid w:val="009B570D"/>
    <w:rsid w:val="009B6303"/>
    <w:rsid w:val="009B69D4"/>
    <w:rsid w:val="009B70AC"/>
    <w:rsid w:val="009B73C9"/>
    <w:rsid w:val="009C0CE3"/>
    <w:rsid w:val="009C26D1"/>
    <w:rsid w:val="009C3071"/>
    <w:rsid w:val="009C3AFC"/>
    <w:rsid w:val="009C3ED3"/>
    <w:rsid w:val="009C4274"/>
    <w:rsid w:val="009D03E9"/>
    <w:rsid w:val="009D04DE"/>
    <w:rsid w:val="009D0F3F"/>
    <w:rsid w:val="009D20AC"/>
    <w:rsid w:val="009D22B3"/>
    <w:rsid w:val="009D2E9E"/>
    <w:rsid w:val="009D3104"/>
    <w:rsid w:val="009D3ED9"/>
    <w:rsid w:val="009D404A"/>
    <w:rsid w:val="009D4C58"/>
    <w:rsid w:val="009D554A"/>
    <w:rsid w:val="009D6602"/>
    <w:rsid w:val="009E028B"/>
    <w:rsid w:val="009E134D"/>
    <w:rsid w:val="009E1A1A"/>
    <w:rsid w:val="009E256B"/>
    <w:rsid w:val="009E269C"/>
    <w:rsid w:val="009E3951"/>
    <w:rsid w:val="009E46BE"/>
    <w:rsid w:val="009E5833"/>
    <w:rsid w:val="009E5EC8"/>
    <w:rsid w:val="009E600E"/>
    <w:rsid w:val="009E6296"/>
    <w:rsid w:val="009E6A9D"/>
    <w:rsid w:val="009E6F1D"/>
    <w:rsid w:val="009E70C4"/>
    <w:rsid w:val="009E793F"/>
    <w:rsid w:val="009E7C10"/>
    <w:rsid w:val="009E7DDD"/>
    <w:rsid w:val="009F052A"/>
    <w:rsid w:val="009F109C"/>
    <w:rsid w:val="009F25D0"/>
    <w:rsid w:val="009F4540"/>
    <w:rsid w:val="009F67AF"/>
    <w:rsid w:val="009F6D72"/>
    <w:rsid w:val="009F759E"/>
    <w:rsid w:val="00A0052E"/>
    <w:rsid w:val="00A01004"/>
    <w:rsid w:val="00A01AE4"/>
    <w:rsid w:val="00A03CA9"/>
    <w:rsid w:val="00A05199"/>
    <w:rsid w:val="00A0526C"/>
    <w:rsid w:val="00A06E0D"/>
    <w:rsid w:val="00A07485"/>
    <w:rsid w:val="00A07F3D"/>
    <w:rsid w:val="00A111B1"/>
    <w:rsid w:val="00A12EB0"/>
    <w:rsid w:val="00A13C13"/>
    <w:rsid w:val="00A1426F"/>
    <w:rsid w:val="00A14FEC"/>
    <w:rsid w:val="00A1525A"/>
    <w:rsid w:val="00A177F4"/>
    <w:rsid w:val="00A1798F"/>
    <w:rsid w:val="00A17EBC"/>
    <w:rsid w:val="00A21D29"/>
    <w:rsid w:val="00A22187"/>
    <w:rsid w:val="00A22C72"/>
    <w:rsid w:val="00A2445E"/>
    <w:rsid w:val="00A245DA"/>
    <w:rsid w:val="00A24690"/>
    <w:rsid w:val="00A25594"/>
    <w:rsid w:val="00A25F2E"/>
    <w:rsid w:val="00A26100"/>
    <w:rsid w:val="00A271E6"/>
    <w:rsid w:val="00A27708"/>
    <w:rsid w:val="00A30580"/>
    <w:rsid w:val="00A31B4B"/>
    <w:rsid w:val="00A31D60"/>
    <w:rsid w:val="00A31D76"/>
    <w:rsid w:val="00A3260B"/>
    <w:rsid w:val="00A3288E"/>
    <w:rsid w:val="00A336B1"/>
    <w:rsid w:val="00A33CD4"/>
    <w:rsid w:val="00A346A7"/>
    <w:rsid w:val="00A348A8"/>
    <w:rsid w:val="00A34EE7"/>
    <w:rsid w:val="00A35016"/>
    <w:rsid w:val="00A37FB6"/>
    <w:rsid w:val="00A4039C"/>
    <w:rsid w:val="00A40963"/>
    <w:rsid w:val="00A416BF"/>
    <w:rsid w:val="00A43D92"/>
    <w:rsid w:val="00A44199"/>
    <w:rsid w:val="00A45E00"/>
    <w:rsid w:val="00A47E63"/>
    <w:rsid w:val="00A51B37"/>
    <w:rsid w:val="00A556F1"/>
    <w:rsid w:val="00A561D4"/>
    <w:rsid w:val="00A56834"/>
    <w:rsid w:val="00A56B0F"/>
    <w:rsid w:val="00A57DA4"/>
    <w:rsid w:val="00A57EF9"/>
    <w:rsid w:val="00A601FE"/>
    <w:rsid w:val="00A603E1"/>
    <w:rsid w:val="00A60A5C"/>
    <w:rsid w:val="00A60AE4"/>
    <w:rsid w:val="00A61000"/>
    <w:rsid w:val="00A6148A"/>
    <w:rsid w:val="00A6173A"/>
    <w:rsid w:val="00A6184E"/>
    <w:rsid w:val="00A61E5A"/>
    <w:rsid w:val="00A61FE7"/>
    <w:rsid w:val="00A62ED8"/>
    <w:rsid w:val="00A63C93"/>
    <w:rsid w:val="00A63E07"/>
    <w:rsid w:val="00A644C5"/>
    <w:rsid w:val="00A64782"/>
    <w:rsid w:val="00A65337"/>
    <w:rsid w:val="00A6540F"/>
    <w:rsid w:val="00A65487"/>
    <w:rsid w:val="00A65890"/>
    <w:rsid w:val="00A65CC5"/>
    <w:rsid w:val="00A662C6"/>
    <w:rsid w:val="00A67096"/>
    <w:rsid w:val="00A70DF7"/>
    <w:rsid w:val="00A71C93"/>
    <w:rsid w:val="00A725EC"/>
    <w:rsid w:val="00A72F2E"/>
    <w:rsid w:val="00A7305C"/>
    <w:rsid w:val="00A733CA"/>
    <w:rsid w:val="00A73ECF"/>
    <w:rsid w:val="00A7433E"/>
    <w:rsid w:val="00A755B5"/>
    <w:rsid w:val="00A758AC"/>
    <w:rsid w:val="00A758EF"/>
    <w:rsid w:val="00A75FC9"/>
    <w:rsid w:val="00A7651F"/>
    <w:rsid w:val="00A77360"/>
    <w:rsid w:val="00A7752F"/>
    <w:rsid w:val="00A77DAF"/>
    <w:rsid w:val="00A77E32"/>
    <w:rsid w:val="00A805CB"/>
    <w:rsid w:val="00A80611"/>
    <w:rsid w:val="00A80AF6"/>
    <w:rsid w:val="00A80DFD"/>
    <w:rsid w:val="00A82021"/>
    <w:rsid w:val="00A82D5F"/>
    <w:rsid w:val="00A83984"/>
    <w:rsid w:val="00A83D36"/>
    <w:rsid w:val="00A85411"/>
    <w:rsid w:val="00A855AF"/>
    <w:rsid w:val="00A90959"/>
    <w:rsid w:val="00A91272"/>
    <w:rsid w:val="00A9233C"/>
    <w:rsid w:val="00A931D6"/>
    <w:rsid w:val="00A9362D"/>
    <w:rsid w:val="00A944AD"/>
    <w:rsid w:val="00A953BA"/>
    <w:rsid w:val="00A96FC9"/>
    <w:rsid w:val="00A972FB"/>
    <w:rsid w:val="00A97E21"/>
    <w:rsid w:val="00AA0056"/>
    <w:rsid w:val="00AA0C50"/>
    <w:rsid w:val="00AA0D8D"/>
    <w:rsid w:val="00AA16B2"/>
    <w:rsid w:val="00AA2AF4"/>
    <w:rsid w:val="00AA4BCF"/>
    <w:rsid w:val="00AA4F0E"/>
    <w:rsid w:val="00AA6167"/>
    <w:rsid w:val="00AA655C"/>
    <w:rsid w:val="00AA6BA1"/>
    <w:rsid w:val="00AA7195"/>
    <w:rsid w:val="00AA72C8"/>
    <w:rsid w:val="00AA7997"/>
    <w:rsid w:val="00AB12D0"/>
    <w:rsid w:val="00AB1654"/>
    <w:rsid w:val="00AB1E09"/>
    <w:rsid w:val="00AB2922"/>
    <w:rsid w:val="00AB2E79"/>
    <w:rsid w:val="00AB3688"/>
    <w:rsid w:val="00AB380E"/>
    <w:rsid w:val="00AB3A86"/>
    <w:rsid w:val="00AB427B"/>
    <w:rsid w:val="00AB45AB"/>
    <w:rsid w:val="00AB5974"/>
    <w:rsid w:val="00AB6CF9"/>
    <w:rsid w:val="00AB7D3E"/>
    <w:rsid w:val="00AC30DB"/>
    <w:rsid w:val="00AC3788"/>
    <w:rsid w:val="00AC382F"/>
    <w:rsid w:val="00AC3839"/>
    <w:rsid w:val="00AC5286"/>
    <w:rsid w:val="00AC5A68"/>
    <w:rsid w:val="00AC5F07"/>
    <w:rsid w:val="00AC68C2"/>
    <w:rsid w:val="00AD012D"/>
    <w:rsid w:val="00AD10AC"/>
    <w:rsid w:val="00AD261B"/>
    <w:rsid w:val="00AD26A5"/>
    <w:rsid w:val="00AD2A77"/>
    <w:rsid w:val="00AD2ADA"/>
    <w:rsid w:val="00AD2E2F"/>
    <w:rsid w:val="00AD34C1"/>
    <w:rsid w:val="00AD44E1"/>
    <w:rsid w:val="00AD490A"/>
    <w:rsid w:val="00AD58DA"/>
    <w:rsid w:val="00AD5ED9"/>
    <w:rsid w:val="00AD62A2"/>
    <w:rsid w:val="00AD63DB"/>
    <w:rsid w:val="00AD665B"/>
    <w:rsid w:val="00AD67F6"/>
    <w:rsid w:val="00AD6DFC"/>
    <w:rsid w:val="00AD7275"/>
    <w:rsid w:val="00AD77AD"/>
    <w:rsid w:val="00AE23D7"/>
    <w:rsid w:val="00AE2EF6"/>
    <w:rsid w:val="00AE3A8C"/>
    <w:rsid w:val="00AE3E67"/>
    <w:rsid w:val="00AE41CB"/>
    <w:rsid w:val="00AE431C"/>
    <w:rsid w:val="00AE4841"/>
    <w:rsid w:val="00AE4ED0"/>
    <w:rsid w:val="00AE611E"/>
    <w:rsid w:val="00AF0BBC"/>
    <w:rsid w:val="00AF0D26"/>
    <w:rsid w:val="00AF1E90"/>
    <w:rsid w:val="00AF22D1"/>
    <w:rsid w:val="00AF44B1"/>
    <w:rsid w:val="00AF4F39"/>
    <w:rsid w:val="00AF5113"/>
    <w:rsid w:val="00AF526A"/>
    <w:rsid w:val="00AF646A"/>
    <w:rsid w:val="00AF7635"/>
    <w:rsid w:val="00B00A0F"/>
    <w:rsid w:val="00B00ED3"/>
    <w:rsid w:val="00B01837"/>
    <w:rsid w:val="00B03285"/>
    <w:rsid w:val="00B03D29"/>
    <w:rsid w:val="00B04788"/>
    <w:rsid w:val="00B04ED0"/>
    <w:rsid w:val="00B06806"/>
    <w:rsid w:val="00B06DDA"/>
    <w:rsid w:val="00B1035B"/>
    <w:rsid w:val="00B10D93"/>
    <w:rsid w:val="00B10F39"/>
    <w:rsid w:val="00B11221"/>
    <w:rsid w:val="00B11A42"/>
    <w:rsid w:val="00B1298D"/>
    <w:rsid w:val="00B12A8E"/>
    <w:rsid w:val="00B1318C"/>
    <w:rsid w:val="00B13DC0"/>
    <w:rsid w:val="00B13FB7"/>
    <w:rsid w:val="00B14677"/>
    <w:rsid w:val="00B14BAD"/>
    <w:rsid w:val="00B14CB4"/>
    <w:rsid w:val="00B155FD"/>
    <w:rsid w:val="00B165F6"/>
    <w:rsid w:val="00B16C44"/>
    <w:rsid w:val="00B16FDE"/>
    <w:rsid w:val="00B17098"/>
    <w:rsid w:val="00B1736B"/>
    <w:rsid w:val="00B17AE0"/>
    <w:rsid w:val="00B20034"/>
    <w:rsid w:val="00B2017B"/>
    <w:rsid w:val="00B208E7"/>
    <w:rsid w:val="00B20C18"/>
    <w:rsid w:val="00B21179"/>
    <w:rsid w:val="00B217A9"/>
    <w:rsid w:val="00B21BFB"/>
    <w:rsid w:val="00B21DBF"/>
    <w:rsid w:val="00B21EBB"/>
    <w:rsid w:val="00B2242E"/>
    <w:rsid w:val="00B230B4"/>
    <w:rsid w:val="00B24339"/>
    <w:rsid w:val="00B25533"/>
    <w:rsid w:val="00B25B89"/>
    <w:rsid w:val="00B26AAE"/>
    <w:rsid w:val="00B26EBD"/>
    <w:rsid w:val="00B27590"/>
    <w:rsid w:val="00B306AF"/>
    <w:rsid w:val="00B323B2"/>
    <w:rsid w:val="00B34482"/>
    <w:rsid w:val="00B34EF9"/>
    <w:rsid w:val="00B3611A"/>
    <w:rsid w:val="00B368F2"/>
    <w:rsid w:val="00B375CF"/>
    <w:rsid w:val="00B409A8"/>
    <w:rsid w:val="00B41671"/>
    <w:rsid w:val="00B419B7"/>
    <w:rsid w:val="00B42164"/>
    <w:rsid w:val="00B42BB1"/>
    <w:rsid w:val="00B43126"/>
    <w:rsid w:val="00B43280"/>
    <w:rsid w:val="00B4356B"/>
    <w:rsid w:val="00B4384A"/>
    <w:rsid w:val="00B44E8E"/>
    <w:rsid w:val="00B457AE"/>
    <w:rsid w:val="00B4598D"/>
    <w:rsid w:val="00B460D3"/>
    <w:rsid w:val="00B46787"/>
    <w:rsid w:val="00B46C05"/>
    <w:rsid w:val="00B47FE7"/>
    <w:rsid w:val="00B50191"/>
    <w:rsid w:val="00B506CD"/>
    <w:rsid w:val="00B508FD"/>
    <w:rsid w:val="00B51403"/>
    <w:rsid w:val="00B51E91"/>
    <w:rsid w:val="00B51EF0"/>
    <w:rsid w:val="00B52AD2"/>
    <w:rsid w:val="00B531E2"/>
    <w:rsid w:val="00B537BB"/>
    <w:rsid w:val="00B5384C"/>
    <w:rsid w:val="00B5437B"/>
    <w:rsid w:val="00B547A4"/>
    <w:rsid w:val="00B55AED"/>
    <w:rsid w:val="00B55C0F"/>
    <w:rsid w:val="00B55CD4"/>
    <w:rsid w:val="00B56E0F"/>
    <w:rsid w:val="00B57AE9"/>
    <w:rsid w:val="00B61E5E"/>
    <w:rsid w:val="00B62578"/>
    <w:rsid w:val="00B63044"/>
    <w:rsid w:val="00B6348F"/>
    <w:rsid w:val="00B6365D"/>
    <w:rsid w:val="00B6429C"/>
    <w:rsid w:val="00B64CB0"/>
    <w:rsid w:val="00B65A8E"/>
    <w:rsid w:val="00B65D7E"/>
    <w:rsid w:val="00B6609C"/>
    <w:rsid w:val="00B66495"/>
    <w:rsid w:val="00B670A7"/>
    <w:rsid w:val="00B674B0"/>
    <w:rsid w:val="00B67EC3"/>
    <w:rsid w:val="00B67EED"/>
    <w:rsid w:val="00B710B6"/>
    <w:rsid w:val="00B71878"/>
    <w:rsid w:val="00B71B15"/>
    <w:rsid w:val="00B7223B"/>
    <w:rsid w:val="00B7281E"/>
    <w:rsid w:val="00B7384A"/>
    <w:rsid w:val="00B740FD"/>
    <w:rsid w:val="00B745BE"/>
    <w:rsid w:val="00B74DF8"/>
    <w:rsid w:val="00B74E30"/>
    <w:rsid w:val="00B75E01"/>
    <w:rsid w:val="00B7677C"/>
    <w:rsid w:val="00B77208"/>
    <w:rsid w:val="00B80026"/>
    <w:rsid w:val="00B80262"/>
    <w:rsid w:val="00B811DC"/>
    <w:rsid w:val="00B81380"/>
    <w:rsid w:val="00B83849"/>
    <w:rsid w:val="00B84731"/>
    <w:rsid w:val="00B85FC5"/>
    <w:rsid w:val="00B86903"/>
    <w:rsid w:val="00B8716F"/>
    <w:rsid w:val="00B876DC"/>
    <w:rsid w:val="00B87F96"/>
    <w:rsid w:val="00B9104B"/>
    <w:rsid w:val="00B91F8A"/>
    <w:rsid w:val="00B930A0"/>
    <w:rsid w:val="00B9484B"/>
    <w:rsid w:val="00B94BCA"/>
    <w:rsid w:val="00B96126"/>
    <w:rsid w:val="00B963F5"/>
    <w:rsid w:val="00B96702"/>
    <w:rsid w:val="00B970EE"/>
    <w:rsid w:val="00BA0523"/>
    <w:rsid w:val="00BA1106"/>
    <w:rsid w:val="00BA1186"/>
    <w:rsid w:val="00BA296E"/>
    <w:rsid w:val="00BA3361"/>
    <w:rsid w:val="00BA39DA"/>
    <w:rsid w:val="00BA3EBE"/>
    <w:rsid w:val="00BA4E28"/>
    <w:rsid w:val="00BA57F4"/>
    <w:rsid w:val="00BA5839"/>
    <w:rsid w:val="00BA59A6"/>
    <w:rsid w:val="00BA5F9E"/>
    <w:rsid w:val="00BA6512"/>
    <w:rsid w:val="00BA6F6D"/>
    <w:rsid w:val="00BA7658"/>
    <w:rsid w:val="00BA7F5C"/>
    <w:rsid w:val="00BA7FF1"/>
    <w:rsid w:val="00BB09CE"/>
    <w:rsid w:val="00BB1245"/>
    <w:rsid w:val="00BB244B"/>
    <w:rsid w:val="00BB2864"/>
    <w:rsid w:val="00BB3201"/>
    <w:rsid w:val="00BB4A39"/>
    <w:rsid w:val="00BB4DF5"/>
    <w:rsid w:val="00BB4F6A"/>
    <w:rsid w:val="00BB593E"/>
    <w:rsid w:val="00BB5C6A"/>
    <w:rsid w:val="00BB6005"/>
    <w:rsid w:val="00BB68A7"/>
    <w:rsid w:val="00BB6BAB"/>
    <w:rsid w:val="00BB70B8"/>
    <w:rsid w:val="00BB7627"/>
    <w:rsid w:val="00BB7F5B"/>
    <w:rsid w:val="00BC08B1"/>
    <w:rsid w:val="00BC32BE"/>
    <w:rsid w:val="00BC3691"/>
    <w:rsid w:val="00BC37EA"/>
    <w:rsid w:val="00BC3B29"/>
    <w:rsid w:val="00BC3EF7"/>
    <w:rsid w:val="00BC4548"/>
    <w:rsid w:val="00BC464B"/>
    <w:rsid w:val="00BC4805"/>
    <w:rsid w:val="00BC4977"/>
    <w:rsid w:val="00BC619A"/>
    <w:rsid w:val="00BC6624"/>
    <w:rsid w:val="00BC682B"/>
    <w:rsid w:val="00BC73EA"/>
    <w:rsid w:val="00BC7570"/>
    <w:rsid w:val="00BC7D04"/>
    <w:rsid w:val="00BD01AF"/>
    <w:rsid w:val="00BD02F3"/>
    <w:rsid w:val="00BD0B61"/>
    <w:rsid w:val="00BD46FE"/>
    <w:rsid w:val="00BD4B28"/>
    <w:rsid w:val="00BD5E00"/>
    <w:rsid w:val="00BD6A5A"/>
    <w:rsid w:val="00BE0181"/>
    <w:rsid w:val="00BE108F"/>
    <w:rsid w:val="00BE1D24"/>
    <w:rsid w:val="00BE2058"/>
    <w:rsid w:val="00BE250A"/>
    <w:rsid w:val="00BE2EFF"/>
    <w:rsid w:val="00BE5143"/>
    <w:rsid w:val="00BE51DE"/>
    <w:rsid w:val="00BE65AC"/>
    <w:rsid w:val="00BE73E8"/>
    <w:rsid w:val="00BE77A1"/>
    <w:rsid w:val="00BE7AAF"/>
    <w:rsid w:val="00BF0712"/>
    <w:rsid w:val="00BF0CAC"/>
    <w:rsid w:val="00BF15C5"/>
    <w:rsid w:val="00BF1707"/>
    <w:rsid w:val="00BF286D"/>
    <w:rsid w:val="00BF3384"/>
    <w:rsid w:val="00BF391C"/>
    <w:rsid w:val="00BF3C14"/>
    <w:rsid w:val="00BF3C21"/>
    <w:rsid w:val="00BF42EC"/>
    <w:rsid w:val="00BF5125"/>
    <w:rsid w:val="00BF665D"/>
    <w:rsid w:val="00BF7214"/>
    <w:rsid w:val="00BF7323"/>
    <w:rsid w:val="00BF7460"/>
    <w:rsid w:val="00BF76C6"/>
    <w:rsid w:val="00C0045B"/>
    <w:rsid w:val="00C00A12"/>
    <w:rsid w:val="00C01469"/>
    <w:rsid w:val="00C03F3F"/>
    <w:rsid w:val="00C03F92"/>
    <w:rsid w:val="00C04800"/>
    <w:rsid w:val="00C05729"/>
    <w:rsid w:val="00C05E35"/>
    <w:rsid w:val="00C067D4"/>
    <w:rsid w:val="00C06EB2"/>
    <w:rsid w:val="00C07B01"/>
    <w:rsid w:val="00C10BBF"/>
    <w:rsid w:val="00C1171D"/>
    <w:rsid w:val="00C119EC"/>
    <w:rsid w:val="00C11DBD"/>
    <w:rsid w:val="00C11FCB"/>
    <w:rsid w:val="00C12F96"/>
    <w:rsid w:val="00C12FBB"/>
    <w:rsid w:val="00C144CD"/>
    <w:rsid w:val="00C145F0"/>
    <w:rsid w:val="00C15829"/>
    <w:rsid w:val="00C16BA1"/>
    <w:rsid w:val="00C17CF4"/>
    <w:rsid w:val="00C2096A"/>
    <w:rsid w:val="00C20CEE"/>
    <w:rsid w:val="00C237B2"/>
    <w:rsid w:val="00C245CE"/>
    <w:rsid w:val="00C246CC"/>
    <w:rsid w:val="00C2549F"/>
    <w:rsid w:val="00C265A5"/>
    <w:rsid w:val="00C272E4"/>
    <w:rsid w:val="00C27E79"/>
    <w:rsid w:val="00C30437"/>
    <w:rsid w:val="00C31648"/>
    <w:rsid w:val="00C317C3"/>
    <w:rsid w:val="00C32F4F"/>
    <w:rsid w:val="00C3380A"/>
    <w:rsid w:val="00C33853"/>
    <w:rsid w:val="00C3408F"/>
    <w:rsid w:val="00C341C3"/>
    <w:rsid w:val="00C34C5B"/>
    <w:rsid w:val="00C353A5"/>
    <w:rsid w:val="00C36FED"/>
    <w:rsid w:val="00C37623"/>
    <w:rsid w:val="00C404B4"/>
    <w:rsid w:val="00C40838"/>
    <w:rsid w:val="00C413F7"/>
    <w:rsid w:val="00C4228D"/>
    <w:rsid w:val="00C4242F"/>
    <w:rsid w:val="00C4344B"/>
    <w:rsid w:val="00C45331"/>
    <w:rsid w:val="00C45B93"/>
    <w:rsid w:val="00C45C83"/>
    <w:rsid w:val="00C45FFB"/>
    <w:rsid w:val="00C463FE"/>
    <w:rsid w:val="00C47C2F"/>
    <w:rsid w:val="00C523D5"/>
    <w:rsid w:val="00C52560"/>
    <w:rsid w:val="00C529CA"/>
    <w:rsid w:val="00C53210"/>
    <w:rsid w:val="00C53656"/>
    <w:rsid w:val="00C53753"/>
    <w:rsid w:val="00C5389B"/>
    <w:rsid w:val="00C56691"/>
    <w:rsid w:val="00C569A8"/>
    <w:rsid w:val="00C57CEB"/>
    <w:rsid w:val="00C60C8A"/>
    <w:rsid w:val="00C60EB1"/>
    <w:rsid w:val="00C61CAE"/>
    <w:rsid w:val="00C62C1B"/>
    <w:rsid w:val="00C633E7"/>
    <w:rsid w:val="00C63CC0"/>
    <w:rsid w:val="00C65217"/>
    <w:rsid w:val="00C65E07"/>
    <w:rsid w:val="00C65F74"/>
    <w:rsid w:val="00C661BC"/>
    <w:rsid w:val="00C66533"/>
    <w:rsid w:val="00C66FE3"/>
    <w:rsid w:val="00C70085"/>
    <w:rsid w:val="00C703D6"/>
    <w:rsid w:val="00C70422"/>
    <w:rsid w:val="00C70624"/>
    <w:rsid w:val="00C70659"/>
    <w:rsid w:val="00C717C8"/>
    <w:rsid w:val="00C720F6"/>
    <w:rsid w:val="00C72AB9"/>
    <w:rsid w:val="00C73139"/>
    <w:rsid w:val="00C73FC2"/>
    <w:rsid w:val="00C74326"/>
    <w:rsid w:val="00C7450B"/>
    <w:rsid w:val="00C76AFA"/>
    <w:rsid w:val="00C7792B"/>
    <w:rsid w:val="00C806F1"/>
    <w:rsid w:val="00C80FB4"/>
    <w:rsid w:val="00C813EB"/>
    <w:rsid w:val="00C81E82"/>
    <w:rsid w:val="00C81EE0"/>
    <w:rsid w:val="00C8223B"/>
    <w:rsid w:val="00C84D7C"/>
    <w:rsid w:val="00C85431"/>
    <w:rsid w:val="00C85735"/>
    <w:rsid w:val="00C85A88"/>
    <w:rsid w:val="00C85AF6"/>
    <w:rsid w:val="00C85B01"/>
    <w:rsid w:val="00C85ECF"/>
    <w:rsid w:val="00C8617B"/>
    <w:rsid w:val="00C862D4"/>
    <w:rsid w:val="00C86CB0"/>
    <w:rsid w:val="00C876A8"/>
    <w:rsid w:val="00C90B88"/>
    <w:rsid w:val="00C9198D"/>
    <w:rsid w:val="00C91EA7"/>
    <w:rsid w:val="00C91FB8"/>
    <w:rsid w:val="00C92E55"/>
    <w:rsid w:val="00C93800"/>
    <w:rsid w:val="00C942D6"/>
    <w:rsid w:val="00C944E1"/>
    <w:rsid w:val="00C9677D"/>
    <w:rsid w:val="00C96B7B"/>
    <w:rsid w:val="00C96FA2"/>
    <w:rsid w:val="00C9795E"/>
    <w:rsid w:val="00C97D45"/>
    <w:rsid w:val="00CA026D"/>
    <w:rsid w:val="00CA076F"/>
    <w:rsid w:val="00CA099A"/>
    <w:rsid w:val="00CA09FA"/>
    <w:rsid w:val="00CA0D92"/>
    <w:rsid w:val="00CA13B4"/>
    <w:rsid w:val="00CA189D"/>
    <w:rsid w:val="00CA1C9B"/>
    <w:rsid w:val="00CA3859"/>
    <w:rsid w:val="00CA3F7A"/>
    <w:rsid w:val="00CA46FF"/>
    <w:rsid w:val="00CA5662"/>
    <w:rsid w:val="00CA69D1"/>
    <w:rsid w:val="00CA6A58"/>
    <w:rsid w:val="00CA7617"/>
    <w:rsid w:val="00CB0051"/>
    <w:rsid w:val="00CB0250"/>
    <w:rsid w:val="00CB073A"/>
    <w:rsid w:val="00CB0C2E"/>
    <w:rsid w:val="00CB1A59"/>
    <w:rsid w:val="00CB1ED6"/>
    <w:rsid w:val="00CB2F27"/>
    <w:rsid w:val="00CB33CC"/>
    <w:rsid w:val="00CB4FBE"/>
    <w:rsid w:val="00CB6F40"/>
    <w:rsid w:val="00CC06A9"/>
    <w:rsid w:val="00CC13DA"/>
    <w:rsid w:val="00CC19F1"/>
    <w:rsid w:val="00CC1D19"/>
    <w:rsid w:val="00CC1D63"/>
    <w:rsid w:val="00CC1FCD"/>
    <w:rsid w:val="00CC217D"/>
    <w:rsid w:val="00CC2A6C"/>
    <w:rsid w:val="00CC2D5F"/>
    <w:rsid w:val="00CC4649"/>
    <w:rsid w:val="00CC4CDD"/>
    <w:rsid w:val="00CC5034"/>
    <w:rsid w:val="00CC68F2"/>
    <w:rsid w:val="00CD10BD"/>
    <w:rsid w:val="00CD1D7B"/>
    <w:rsid w:val="00CD2699"/>
    <w:rsid w:val="00CD2B47"/>
    <w:rsid w:val="00CD3AC4"/>
    <w:rsid w:val="00CD532E"/>
    <w:rsid w:val="00CD551E"/>
    <w:rsid w:val="00CD6070"/>
    <w:rsid w:val="00CD77FB"/>
    <w:rsid w:val="00CE1444"/>
    <w:rsid w:val="00CE1E17"/>
    <w:rsid w:val="00CE1E26"/>
    <w:rsid w:val="00CE1E42"/>
    <w:rsid w:val="00CE3F22"/>
    <w:rsid w:val="00CE407B"/>
    <w:rsid w:val="00CE4ADD"/>
    <w:rsid w:val="00CE56DB"/>
    <w:rsid w:val="00CE59CB"/>
    <w:rsid w:val="00CF1201"/>
    <w:rsid w:val="00CF2CCC"/>
    <w:rsid w:val="00CF3C44"/>
    <w:rsid w:val="00CF418F"/>
    <w:rsid w:val="00CF46C0"/>
    <w:rsid w:val="00CF4903"/>
    <w:rsid w:val="00CF4FB4"/>
    <w:rsid w:val="00CF5345"/>
    <w:rsid w:val="00CF54BE"/>
    <w:rsid w:val="00CF7562"/>
    <w:rsid w:val="00CF76DE"/>
    <w:rsid w:val="00CF7C87"/>
    <w:rsid w:val="00CF7E34"/>
    <w:rsid w:val="00D004DD"/>
    <w:rsid w:val="00D05167"/>
    <w:rsid w:val="00D058AB"/>
    <w:rsid w:val="00D05CDF"/>
    <w:rsid w:val="00D06353"/>
    <w:rsid w:val="00D06BB2"/>
    <w:rsid w:val="00D07026"/>
    <w:rsid w:val="00D07A69"/>
    <w:rsid w:val="00D07B8B"/>
    <w:rsid w:val="00D07C64"/>
    <w:rsid w:val="00D10356"/>
    <w:rsid w:val="00D10910"/>
    <w:rsid w:val="00D10C4D"/>
    <w:rsid w:val="00D10F67"/>
    <w:rsid w:val="00D11106"/>
    <w:rsid w:val="00D128A2"/>
    <w:rsid w:val="00D13C5D"/>
    <w:rsid w:val="00D14DB6"/>
    <w:rsid w:val="00D15D95"/>
    <w:rsid w:val="00D16505"/>
    <w:rsid w:val="00D165FF"/>
    <w:rsid w:val="00D169CA"/>
    <w:rsid w:val="00D16F03"/>
    <w:rsid w:val="00D16FDE"/>
    <w:rsid w:val="00D1757F"/>
    <w:rsid w:val="00D205F0"/>
    <w:rsid w:val="00D20AAB"/>
    <w:rsid w:val="00D213CF"/>
    <w:rsid w:val="00D21908"/>
    <w:rsid w:val="00D21C89"/>
    <w:rsid w:val="00D21DDE"/>
    <w:rsid w:val="00D21F2E"/>
    <w:rsid w:val="00D22CAB"/>
    <w:rsid w:val="00D235C2"/>
    <w:rsid w:val="00D2392C"/>
    <w:rsid w:val="00D240A7"/>
    <w:rsid w:val="00D24958"/>
    <w:rsid w:val="00D24A62"/>
    <w:rsid w:val="00D25AC9"/>
    <w:rsid w:val="00D26085"/>
    <w:rsid w:val="00D26D90"/>
    <w:rsid w:val="00D26FBA"/>
    <w:rsid w:val="00D30339"/>
    <w:rsid w:val="00D30788"/>
    <w:rsid w:val="00D30A37"/>
    <w:rsid w:val="00D316CB"/>
    <w:rsid w:val="00D3259A"/>
    <w:rsid w:val="00D327BA"/>
    <w:rsid w:val="00D329C1"/>
    <w:rsid w:val="00D32B72"/>
    <w:rsid w:val="00D32C12"/>
    <w:rsid w:val="00D33885"/>
    <w:rsid w:val="00D33BDC"/>
    <w:rsid w:val="00D33DB6"/>
    <w:rsid w:val="00D34E60"/>
    <w:rsid w:val="00D3561A"/>
    <w:rsid w:val="00D366D9"/>
    <w:rsid w:val="00D3701C"/>
    <w:rsid w:val="00D370B4"/>
    <w:rsid w:val="00D40A08"/>
    <w:rsid w:val="00D419B3"/>
    <w:rsid w:val="00D42755"/>
    <w:rsid w:val="00D42A99"/>
    <w:rsid w:val="00D4441A"/>
    <w:rsid w:val="00D4453C"/>
    <w:rsid w:val="00D4475A"/>
    <w:rsid w:val="00D459E4"/>
    <w:rsid w:val="00D45A83"/>
    <w:rsid w:val="00D45E28"/>
    <w:rsid w:val="00D47B56"/>
    <w:rsid w:val="00D47F70"/>
    <w:rsid w:val="00D47FEA"/>
    <w:rsid w:val="00D51579"/>
    <w:rsid w:val="00D51D03"/>
    <w:rsid w:val="00D51DFE"/>
    <w:rsid w:val="00D52192"/>
    <w:rsid w:val="00D52908"/>
    <w:rsid w:val="00D534F6"/>
    <w:rsid w:val="00D55A2A"/>
    <w:rsid w:val="00D55D53"/>
    <w:rsid w:val="00D55EBE"/>
    <w:rsid w:val="00D57C99"/>
    <w:rsid w:val="00D57C9C"/>
    <w:rsid w:val="00D57F8A"/>
    <w:rsid w:val="00D604E4"/>
    <w:rsid w:val="00D632CD"/>
    <w:rsid w:val="00D641CA"/>
    <w:rsid w:val="00D64207"/>
    <w:rsid w:val="00D64511"/>
    <w:rsid w:val="00D649EA"/>
    <w:rsid w:val="00D65FA5"/>
    <w:rsid w:val="00D70C98"/>
    <w:rsid w:val="00D71F59"/>
    <w:rsid w:val="00D7239E"/>
    <w:rsid w:val="00D72633"/>
    <w:rsid w:val="00D7284A"/>
    <w:rsid w:val="00D730FD"/>
    <w:rsid w:val="00D73E45"/>
    <w:rsid w:val="00D7403D"/>
    <w:rsid w:val="00D74D8B"/>
    <w:rsid w:val="00D75389"/>
    <w:rsid w:val="00D7706E"/>
    <w:rsid w:val="00D805AC"/>
    <w:rsid w:val="00D81B2D"/>
    <w:rsid w:val="00D81C60"/>
    <w:rsid w:val="00D82355"/>
    <w:rsid w:val="00D83752"/>
    <w:rsid w:val="00D83853"/>
    <w:rsid w:val="00D83C00"/>
    <w:rsid w:val="00D83F5E"/>
    <w:rsid w:val="00D84AB3"/>
    <w:rsid w:val="00D84EB1"/>
    <w:rsid w:val="00D861AC"/>
    <w:rsid w:val="00D86658"/>
    <w:rsid w:val="00D908B4"/>
    <w:rsid w:val="00D91317"/>
    <w:rsid w:val="00D92365"/>
    <w:rsid w:val="00D92996"/>
    <w:rsid w:val="00D9357C"/>
    <w:rsid w:val="00D93818"/>
    <w:rsid w:val="00D946DB"/>
    <w:rsid w:val="00D95E51"/>
    <w:rsid w:val="00DA039E"/>
    <w:rsid w:val="00DA0A74"/>
    <w:rsid w:val="00DA1166"/>
    <w:rsid w:val="00DA11D4"/>
    <w:rsid w:val="00DA1571"/>
    <w:rsid w:val="00DA1FA7"/>
    <w:rsid w:val="00DA2802"/>
    <w:rsid w:val="00DA3200"/>
    <w:rsid w:val="00DA3D8E"/>
    <w:rsid w:val="00DA4843"/>
    <w:rsid w:val="00DA5FA3"/>
    <w:rsid w:val="00DA5FC7"/>
    <w:rsid w:val="00DA5FCB"/>
    <w:rsid w:val="00DA686A"/>
    <w:rsid w:val="00DA727B"/>
    <w:rsid w:val="00DA7BFE"/>
    <w:rsid w:val="00DB0210"/>
    <w:rsid w:val="00DB0E3F"/>
    <w:rsid w:val="00DB119C"/>
    <w:rsid w:val="00DB164F"/>
    <w:rsid w:val="00DB17E1"/>
    <w:rsid w:val="00DB1885"/>
    <w:rsid w:val="00DB3A7D"/>
    <w:rsid w:val="00DB5A30"/>
    <w:rsid w:val="00DB5D13"/>
    <w:rsid w:val="00DB5DB8"/>
    <w:rsid w:val="00DB6110"/>
    <w:rsid w:val="00DB614D"/>
    <w:rsid w:val="00DB7411"/>
    <w:rsid w:val="00DB7581"/>
    <w:rsid w:val="00DB7C1C"/>
    <w:rsid w:val="00DB7E73"/>
    <w:rsid w:val="00DC1C9A"/>
    <w:rsid w:val="00DC26D2"/>
    <w:rsid w:val="00DC2AAC"/>
    <w:rsid w:val="00DC2B5F"/>
    <w:rsid w:val="00DC2B9C"/>
    <w:rsid w:val="00DC2DE7"/>
    <w:rsid w:val="00DC3513"/>
    <w:rsid w:val="00DC5BAB"/>
    <w:rsid w:val="00DC7810"/>
    <w:rsid w:val="00DD19FC"/>
    <w:rsid w:val="00DD1A6D"/>
    <w:rsid w:val="00DD1BA2"/>
    <w:rsid w:val="00DD1BDD"/>
    <w:rsid w:val="00DD3A8C"/>
    <w:rsid w:val="00DD3D41"/>
    <w:rsid w:val="00DD4978"/>
    <w:rsid w:val="00DD65C1"/>
    <w:rsid w:val="00DD7543"/>
    <w:rsid w:val="00DD7FCE"/>
    <w:rsid w:val="00DE0DBD"/>
    <w:rsid w:val="00DE1285"/>
    <w:rsid w:val="00DE2C1D"/>
    <w:rsid w:val="00DE2E94"/>
    <w:rsid w:val="00DE31D6"/>
    <w:rsid w:val="00DE3514"/>
    <w:rsid w:val="00DE397E"/>
    <w:rsid w:val="00DE4650"/>
    <w:rsid w:val="00DE65AC"/>
    <w:rsid w:val="00DE6664"/>
    <w:rsid w:val="00DE6DAE"/>
    <w:rsid w:val="00DE743F"/>
    <w:rsid w:val="00DE7B8D"/>
    <w:rsid w:val="00DF04AE"/>
    <w:rsid w:val="00DF090D"/>
    <w:rsid w:val="00DF1653"/>
    <w:rsid w:val="00DF1E5A"/>
    <w:rsid w:val="00DF231C"/>
    <w:rsid w:val="00DF24CE"/>
    <w:rsid w:val="00DF256D"/>
    <w:rsid w:val="00DF3249"/>
    <w:rsid w:val="00DF56CE"/>
    <w:rsid w:val="00DF5A73"/>
    <w:rsid w:val="00DF5BE3"/>
    <w:rsid w:val="00DF6344"/>
    <w:rsid w:val="00DF699B"/>
    <w:rsid w:val="00DF7977"/>
    <w:rsid w:val="00DF7A4D"/>
    <w:rsid w:val="00DF7C81"/>
    <w:rsid w:val="00E0007B"/>
    <w:rsid w:val="00E005D4"/>
    <w:rsid w:val="00E00866"/>
    <w:rsid w:val="00E01A7E"/>
    <w:rsid w:val="00E02BA5"/>
    <w:rsid w:val="00E0353F"/>
    <w:rsid w:val="00E03735"/>
    <w:rsid w:val="00E03B7A"/>
    <w:rsid w:val="00E051B4"/>
    <w:rsid w:val="00E05510"/>
    <w:rsid w:val="00E06493"/>
    <w:rsid w:val="00E06E7A"/>
    <w:rsid w:val="00E070FB"/>
    <w:rsid w:val="00E10021"/>
    <w:rsid w:val="00E11520"/>
    <w:rsid w:val="00E11985"/>
    <w:rsid w:val="00E128AE"/>
    <w:rsid w:val="00E12A00"/>
    <w:rsid w:val="00E130F7"/>
    <w:rsid w:val="00E14896"/>
    <w:rsid w:val="00E1556C"/>
    <w:rsid w:val="00E1651F"/>
    <w:rsid w:val="00E1727B"/>
    <w:rsid w:val="00E2149A"/>
    <w:rsid w:val="00E214F1"/>
    <w:rsid w:val="00E2188B"/>
    <w:rsid w:val="00E226C3"/>
    <w:rsid w:val="00E22FA7"/>
    <w:rsid w:val="00E257DF"/>
    <w:rsid w:val="00E2588D"/>
    <w:rsid w:val="00E25DA2"/>
    <w:rsid w:val="00E2619D"/>
    <w:rsid w:val="00E27D88"/>
    <w:rsid w:val="00E27DD9"/>
    <w:rsid w:val="00E303D7"/>
    <w:rsid w:val="00E31313"/>
    <w:rsid w:val="00E31935"/>
    <w:rsid w:val="00E32094"/>
    <w:rsid w:val="00E341A3"/>
    <w:rsid w:val="00E344AA"/>
    <w:rsid w:val="00E3551D"/>
    <w:rsid w:val="00E3577D"/>
    <w:rsid w:val="00E408FF"/>
    <w:rsid w:val="00E40CE6"/>
    <w:rsid w:val="00E43ABD"/>
    <w:rsid w:val="00E43BCD"/>
    <w:rsid w:val="00E44C15"/>
    <w:rsid w:val="00E45AC9"/>
    <w:rsid w:val="00E46BA4"/>
    <w:rsid w:val="00E47055"/>
    <w:rsid w:val="00E47EA7"/>
    <w:rsid w:val="00E505E3"/>
    <w:rsid w:val="00E50632"/>
    <w:rsid w:val="00E51B40"/>
    <w:rsid w:val="00E51B79"/>
    <w:rsid w:val="00E526B3"/>
    <w:rsid w:val="00E54A4B"/>
    <w:rsid w:val="00E558EC"/>
    <w:rsid w:val="00E55B51"/>
    <w:rsid w:val="00E56B13"/>
    <w:rsid w:val="00E5770D"/>
    <w:rsid w:val="00E57751"/>
    <w:rsid w:val="00E57DA9"/>
    <w:rsid w:val="00E57E32"/>
    <w:rsid w:val="00E60491"/>
    <w:rsid w:val="00E60A13"/>
    <w:rsid w:val="00E60BA9"/>
    <w:rsid w:val="00E6117A"/>
    <w:rsid w:val="00E61EF0"/>
    <w:rsid w:val="00E632C8"/>
    <w:rsid w:val="00E632F9"/>
    <w:rsid w:val="00E63574"/>
    <w:rsid w:val="00E6377C"/>
    <w:rsid w:val="00E6382A"/>
    <w:rsid w:val="00E64390"/>
    <w:rsid w:val="00E647B4"/>
    <w:rsid w:val="00E64E07"/>
    <w:rsid w:val="00E66754"/>
    <w:rsid w:val="00E66A40"/>
    <w:rsid w:val="00E66C2D"/>
    <w:rsid w:val="00E678E0"/>
    <w:rsid w:val="00E70288"/>
    <w:rsid w:val="00E70433"/>
    <w:rsid w:val="00E70D13"/>
    <w:rsid w:val="00E70E72"/>
    <w:rsid w:val="00E7169F"/>
    <w:rsid w:val="00E71CCA"/>
    <w:rsid w:val="00E72771"/>
    <w:rsid w:val="00E73A10"/>
    <w:rsid w:val="00E74BE1"/>
    <w:rsid w:val="00E74C73"/>
    <w:rsid w:val="00E75095"/>
    <w:rsid w:val="00E757FD"/>
    <w:rsid w:val="00E75A94"/>
    <w:rsid w:val="00E76D4F"/>
    <w:rsid w:val="00E76D51"/>
    <w:rsid w:val="00E82B27"/>
    <w:rsid w:val="00E82B6E"/>
    <w:rsid w:val="00E83031"/>
    <w:rsid w:val="00E8368B"/>
    <w:rsid w:val="00E8378D"/>
    <w:rsid w:val="00E851F0"/>
    <w:rsid w:val="00E8593E"/>
    <w:rsid w:val="00E862E7"/>
    <w:rsid w:val="00E90565"/>
    <w:rsid w:val="00E90C86"/>
    <w:rsid w:val="00E90DD3"/>
    <w:rsid w:val="00E915FF"/>
    <w:rsid w:val="00E9195F"/>
    <w:rsid w:val="00E92095"/>
    <w:rsid w:val="00E92B83"/>
    <w:rsid w:val="00E9400E"/>
    <w:rsid w:val="00E9449E"/>
    <w:rsid w:val="00E95417"/>
    <w:rsid w:val="00E95915"/>
    <w:rsid w:val="00E95BDE"/>
    <w:rsid w:val="00E966D3"/>
    <w:rsid w:val="00E97071"/>
    <w:rsid w:val="00E97145"/>
    <w:rsid w:val="00EA0021"/>
    <w:rsid w:val="00EA0C97"/>
    <w:rsid w:val="00EA1902"/>
    <w:rsid w:val="00EA4DA0"/>
    <w:rsid w:val="00EA52B9"/>
    <w:rsid w:val="00EA52F7"/>
    <w:rsid w:val="00EA6A8E"/>
    <w:rsid w:val="00EA784F"/>
    <w:rsid w:val="00EB1875"/>
    <w:rsid w:val="00EB1AB1"/>
    <w:rsid w:val="00EB25D1"/>
    <w:rsid w:val="00EB2E61"/>
    <w:rsid w:val="00EB3D84"/>
    <w:rsid w:val="00EB4C06"/>
    <w:rsid w:val="00EB4C1C"/>
    <w:rsid w:val="00EB4D3A"/>
    <w:rsid w:val="00EB56CE"/>
    <w:rsid w:val="00EB5A7E"/>
    <w:rsid w:val="00EB5BDC"/>
    <w:rsid w:val="00EB7B4B"/>
    <w:rsid w:val="00EB7DEA"/>
    <w:rsid w:val="00EC11B0"/>
    <w:rsid w:val="00EC150F"/>
    <w:rsid w:val="00EC18B0"/>
    <w:rsid w:val="00EC1B37"/>
    <w:rsid w:val="00EC2B97"/>
    <w:rsid w:val="00EC2E9A"/>
    <w:rsid w:val="00EC3DEB"/>
    <w:rsid w:val="00EC4605"/>
    <w:rsid w:val="00EC5E88"/>
    <w:rsid w:val="00EC6150"/>
    <w:rsid w:val="00EC6F61"/>
    <w:rsid w:val="00EC7F63"/>
    <w:rsid w:val="00ED28D1"/>
    <w:rsid w:val="00ED2BE8"/>
    <w:rsid w:val="00ED2E2A"/>
    <w:rsid w:val="00ED3362"/>
    <w:rsid w:val="00ED33DF"/>
    <w:rsid w:val="00ED415D"/>
    <w:rsid w:val="00ED4595"/>
    <w:rsid w:val="00ED47DD"/>
    <w:rsid w:val="00ED52D3"/>
    <w:rsid w:val="00ED5AE6"/>
    <w:rsid w:val="00ED5C13"/>
    <w:rsid w:val="00ED5C4F"/>
    <w:rsid w:val="00ED5F15"/>
    <w:rsid w:val="00ED68C6"/>
    <w:rsid w:val="00ED6C2C"/>
    <w:rsid w:val="00ED6EBD"/>
    <w:rsid w:val="00ED762C"/>
    <w:rsid w:val="00EE0153"/>
    <w:rsid w:val="00EE2553"/>
    <w:rsid w:val="00EE2A49"/>
    <w:rsid w:val="00EE2EDC"/>
    <w:rsid w:val="00EE3192"/>
    <w:rsid w:val="00EE4BEB"/>
    <w:rsid w:val="00EE5571"/>
    <w:rsid w:val="00EE61BC"/>
    <w:rsid w:val="00EE63F5"/>
    <w:rsid w:val="00EE6CBB"/>
    <w:rsid w:val="00EE6DF6"/>
    <w:rsid w:val="00EE7F1E"/>
    <w:rsid w:val="00EF02F6"/>
    <w:rsid w:val="00EF076E"/>
    <w:rsid w:val="00EF0AF9"/>
    <w:rsid w:val="00EF10D8"/>
    <w:rsid w:val="00EF141E"/>
    <w:rsid w:val="00EF14AD"/>
    <w:rsid w:val="00EF1817"/>
    <w:rsid w:val="00EF1A6A"/>
    <w:rsid w:val="00EF1A6B"/>
    <w:rsid w:val="00EF2709"/>
    <w:rsid w:val="00EF31ED"/>
    <w:rsid w:val="00EF35A3"/>
    <w:rsid w:val="00EF39B8"/>
    <w:rsid w:val="00EF3F9B"/>
    <w:rsid w:val="00EF4696"/>
    <w:rsid w:val="00EF470B"/>
    <w:rsid w:val="00EF54DD"/>
    <w:rsid w:val="00EF5A4A"/>
    <w:rsid w:val="00EF5F78"/>
    <w:rsid w:val="00EF6004"/>
    <w:rsid w:val="00EF67E9"/>
    <w:rsid w:val="00EF689F"/>
    <w:rsid w:val="00EF6B69"/>
    <w:rsid w:val="00EF743A"/>
    <w:rsid w:val="00EF7D03"/>
    <w:rsid w:val="00F02195"/>
    <w:rsid w:val="00F0236E"/>
    <w:rsid w:val="00F02D21"/>
    <w:rsid w:val="00F03A9F"/>
    <w:rsid w:val="00F04C6A"/>
    <w:rsid w:val="00F04D56"/>
    <w:rsid w:val="00F04D8E"/>
    <w:rsid w:val="00F0664D"/>
    <w:rsid w:val="00F07DB1"/>
    <w:rsid w:val="00F07E2C"/>
    <w:rsid w:val="00F10F90"/>
    <w:rsid w:val="00F118D0"/>
    <w:rsid w:val="00F12925"/>
    <w:rsid w:val="00F14097"/>
    <w:rsid w:val="00F14188"/>
    <w:rsid w:val="00F14709"/>
    <w:rsid w:val="00F14AE2"/>
    <w:rsid w:val="00F14C23"/>
    <w:rsid w:val="00F14E19"/>
    <w:rsid w:val="00F1513D"/>
    <w:rsid w:val="00F1555A"/>
    <w:rsid w:val="00F157A9"/>
    <w:rsid w:val="00F157FD"/>
    <w:rsid w:val="00F1670D"/>
    <w:rsid w:val="00F16EA7"/>
    <w:rsid w:val="00F174A4"/>
    <w:rsid w:val="00F174D1"/>
    <w:rsid w:val="00F209DB"/>
    <w:rsid w:val="00F20BB2"/>
    <w:rsid w:val="00F23104"/>
    <w:rsid w:val="00F2373A"/>
    <w:rsid w:val="00F24227"/>
    <w:rsid w:val="00F244F7"/>
    <w:rsid w:val="00F24DB7"/>
    <w:rsid w:val="00F26C8C"/>
    <w:rsid w:val="00F26E02"/>
    <w:rsid w:val="00F27797"/>
    <w:rsid w:val="00F279FD"/>
    <w:rsid w:val="00F3068B"/>
    <w:rsid w:val="00F3139F"/>
    <w:rsid w:val="00F31736"/>
    <w:rsid w:val="00F31EF2"/>
    <w:rsid w:val="00F32283"/>
    <w:rsid w:val="00F32999"/>
    <w:rsid w:val="00F32A2D"/>
    <w:rsid w:val="00F32D31"/>
    <w:rsid w:val="00F33294"/>
    <w:rsid w:val="00F33B1E"/>
    <w:rsid w:val="00F36445"/>
    <w:rsid w:val="00F3697F"/>
    <w:rsid w:val="00F36CFC"/>
    <w:rsid w:val="00F37F2B"/>
    <w:rsid w:val="00F40056"/>
    <w:rsid w:val="00F403AE"/>
    <w:rsid w:val="00F41E7E"/>
    <w:rsid w:val="00F4267F"/>
    <w:rsid w:val="00F42C86"/>
    <w:rsid w:val="00F451ED"/>
    <w:rsid w:val="00F4525D"/>
    <w:rsid w:val="00F45586"/>
    <w:rsid w:val="00F46A8D"/>
    <w:rsid w:val="00F47649"/>
    <w:rsid w:val="00F504B4"/>
    <w:rsid w:val="00F50759"/>
    <w:rsid w:val="00F51B8C"/>
    <w:rsid w:val="00F53591"/>
    <w:rsid w:val="00F53927"/>
    <w:rsid w:val="00F54315"/>
    <w:rsid w:val="00F54479"/>
    <w:rsid w:val="00F5523D"/>
    <w:rsid w:val="00F5584C"/>
    <w:rsid w:val="00F55860"/>
    <w:rsid w:val="00F5626B"/>
    <w:rsid w:val="00F564A5"/>
    <w:rsid w:val="00F574A7"/>
    <w:rsid w:val="00F60777"/>
    <w:rsid w:val="00F609AA"/>
    <w:rsid w:val="00F60CC3"/>
    <w:rsid w:val="00F61EF6"/>
    <w:rsid w:val="00F622FF"/>
    <w:rsid w:val="00F6382E"/>
    <w:rsid w:val="00F63E3F"/>
    <w:rsid w:val="00F64681"/>
    <w:rsid w:val="00F64E7E"/>
    <w:rsid w:val="00F6663F"/>
    <w:rsid w:val="00F66D46"/>
    <w:rsid w:val="00F67162"/>
    <w:rsid w:val="00F678E8"/>
    <w:rsid w:val="00F67A38"/>
    <w:rsid w:val="00F71DEE"/>
    <w:rsid w:val="00F72418"/>
    <w:rsid w:val="00F727C5"/>
    <w:rsid w:val="00F745B1"/>
    <w:rsid w:val="00F75480"/>
    <w:rsid w:val="00F75F4D"/>
    <w:rsid w:val="00F777E7"/>
    <w:rsid w:val="00F77FD5"/>
    <w:rsid w:val="00F80B04"/>
    <w:rsid w:val="00F813E0"/>
    <w:rsid w:val="00F82C54"/>
    <w:rsid w:val="00F8313E"/>
    <w:rsid w:val="00F83F82"/>
    <w:rsid w:val="00F84881"/>
    <w:rsid w:val="00F85634"/>
    <w:rsid w:val="00F869B8"/>
    <w:rsid w:val="00F90060"/>
    <w:rsid w:val="00F9011F"/>
    <w:rsid w:val="00F903F6"/>
    <w:rsid w:val="00F9067F"/>
    <w:rsid w:val="00F90953"/>
    <w:rsid w:val="00F921C2"/>
    <w:rsid w:val="00F92AD1"/>
    <w:rsid w:val="00F9376A"/>
    <w:rsid w:val="00F93C44"/>
    <w:rsid w:val="00F94B25"/>
    <w:rsid w:val="00F94F10"/>
    <w:rsid w:val="00F95438"/>
    <w:rsid w:val="00F961B1"/>
    <w:rsid w:val="00F962FE"/>
    <w:rsid w:val="00F96EE0"/>
    <w:rsid w:val="00FA203E"/>
    <w:rsid w:val="00FA5C81"/>
    <w:rsid w:val="00FA798A"/>
    <w:rsid w:val="00FB00C1"/>
    <w:rsid w:val="00FB0DFF"/>
    <w:rsid w:val="00FB3010"/>
    <w:rsid w:val="00FB39C2"/>
    <w:rsid w:val="00FB39E2"/>
    <w:rsid w:val="00FB3B17"/>
    <w:rsid w:val="00FB3BBD"/>
    <w:rsid w:val="00FB3F97"/>
    <w:rsid w:val="00FB50E1"/>
    <w:rsid w:val="00FB5130"/>
    <w:rsid w:val="00FB63E7"/>
    <w:rsid w:val="00FB6B6A"/>
    <w:rsid w:val="00FB6E61"/>
    <w:rsid w:val="00FB7183"/>
    <w:rsid w:val="00FB7828"/>
    <w:rsid w:val="00FB7C60"/>
    <w:rsid w:val="00FC0012"/>
    <w:rsid w:val="00FC009F"/>
    <w:rsid w:val="00FC0533"/>
    <w:rsid w:val="00FC181E"/>
    <w:rsid w:val="00FC26C9"/>
    <w:rsid w:val="00FC2CFA"/>
    <w:rsid w:val="00FC36AB"/>
    <w:rsid w:val="00FC472D"/>
    <w:rsid w:val="00FC5424"/>
    <w:rsid w:val="00FC5D1B"/>
    <w:rsid w:val="00FC6079"/>
    <w:rsid w:val="00FC7A5D"/>
    <w:rsid w:val="00FD0738"/>
    <w:rsid w:val="00FD15CD"/>
    <w:rsid w:val="00FD21A5"/>
    <w:rsid w:val="00FD22BC"/>
    <w:rsid w:val="00FD2505"/>
    <w:rsid w:val="00FD274A"/>
    <w:rsid w:val="00FD37DD"/>
    <w:rsid w:val="00FD5CEE"/>
    <w:rsid w:val="00FD7380"/>
    <w:rsid w:val="00FE163B"/>
    <w:rsid w:val="00FE187F"/>
    <w:rsid w:val="00FE1983"/>
    <w:rsid w:val="00FE1A38"/>
    <w:rsid w:val="00FE201F"/>
    <w:rsid w:val="00FE2D2F"/>
    <w:rsid w:val="00FE35BD"/>
    <w:rsid w:val="00FE3955"/>
    <w:rsid w:val="00FE4055"/>
    <w:rsid w:val="00FE409A"/>
    <w:rsid w:val="00FE43DE"/>
    <w:rsid w:val="00FE565F"/>
    <w:rsid w:val="00FE6257"/>
    <w:rsid w:val="00FE63D9"/>
    <w:rsid w:val="00FE6C2C"/>
    <w:rsid w:val="00FE6CA3"/>
    <w:rsid w:val="00FF03B8"/>
    <w:rsid w:val="00FF09B6"/>
    <w:rsid w:val="00FF11A7"/>
    <w:rsid w:val="00FF1B44"/>
    <w:rsid w:val="00FF1D7E"/>
    <w:rsid w:val="00FF1D87"/>
    <w:rsid w:val="00FF295E"/>
    <w:rsid w:val="00FF4545"/>
    <w:rsid w:val="00FF46D0"/>
    <w:rsid w:val="00FF530F"/>
    <w:rsid w:val="00FF5818"/>
    <w:rsid w:val="00FF711D"/>
    <w:rsid w:val="01053E95"/>
    <w:rsid w:val="012670C0"/>
    <w:rsid w:val="015372E1"/>
    <w:rsid w:val="0179546C"/>
    <w:rsid w:val="017F7923"/>
    <w:rsid w:val="01987787"/>
    <w:rsid w:val="01EF1B40"/>
    <w:rsid w:val="01FD091E"/>
    <w:rsid w:val="020E11B2"/>
    <w:rsid w:val="02160F0D"/>
    <w:rsid w:val="02297782"/>
    <w:rsid w:val="024F5D4C"/>
    <w:rsid w:val="026C7DDB"/>
    <w:rsid w:val="02C82530"/>
    <w:rsid w:val="02F43518"/>
    <w:rsid w:val="02FA438B"/>
    <w:rsid w:val="02FF003A"/>
    <w:rsid w:val="03327AAA"/>
    <w:rsid w:val="035241C7"/>
    <w:rsid w:val="03D94E17"/>
    <w:rsid w:val="03F45B85"/>
    <w:rsid w:val="04732A3C"/>
    <w:rsid w:val="049008B0"/>
    <w:rsid w:val="049F4878"/>
    <w:rsid w:val="04A95E14"/>
    <w:rsid w:val="04D3062E"/>
    <w:rsid w:val="050A3756"/>
    <w:rsid w:val="05284318"/>
    <w:rsid w:val="05407702"/>
    <w:rsid w:val="054B1EFF"/>
    <w:rsid w:val="055321A6"/>
    <w:rsid w:val="055E1A9B"/>
    <w:rsid w:val="059C4202"/>
    <w:rsid w:val="05F42136"/>
    <w:rsid w:val="062E2870"/>
    <w:rsid w:val="065952EE"/>
    <w:rsid w:val="065E692E"/>
    <w:rsid w:val="067D29C7"/>
    <w:rsid w:val="06802DE0"/>
    <w:rsid w:val="072C44ED"/>
    <w:rsid w:val="074D60C0"/>
    <w:rsid w:val="075B020F"/>
    <w:rsid w:val="079B3C82"/>
    <w:rsid w:val="07A64AE1"/>
    <w:rsid w:val="07CD36EB"/>
    <w:rsid w:val="07DB478B"/>
    <w:rsid w:val="080E553A"/>
    <w:rsid w:val="086C290A"/>
    <w:rsid w:val="08956823"/>
    <w:rsid w:val="08BC2A28"/>
    <w:rsid w:val="08C423BD"/>
    <w:rsid w:val="090B211B"/>
    <w:rsid w:val="092E0DA0"/>
    <w:rsid w:val="094D5B78"/>
    <w:rsid w:val="09D353B2"/>
    <w:rsid w:val="09D53431"/>
    <w:rsid w:val="0A2F7E7E"/>
    <w:rsid w:val="0A480F82"/>
    <w:rsid w:val="0A66275C"/>
    <w:rsid w:val="0B221E55"/>
    <w:rsid w:val="0B675333"/>
    <w:rsid w:val="0B691C06"/>
    <w:rsid w:val="0BD75229"/>
    <w:rsid w:val="0BDC4937"/>
    <w:rsid w:val="0C4E1736"/>
    <w:rsid w:val="0CB94FBC"/>
    <w:rsid w:val="0D223444"/>
    <w:rsid w:val="0D356CF2"/>
    <w:rsid w:val="0D4A7260"/>
    <w:rsid w:val="0DA1474E"/>
    <w:rsid w:val="0DAE399B"/>
    <w:rsid w:val="0DDE6345"/>
    <w:rsid w:val="0EE1257E"/>
    <w:rsid w:val="0EF2442E"/>
    <w:rsid w:val="0EFA4105"/>
    <w:rsid w:val="0F890DAC"/>
    <w:rsid w:val="10382440"/>
    <w:rsid w:val="10D264F0"/>
    <w:rsid w:val="11502B5D"/>
    <w:rsid w:val="115E01DA"/>
    <w:rsid w:val="116013AE"/>
    <w:rsid w:val="11687989"/>
    <w:rsid w:val="117B0D8C"/>
    <w:rsid w:val="117F73BB"/>
    <w:rsid w:val="11B170E6"/>
    <w:rsid w:val="11B65AA5"/>
    <w:rsid w:val="120C514C"/>
    <w:rsid w:val="12230937"/>
    <w:rsid w:val="12512156"/>
    <w:rsid w:val="12935797"/>
    <w:rsid w:val="1297024E"/>
    <w:rsid w:val="12F44FC5"/>
    <w:rsid w:val="13073DFC"/>
    <w:rsid w:val="13BE5A63"/>
    <w:rsid w:val="13E47642"/>
    <w:rsid w:val="14076907"/>
    <w:rsid w:val="140C2332"/>
    <w:rsid w:val="146224B6"/>
    <w:rsid w:val="148526A4"/>
    <w:rsid w:val="14B403DE"/>
    <w:rsid w:val="14BA57AE"/>
    <w:rsid w:val="14F459DD"/>
    <w:rsid w:val="153E1681"/>
    <w:rsid w:val="15442C35"/>
    <w:rsid w:val="15480316"/>
    <w:rsid w:val="155F089B"/>
    <w:rsid w:val="157B2D37"/>
    <w:rsid w:val="15844A0C"/>
    <w:rsid w:val="159F2F04"/>
    <w:rsid w:val="15A33544"/>
    <w:rsid w:val="15EE096A"/>
    <w:rsid w:val="16075ADB"/>
    <w:rsid w:val="161929F6"/>
    <w:rsid w:val="16467CE3"/>
    <w:rsid w:val="16922E00"/>
    <w:rsid w:val="16E41182"/>
    <w:rsid w:val="16E9142B"/>
    <w:rsid w:val="17265523"/>
    <w:rsid w:val="173043C7"/>
    <w:rsid w:val="17472FAA"/>
    <w:rsid w:val="17C6385E"/>
    <w:rsid w:val="17D075C9"/>
    <w:rsid w:val="18020EBA"/>
    <w:rsid w:val="18074383"/>
    <w:rsid w:val="182A2738"/>
    <w:rsid w:val="18702266"/>
    <w:rsid w:val="18754DC3"/>
    <w:rsid w:val="187B7658"/>
    <w:rsid w:val="188E3414"/>
    <w:rsid w:val="18DE29D6"/>
    <w:rsid w:val="18FB4EA2"/>
    <w:rsid w:val="196A4D7D"/>
    <w:rsid w:val="1988673C"/>
    <w:rsid w:val="19AA01ED"/>
    <w:rsid w:val="19C72077"/>
    <w:rsid w:val="19E538A2"/>
    <w:rsid w:val="1A376928"/>
    <w:rsid w:val="1A4E45B1"/>
    <w:rsid w:val="1A622325"/>
    <w:rsid w:val="1AAD0597"/>
    <w:rsid w:val="1B3A092C"/>
    <w:rsid w:val="1BA127CB"/>
    <w:rsid w:val="1BB25534"/>
    <w:rsid w:val="1BC012A2"/>
    <w:rsid w:val="1C01187C"/>
    <w:rsid w:val="1C126844"/>
    <w:rsid w:val="1C280FBC"/>
    <w:rsid w:val="1C330226"/>
    <w:rsid w:val="1C52262D"/>
    <w:rsid w:val="1C6C40C1"/>
    <w:rsid w:val="1C773FF9"/>
    <w:rsid w:val="1CB867EA"/>
    <w:rsid w:val="1CC01D49"/>
    <w:rsid w:val="1D156C19"/>
    <w:rsid w:val="1D18333A"/>
    <w:rsid w:val="1DB3762A"/>
    <w:rsid w:val="1E761259"/>
    <w:rsid w:val="1E787BEF"/>
    <w:rsid w:val="1ECF023C"/>
    <w:rsid w:val="1EEB3DD8"/>
    <w:rsid w:val="1F184FCA"/>
    <w:rsid w:val="1F314D66"/>
    <w:rsid w:val="1F333B1E"/>
    <w:rsid w:val="1F603F77"/>
    <w:rsid w:val="1F683A4D"/>
    <w:rsid w:val="1F6D70EC"/>
    <w:rsid w:val="1F896A96"/>
    <w:rsid w:val="200C507E"/>
    <w:rsid w:val="20363C1F"/>
    <w:rsid w:val="2047603A"/>
    <w:rsid w:val="20EE50D7"/>
    <w:rsid w:val="20FF5FF1"/>
    <w:rsid w:val="210207C3"/>
    <w:rsid w:val="211A1D7F"/>
    <w:rsid w:val="21333432"/>
    <w:rsid w:val="213571AA"/>
    <w:rsid w:val="21577120"/>
    <w:rsid w:val="21AF6A57"/>
    <w:rsid w:val="21BA7AA7"/>
    <w:rsid w:val="21C016F0"/>
    <w:rsid w:val="21D30729"/>
    <w:rsid w:val="21F96E0D"/>
    <w:rsid w:val="221152B4"/>
    <w:rsid w:val="222E47BD"/>
    <w:rsid w:val="224E7E12"/>
    <w:rsid w:val="22532127"/>
    <w:rsid w:val="22857A2E"/>
    <w:rsid w:val="22F47785"/>
    <w:rsid w:val="2314740B"/>
    <w:rsid w:val="231F5C99"/>
    <w:rsid w:val="23433BF1"/>
    <w:rsid w:val="234E65B1"/>
    <w:rsid w:val="23E843AA"/>
    <w:rsid w:val="24485B04"/>
    <w:rsid w:val="24827F38"/>
    <w:rsid w:val="24844224"/>
    <w:rsid w:val="24B735C9"/>
    <w:rsid w:val="24C600B0"/>
    <w:rsid w:val="24D8668B"/>
    <w:rsid w:val="24EF29F2"/>
    <w:rsid w:val="24FD03D5"/>
    <w:rsid w:val="252F4DB9"/>
    <w:rsid w:val="25A32012"/>
    <w:rsid w:val="25D7777A"/>
    <w:rsid w:val="26330B64"/>
    <w:rsid w:val="264919CC"/>
    <w:rsid w:val="2691409F"/>
    <w:rsid w:val="26A97AF4"/>
    <w:rsid w:val="27144BC0"/>
    <w:rsid w:val="2719014E"/>
    <w:rsid w:val="27560FA1"/>
    <w:rsid w:val="27905511"/>
    <w:rsid w:val="27C06D22"/>
    <w:rsid w:val="28023DC5"/>
    <w:rsid w:val="2847031A"/>
    <w:rsid w:val="28E93466"/>
    <w:rsid w:val="290632E3"/>
    <w:rsid w:val="297D5555"/>
    <w:rsid w:val="29892ADB"/>
    <w:rsid w:val="29DA4C80"/>
    <w:rsid w:val="2A2B4A2B"/>
    <w:rsid w:val="2A2C2C6B"/>
    <w:rsid w:val="2A350CC4"/>
    <w:rsid w:val="2B404781"/>
    <w:rsid w:val="2B7B3563"/>
    <w:rsid w:val="2B7C1955"/>
    <w:rsid w:val="2B836D64"/>
    <w:rsid w:val="2B8E1990"/>
    <w:rsid w:val="2B930412"/>
    <w:rsid w:val="2BCE5417"/>
    <w:rsid w:val="2BD96845"/>
    <w:rsid w:val="2C0450F3"/>
    <w:rsid w:val="2C316A21"/>
    <w:rsid w:val="2CB86B84"/>
    <w:rsid w:val="2CD12B62"/>
    <w:rsid w:val="2CD155AB"/>
    <w:rsid w:val="2CD310AF"/>
    <w:rsid w:val="2CDB2F07"/>
    <w:rsid w:val="2CE80004"/>
    <w:rsid w:val="2CEB4911"/>
    <w:rsid w:val="2D060E33"/>
    <w:rsid w:val="2D6513D8"/>
    <w:rsid w:val="2D886230"/>
    <w:rsid w:val="2DE735DA"/>
    <w:rsid w:val="2DF90117"/>
    <w:rsid w:val="2DF90FEB"/>
    <w:rsid w:val="2E412526"/>
    <w:rsid w:val="2E491C41"/>
    <w:rsid w:val="2EC165DB"/>
    <w:rsid w:val="2ECF09C9"/>
    <w:rsid w:val="2ED00818"/>
    <w:rsid w:val="2EF24F86"/>
    <w:rsid w:val="2EF4549C"/>
    <w:rsid w:val="2EFF2AEE"/>
    <w:rsid w:val="2F0F3F86"/>
    <w:rsid w:val="2F2F12C8"/>
    <w:rsid w:val="2F54150A"/>
    <w:rsid w:val="2F575611"/>
    <w:rsid w:val="2F764003"/>
    <w:rsid w:val="2FC250E4"/>
    <w:rsid w:val="3038695E"/>
    <w:rsid w:val="307B1C23"/>
    <w:rsid w:val="30951628"/>
    <w:rsid w:val="30B46D67"/>
    <w:rsid w:val="310D15A9"/>
    <w:rsid w:val="31470978"/>
    <w:rsid w:val="315D2CBA"/>
    <w:rsid w:val="316A0790"/>
    <w:rsid w:val="31740BD0"/>
    <w:rsid w:val="3188601A"/>
    <w:rsid w:val="31A0241D"/>
    <w:rsid w:val="31CE6D05"/>
    <w:rsid w:val="31D46277"/>
    <w:rsid w:val="31DE1980"/>
    <w:rsid w:val="32487F79"/>
    <w:rsid w:val="324B5E0B"/>
    <w:rsid w:val="325F1D96"/>
    <w:rsid w:val="327B2543"/>
    <w:rsid w:val="32913F27"/>
    <w:rsid w:val="32D61E6F"/>
    <w:rsid w:val="32F369EE"/>
    <w:rsid w:val="33136AD8"/>
    <w:rsid w:val="333472C1"/>
    <w:rsid w:val="338E5940"/>
    <w:rsid w:val="33BA7E5B"/>
    <w:rsid w:val="33BF486D"/>
    <w:rsid w:val="33E04C8F"/>
    <w:rsid w:val="33FF77B3"/>
    <w:rsid w:val="34474013"/>
    <w:rsid w:val="347E0284"/>
    <w:rsid w:val="348F6B11"/>
    <w:rsid w:val="34B86C05"/>
    <w:rsid w:val="35064250"/>
    <w:rsid w:val="351126D5"/>
    <w:rsid w:val="353547E8"/>
    <w:rsid w:val="356A2E86"/>
    <w:rsid w:val="35862512"/>
    <w:rsid w:val="358E55F8"/>
    <w:rsid w:val="35E30A6D"/>
    <w:rsid w:val="35F01560"/>
    <w:rsid w:val="36070CBD"/>
    <w:rsid w:val="360C03C7"/>
    <w:rsid w:val="36256AB2"/>
    <w:rsid w:val="36515467"/>
    <w:rsid w:val="366317EF"/>
    <w:rsid w:val="36985911"/>
    <w:rsid w:val="372D473B"/>
    <w:rsid w:val="3777099A"/>
    <w:rsid w:val="379B48ED"/>
    <w:rsid w:val="37D03D1C"/>
    <w:rsid w:val="383A0A27"/>
    <w:rsid w:val="384F77A3"/>
    <w:rsid w:val="38537C73"/>
    <w:rsid w:val="38631CD1"/>
    <w:rsid w:val="386A19FE"/>
    <w:rsid w:val="38B0406C"/>
    <w:rsid w:val="38D023C8"/>
    <w:rsid w:val="396B0E3E"/>
    <w:rsid w:val="39EF3F42"/>
    <w:rsid w:val="39F74393"/>
    <w:rsid w:val="3A3F233E"/>
    <w:rsid w:val="3A502334"/>
    <w:rsid w:val="3A5F62B0"/>
    <w:rsid w:val="3A9547BA"/>
    <w:rsid w:val="3B1E00EF"/>
    <w:rsid w:val="3B3F61DF"/>
    <w:rsid w:val="3B740719"/>
    <w:rsid w:val="3B765133"/>
    <w:rsid w:val="3BB6013B"/>
    <w:rsid w:val="3C454BDB"/>
    <w:rsid w:val="3C54625A"/>
    <w:rsid w:val="3C5F1237"/>
    <w:rsid w:val="3D341AB5"/>
    <w:rsid w:val="3D7D4122"/>
    <w:rsid w:val="3D7F4F66"/>
    <w:rsid w:val="3D91784C"/>
    <w:rsid w:val="3DD13CFF"/>
    <w:rsid w:val="3DD43423"/>
    <w:rsid w:val="3E1B0D07"/>
    <w:rsid w:val="3E686C61"/>
    <w:rsid w:val="3EFB0D59"/>
    <w:rsid w:val="3F50167D"/>
    <w:rsid w:val="3F50195A"/>
    <w:rsid w:val="3F86103A"/>
    <w:rsid w:val="3FE444C0"/>
    <w:rsid w:val="3FE95A1E"/>
    <w:rsid w:val="40021C0F"/>
    <w:rsid w:val="401D7E22"/>
    <w:rsid w:val="40244EC5"/>
    <w:rsid w:val="40380F6A"/>
    <w:rsid w:val="40483479"/>
    <w:rsid w:val="40764E31"/>
    <w:rsid w:val="40A67A9C"/>
    <w:rsid w:val="40DF7990"/>
    <w:rsid w:val="41357350"/>
    <w:rsid w:val="413D1A37"/>
    <w:rsid w:val="416A0BF1"/>
    <w:rsid w:val="41CE5357"/>
    <w:rsid w:val="41E0244A"/>
    <w:rsid w:val="42440DE2"/>
    <w:rsid w:val="4267771A"/>
    <w:rsid w:val="42960BA2"/>
    <w:rsid w:val="43206152"/>
    <w:rsid w:val="435412BA"/>
    <w:rsid w:val="43653788"/>
    <w:rsid w:val="436B6069"/>
    <w:rsid w:val="43B753A5"/>
    <w:rsid w:val="43D47D05"/>
    <w:rsid w:val="442778F6"/>
    <w:rsid w:val="443D6757"/>
    <w:rsid w:val="44782D86"/>
    <w:rsid w:val="447B38DC"/>
    <w:rsid w:val="450808AD"/>
    <w:rsid w:val="45905EEB"/>
    <w:rsid w:val="45BF0BE7"/>
    <w:rsid w:val="46275B2A"/>
    <w:rsid w:val="46813C45"/>
    <w:rsid w:val="468A074A"/>
    <w:rsid w:val="46D3282B"/>
    <w:rsid w:val="47080672"/>
    <w:rsid w:val="472E56B2"/>
    <w:rsid w:val="474103BB"/>
    <w:rsid w:val="476F1950"/>
    <w:rsid w:val="47D940E9"/>
    <w:rsid w:val="47DD273F"/>
    <w:rsid w:val="47EC7D13"/>
    <w:rsid w:val="47F3021D"/>
    <w:rsid w:val="48183D35"/>
    <w:rsid w:val="481903DC"/>
    <w:rsid w:val="48321508"/>
    <w:rsid w:val="48402C77"/>
    <w:rsid w:val="484A2B01"/>
    <w:rsid w:val="4893018E"/>
    <w:rsid w:val="491D5CAA"/>
    <w:rsid w:val="493A5E8F"/>
    <w:rsid w:val="494C4CAA"/>
    <w:rsid w:val="49C1039F"/>
    <w:rsid w:val="49E85D51"/>
    <w:rsid w:val="49F64E79"/>
    <w:rsid w:val="4AB716DF"/>
    <w:rsid w:val="4B476D9A"/>
    <w:rsid w:val="4B774FAA"/>
    <w:rsid w:val="4BBC2057"/>
    <w:rsid w:val="4BEB208F"/>
    <w:rsid w:val="4C0C7ACC"/>
    <w:rsid w:val="4C3B4B33"/>
    <w:rsid w:val="4CB43CA6"/>
    <w:rsid w:val="4CCF136E"/>
    <w:rsid w:val="4CE163CE"/>
    <w:rsid w:val="4D0A7AA1"/>
    <w:rsid w:val="4D391DA0"/>
    <w:rsid w:val="4D495C10"/>
    <w:rsid w:val="4D937C5C"/>
    <w:rsid w:val="4DC6195F"/>
    <w:rsid w:val="4DCC2587"/>
    <w:rsid w:val="4E040783"/>
    <w:rsid w:val="4E661F86"/>
    <w:rsid w:val="4E8C52E3"/>
    <w:rsid w:val="4E942743"/>
    <w:rsid w:val="4EBA34C6"/>
    <w:rsid w:val="4EE66223"/>
    <w:rsid w:val="4F732B8A"/>
    <w:rsid w:val="4FEC781B"/>
    <w:rsid w:val="50122E4B"/>
    <w:rsid w:val="50655C36"/>
    <w:rsid w:val="506C50C6"/>
    <w:rsid w:val="50B50240"/>
    <w:rsid w:val="50E073B4"/>
    <w:rsid w:val="50F62D1D"/>
    <w:rsid w:val="51290626"/>
    <w:rsid w:val="512B6BE9"/>
    <w:rsid w:val="51646B6C"/>
    <w:rsid w:val="51693780"/>
    <w:rsid w:val="51B757A8"/>
    <w:rsid w:val="51E00703"/>
    <w:rsid w:val="5207758B"/>
    <w:rsid w:val="52664DC2"/>
    <w:rsid w:val="52AA6800"/>
    <w:rsid w:val="52D8658A"/>
    <w:rsid w:val="52D93377"/>
    <w:rsid w:val="52F32187"/>
    <w:rsid w:val="531B172F"/>
    <w:rsid w:val="5326017D"/>
    <w:rsid w:val="532C1D79"/>
    <w:rsid w:val="534F455B"/>
    <w:rsid w:val="53791931"/>
    <w:rsid w:val="53DC6422"/>
    <w:rsid w:val="54337ED4"/>
    <w:rsid w:val="5474356A"/>
    <w:rsid w:val="5495059B"/>
    <w:rsid w:val="54D758A7"/>
    <w:rsid w:val="54F66456"/>
    <w:rsid w:val="551561DE"/>
    <w:rsid w:val="554A42CB"/>
    <w:rsid w:val="55C43417"/>
    <w:rsid w:val="55C629F5"/>
    <w:rsid w:val="55F33DAA"/>
    <w:rsid w:val="562B5E8C"/>
    <w:rsid w:val="567B1F2B"/>
    <w:rsid w:val="567E0A4B"/>
    <w:rsid w:val="5686228A"/>
    <w:rsid w:val="56A537E9"/>
    <w:rsid w:val="56AC287E"/>
    <w:rsid w:val="56DB4D94"/>
    <w:rsid w:val="56ED28C6"/>
    <w:rsid w:val="57081E9E"/>
    <w:rsid w:val="57AD53C1"/>
    <w:rsid w:val="57D45B2D"/>
    <w:rsid w:val="57DA06A9"/>
    <w:rsid w:val="57E56B58"/>
    <w:rsid w:val="57EE718F"/>
    <w:rsid w:val="583B5E9F"/>
    <w:rsid w:val="58474943"/>
    <w:rsid w:val="585B22AC"/>
    <w:rsid w:val="587A3BD2"/>
    <w:rsid w:val="59163EAA"/>
    <w:rsid w:val="59303490"/>
    <w:rsid w:val="593A27C1"/>
    <w:rsid w:val="594C6365"/>
    <w:rsid w:val="5952570D"/>
    <w:rsid w:val="59651664"/>
    <w:rsid w:val="596C00CA"/>
    <w:rsid w:val="597C6E5D"/>
    <w:rsid w:val="598C653C"/>
    <w:rsid w:val="599853D6"/>
    <w:rsid w:val="59A323EC"/>
    <w:rsid w:val="59D444C3"/>
    <w:rsid w:val="59DE7AED"/>
    <w:rsid w:val="5A386DE8"/>
    <w:rsid w:val="5A5E0519"/>
    <w:rsid w:val="5A8B1F1E"/>
    <w:rsid w:val="5AF53A44"/>
    <w:rsid w:val="5B306116"/>
    <w:rsid w:val="5B767BC7"/>
    <w:rsid w:val="5B7B2725"/>
    <w:rsid w:val="5BD544EC"/>
    <w:rsid w:val="5BE30367"/>
    <w:rsid w:val="5C6F7404"/>
    <w:rsid w:val="5D17501F"/>
    <w:rsid w:val="5D6D17A7"/>
    <w:rsid w:val="5DC65B52"/>
    <w:rsid w:val="5DD04112"/>
    <w:rsid w:val="5E250DD0"/>
    <w:rsid w:val="5ED4437C"/>
    <w:rsid w:val="5EFE48C2"/>
    <w:rsid w:val="5F056835"/>
    <w:rsid w:val="5F2B798E"/>
    <w:rsid w:val="5F38023A"/>
    <w:rsid w:val="5F465A9B"/>
    <w:rsid w:val="5F7637F7"/>
    <w:rsid w:val="5F93509B"/>
    <w:rsid w:val="5FAF2A98"/>
    <w:rsid w:val="5FD16370"/>
    <w:rsid w:val="60414471"/>
    <w:rsid w:val="607246D5"/>
    <w:rsid w:val="60840B82"/>
    <w:rsid w:val="60A0199A"/>
    <w:rsid w:val="60A1651D"/>
    <w:rsid w:val="60BB7C64"/>
    <w:rsid w:val="60BF1277"/>
    <w:rsid w:val="613472B1"/>
    <w:rsid w:val="613D456E"/>
    <w:rsid w:val="613E1CFD"/>
    <w:rsid w:val="614216FD"/>
    <w:rsid w:val="614B6476"/>
    <w:rsid w:val="61614E76"/>
    <w:rsid w:val="6186483B"/>
    <w:rsid w:val="61A26720"/>
    <w:rsid w:val="61B403D4"/>
    <w:rsid w:val="621769AC"/>
    <w:rsid w:val="62286A80"/>
    <w:rsid w:val="625D54FB"/>
    <w:rsid w:val="62C21C85"/>
    <w:rsid w:val="62DE10B2"/>
    <w:rsid w:val="62E226A4"/>
    <w:rsid w:val="62E717D1"/>
    <w:rsid w:val="62E866C9"/>
    <w:rsid w:val="62ED029D"/>
    <w:rsid w:val="6367099D"/>
    <w:rsid w:val="63755C85"/>
    <w:rsid w:val="638504B3"/>
    <w:rsid w:val="63873083"/>
    <w:rsid w:val="63A52502"/>
    <w:rsid w:val="63B239C1"/>
    <w:rsid w:val="63C635CF"/>
    <w:rsid w:val="63C6535C"/>
    <w:rsid w:val="63C846C9"/>
    <w:rsid w:val="63EA26B5"/>
    <w:rsid w:val="64020D8F"/>
    <w:rsid w:val="64072124"/>
    <w:rsid w:val="640923DC"/>
    <w:rsid w:val="640F759C"/>
    <w:rsid w:val="642D2323"/>
    <w:rsid w:val="647B723E"/>
    <w:rsid w:val="64A81A7D"/>
    <w:rsid w:val="64B838EF"/>
    <w:rsid w:val="65173480"/>
    <w:rsid w:val="6562704F"/>
    <w:rsid w:val="6587477F"/>
    <w:rsid w:val="65DA38DE"/>
    <w:rsid w:val="65E606B2"/>
    <w:rsid w:val="66024753"/>
    <w:rsid w:val="664803B2"/>
    <w:rsid w:val="665D184E"/>
    <w:rsid w:val="66655258"/>
    <w:rsid w:val="667F4162"/>
    <w:rsid w:val="667F7BEC"/>
    <w:rsid w:val="66961300"/>
    <w:rsid w:val="66BE76C6"/>
    <w:rsid w:val="66DA3A31"/>
    <w:rsid w:val="66E72FD4"/>
    <w:rsid w:val="67895DB6"/>
    <w:rsid w:val="67C04E7F"/>
    <w:rsid w:val="67D26219"/>
    <w:rsid w:val="67F27F00"/>
    <w:rsid w:val="680D5D30"/>
    <w:rsid w:val="68261831"/>
    <w:rsid w:val="68723A57"/>
    <w:rsid w:val="688A7755"/>
    <w:rsid w:val="689622D5"/>
    <w:rsid w:val="689B314B"/>
    <w:rsid w:val="68A550EB"/>
    <w:rsid w:val="68ED7612"/>
    <w:rsid w:val="692B724C"/>
    <w:rsid w:val="69A64917"/>
    <w:rsid w:val="69BE1E43"/>
    <w:rsid w:val="69E40F29"/>
    <w:rsid w:val="6A0C2506"/>
    <w:rsid w:val="6A3278D5"/>
    <w:rsid w:val="6A8757A9"/>
    <w:rsid w:val="6A8822E5"/>
    <w:rsid w:val="6A8B6AC0"/>
    <w:rsid w:val="6A957446"/>
    <w:rsid w:val="6AB96EEB"/>
    <w:rsid w:val="6B7D2BC6"/>
    <w:rsid w:val="6B8678B6"/>
    <w:rsid w:val="6BB228A6"/>
    <w:rsid w:val="6C041333"/>
    <w:rsid w:val="6C043090"/>
    <w:rsid w:val="6C19498A"/>
    <w:rsid w:val="6C3A5A1C"/>
    <w:rsid w:val="6C447128"/>
    <w:rsid w:val="6C475F9B"/>
    <w:rsid w:val="6CC22AAF"/>
    <w:rsid w:val="6CC76516"/>
    <w:rsid w:val="6D102C3F"/>
    <w:rsid w:val="6D1C3C3B"/>
    <w:rsid w:val="6D251484"/>
    <w:rsid w:val="6D2B2679"/>
    <w:rsid w:val="6D6E7A63"/>
    <w:rsid w:val="6D7778ED"/>
    <w:rsid w:val="6D877838"/>
    <w:rsid w:val="6D970BC6"/>
    <w:rsid w:val="6DAF4AB8"/>
    <w:rsid w:val="6E050C87"/>
    <w:rsid w:val="6E1851E4"/>
    <w:rsid w:val="6E475E19"/>
    <w:rsid w:val="6E5414C8"/>
    <w:rsid w:val="6E5869CF"/>
    <w:rsid w:val="6E6030FC"/>
    <w:rsid w:val="6E750CDB"/>
    <w:rsid w:val="6EBF5E56"/>
    <w:rsid w:val="6EE92213"/>
    <w:rsid w:val="6EFF182A"/>
    <w:rsid w:val="6FA8290B"/>
    <w:rsid w:val="6FE96616"/>
    <w:rsid w:val="70213BC8"/>
    <w:rsid w:val="702846CF"/>
    <w:rsid w:val="704A1A2B"/>
    <w:rsid w:val="70590FF8"/>
    <w:rsid w:val="707D7438"/>
    <w:rsid w:val="70B86252"/>
    <w:rsid w:val="70C040D1"/>
    <w:rsid w:val="71030EE6"/>
    <w:rsid w:val="711F083B"/>
    <w:rsid w:val="71372EFF"/>
    <w:rsid w:val="714B5E5D"/>
    <w:rsid w:val="717E2494"/>
    <w:rsid w:val="71A130D0"/>
    <w:rsid w:val="71B57589"/>
    <w:rsid w:val="71CD21AF"/>
    <w:rsid w:val="71DC2294"/>
    <w:rsid w:val="71FB635A"/>
    <w:rsid w:val="7239017C"/>
    <w:rsid w:val="723C347C"/>
    <w:rsid w:val="72585805"/>
    <w:rsid w:val="729B3242"/>
    <w:rsid w:val="72B65EF8"/>
    <w:rsid w:val="72D27436"/>
    <w:rsid w:val="72D61364"/>
    <w:rsid w:val="73250F72"/>
    <w:rsid w:val="73440373"/>
    <w:rsid w:val="738242E4"/>
    <w:rsid w:val="73BB15ED"/>
    <w:rsid w:val="740B40C2"/>
    <w:rsid w:val="74210262"/>
    <w:rsid w:val="742F175D"/>
    <w:rsid w:val="74464342"/>
    <w:rsid w:val="7464751B"/>
    <w:rsid w:val="74675EA7"/>
    <w:rsid w:val="74841862"/>
    <w:rsid w:val="748879CB"/>
    <w:rsid w:val="74946BCD"/>
    <w:rsid w:val="7497007F"/>
    <w:rsid w:val="74E05DDD"/>
    <w:rsid w:val="74FA31C0"/>
    <w:rsid w:val="74FF7838"/>
    <w:rsid w:val="75023000"/>
    <w:rsid w:val="75391B98"/>
    <w:rsid w:val="75505595"/>
    <w:rsid w:val="756927D0"/>
    <w:rsid w:val="75A209FF"/>
    <w:rsid w:val="75B57A7B"/>
    <w:rsid w:val="75C94CBD"/>
    <w:rsid w:val="75F55735"/>
    <w:rsid w:val="760C31AA"/>
    <w:rsid w:val="762C095B"/>
    <w:rsid w:val="76597C84"/>
    <w:rsid w:val="766D43D8"/>
    <w:rsid w:val="768F503B"/>
    <w:rsid w:val="76A20EC5"/>
    <w:rsid w:val="76C55B25"/>
    <w:rsid w:val="76CB429D"/>
    <w:rsid w:val="770049D4"/>
    <w:rsid w:val="771340C5"/>
    <w:rsid w:val="771609FC"/>
    <w:rsid w:val="77511122"/>
    <w:rsid w:val="77A34F03"/>
    <w:rsid w:val="77C74EAF"/>
    <w:rsid w:val="77EE256B"/>
    <w:rsid w:val="78544C43"/>
    <w:rsid w:val="785751C2"/>
    <w:rsid w:val="787C1905"/>
    <w:rsid w:val="78DA14F7"/>
    <w:rsid w:val="78E660F8"/>
    <w:rsid w:val="78F23FA2"/>
    <w:rsid w:val="78FB3726"/>
    <w:rsid w:val="790C1A7C"/>
    <w:rsid w:val="7A001861"/>
    <w:rsid w:val="7A0B505C"/>
    <w:rsid w:val="7A6A2369"/>
    <w:rsid w:val="7A705C7B"/>
    <w:rsid w:val="7AA240DD"/>
    <w:rsid w:val="7AFA3EDA"/>
    <w:rsid w:val="7AFA4E02"/>
    <w:rsid w:val="7B063989"/>
    <w:rsid w:val="7B0D52CF"/>
    <w:rsid w:val="7B346072"/>
    <w:rsid w:val="7B3916F6"/>
    <w:rsid w:val="7B601DEB"/>
    <w:rsid w:val="7B7E785D"/>
    <w:rsid w:val="7BA972EC"/>
    <w:rsid w:val="7C127E12"/>
    <w:rsid w:val="7C3B60ED"/>
    <w:rsid w:val="7C426590"/>
    <w:rsid w:val="7C896245"/>
    <w:rsid w:val="7C921F30"/>
    <w:rsid w:val="7C940574"/>
    <w:rsid w:val="7CD907B8"/>
    <w:rsid w:val="7D6D14A7"/>
    <w:rsid w:val="7D9046C1"/>
    <w:rsid w:val="7D920588"/>
    <w:rsid w:val="7E0A3FA9"/>
    <w:rsid w:val="7E555DB8"/>
    <w:rsid w:val="7E660AD1"/>
    <w:rsid w:val="7E9E188C"/>
    <w:rsid w:val="7EAD02C2"/>
    <w:rsid w:val="7EF76E4E"/>
    <w:rsid w:val="7F17496E"/>
    <w:rsid w:val="7F3D5A9A"/>
    <w:rsid w:val="7F5819C8"/>
    <w:rsid w:val="7FA44D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160F0"/>
  <w15:docId w15:val="{8FAE817F-4315-4B27-A2FD-3449F91F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suppressAutoHyphens/>
      <w:spacing w:line="300" w:lineRule="auto"/>
    </w:pPr>
    <w:rPr>
      <w:rFonts w:ascii="Arial" w:hAnsi="Arial"/>
      <w:sz w:val="21"/>
      <w:lang w:eastAsia="ar-SA"/>
    </w:rPr>
  </w:style>
  <w:style w:type="paragraph" w:styleId="1">
    <w:name w:val="heading 1"/>
    <w:basedOn w:val="a2"/>
    <w:next w:val="a2"/>
    <w:link w:val="10"/>
    <w:qFormat/>
    <w:pPr>
      <w:keepNext/>
      <w:numPr>
        <w:numId w:val="1"/>
      </w:numPr>
      <w:spacing w:before="240" w:after="60"/>
      <w:outlineLvl w:val="0"/>
    </w:pPr>
    <w:rPr>
      <w:b/>
      <w:kern w:val="1"/>
      <w:sz w:val="30"/>
    </w:rPr>
  </w:style>
  <w:style w:type="paragraph" w:styleId="2">
    <w:name w:val="heading 2"/>
    <w:basedOn w:val="a2"/>
    <w:next w:val="a2"/>
    <w:link w:val="20"/>
    <w:qFormat/>
    <w:pPr>
      <w:keepNext/>
      <w:numPr>
        <w:ilvl w:val="1"/>
        <w:numId w:val="1"/>
      </w:numPr>
      <w:tabs>
        <w:tab w:val="left" w:pos="432"/>
      </w:tabs>
      <w:spacing w:before="240" w:after="60"/>
      <w:outlineLvl w:val="1"/>
    </w:pPr>
    <w:rPr>
      <w:b/>
      <w:sz w:val="26"/>
    </w:rPr>
  </w:style>
  <w:style w:type="paragraph" w:styleId="3">
    <w:name w:val="heading 3"/>
    <w:basedOn w:val="a2"/>
    <w:next w:val="a2"/>
    <w:link w:val="30"/>
    <w:qFormat/>
    <w:pPr>
      <w:keepNext/>
      <w:numPr>
        <w:ilvl w:val="2"/>
        <w:numId w:val="1"/>
      </w:numPr>
      <w:tabs>
        <w:tab w:val="left" w:pos="432"/>
      </w:tabs>
      <w:spacing w:before="240" w:after="60"/>
      <w:outlineLvl w:val="2"/>
    </w:pPr>
    <w:rPr>
      <w:b/>
      <w:sz w:val="24"/>
    </w:rPr>
  </w:style>
  <w:style w:type="paragraph" w:styleId="4">
    <w:name w:val="heading 4"/>
    <w:basedOn w:val="a2"/>
    <w:next w:val="a2"/>
    <w:link w:val="40"/>
    <w:qFormat/>
    <w:pPr>
      <w:keepNext/>
      <w:numPr>
        <w:ilvl w:val="3"/>
        <w:numId w:val="1"/>
      </w:numPr>
      <w:tabs>
        <w:tab w:val="left" w:pos="432"/>
      </w:tabs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2"/>
    <w:next w:val="a2"/>
    <w:link w:val="50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Cs w:val="26"/>
    </w:rPr>
  </w:style>
  <w:style w:type="paragraph" w:styleId="6">
    <w:name w:val="heading 6"/>
    <w:basedOn w:val="a2"/>
    <w:next w:val="a2"/>
    <w:link w:val="60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7">
    <w:name w:val="heading 7"/>
    <w:basedOn w:val="a2"/>
    <w:next w:val="a2"/>
    <w:link w:val="70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2"/>
    <w:next w:val="a2"/>
    <w:link w:val="80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2"/>
    <w:next w:val="a2"/>
    <w:link w:val="91"/>
    <w:qFormat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rmal Indent"/>
    <w:basedOn w:val="a2"/>
    <w:link w:val="a7"/>
    <w:qFormat/>
    <w:pPr>
      <w:suppressAutoHyphens w:val="0"/>
      <w:spacing w:line="240" w:lineRule="auto"/>
      <w:ind w:firstLineChars="200" w:firstLine="420"/>
      <w:jc w:val="both"/>
    </w:pPr>
    <w:rPr>
      <w:rFonts w:ascii="Times New Roman" w:hAnsi="Times New Roman"/>
      <w:kern w:val="2"/>
      <w:szCs w:val="24"/>
    </w:rPr>
  </w:style>
  <w:style w:type="paragraph" w:styleId="a8">
    <w:name w:val="caption"/>
    <w:basedOn w:val="a2"/>
    <w:next w:val="a2"/>
    <w:link w:val="a9"/>
    <w:qFormat/>
    <w:pPr>
      <w:autoSpaceDE w:val="0"/>
      <w:spacing w:line="360" w:lineRule="auto"/>
      <w:jc w:val="both"/>
    </w:pPr>
    <w:rPr>
      <w:rFonts w:eastAsia="黑体" w:cs="Arial"/>
      <w:iCs/>
      <w:color w:val="000000"/>
      <w:sz w:val="20"/>
      <w:lang w:val="zh-CN"/>
    </w:rPr>
  </w:style>
  <w:style w:type="paragraph" w:styleId="aa">
    <w:name w:val="Document Map"/>
    <w:basedOn w:val="a2"/>
    <w:link w:val="ab"/>
    <w:uiPriority w:val="99"/>
    <w:semiHidden/>
    <w:unhideWhenUsed/>
    <w:qFormat/>
    <w:rPr>
      <w:rFonts w:ascii="宋体"/>
      <w:sz w:val="18"/>
      <w:szCs w:val="18"/>
    </w:rPr>
  </w:style>
  <w:style w:type="paragraph" w:styleId="ac">
    <w:name w:val="annotation text"/>
    <w:basedOn w:val="a2"/>
    <w:link w:val="ad"/>
    <w:uiPriority w:val="99"/>
    <w:semiHidden/>
    <w:unhideWhenUsed/>
    <w:qFormat/>
  </w:style>
  <w:style w:type="paragraph" w:styleId="ae">
    <w:name w:val="Body Text"/>
    <w:basedOn w:val="a2"/>
    <w:link w:val="af"/>
    <w:uiPriority w:val="99"/>
    <w:semiHidden/>
    <w:unhideWhenUsed/>
    <w:qFormat/>
    <w:pPr>
      <w:spacing w:after="120"/>
    </w:pPr>
  </w:style>
  <w:style w:type="paragraph" w:styleId="TOC3">
    <w:name w:val="toc 3"/>
    <w:basedOn w:val="a2"/>
    <w:next w:val="a2"/>
    <w:uiPriority w:val="39"/>
    <w:unhideWhenUsed/>
    <w:qFormat/>
    <w:pPr>
      <w:ind w:leftChars="400" w:left="840"/>
    </w:pPr>
  </w:style>
  <w:style w:type="paragraph" w:styleId="af0">
    <w:name w:val="Balloon Text"/>
    <w:basedOn w:val="a2"/>
    <w:link w:val="af1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f2">
    <w:name w:val="footer"/>
    <w:basedOn w:val="a2"/>
    <w:link w:val="af3"/>
    <w:uiPriority w:val="99"/>
    <w:unhideWhenUsed/>
    <w:qFormat/>
    <w:pPr>
      <w:tabs>
        <w:tab w:val="center" w:pos="4153"/>
        <w:tab w:val="right" w:pos="8306"/>
      </w:tabs>
      <w:suppressAutoHyphens w:val="0"/>
      <w:snapToGrid w:val="0"/>
      <w:spacing w:line="240" w:lineRule="auto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paragraph" w:styleId="af4">
    <w:name w:val="header"/>
    <w:basedOn w:val="a2"/>
    <w:link w:val="af5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uppressAutoHyphens w:val="0"/>
      <w:snapToGrid w:val="0"/>
      <w:spacing w:line="240" w:lineRule="auto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paragraph" w:styleId="TOC1">
    <w:name w:val="toc 1"/>
    <w:basedOn w:val="a2"/>
    <w:next w:val="a2"/>
    <w:uiPriority w:val="39"/>
    <w:unhideWhenUsed/>
    <w:qFormat/>
  </w:style>
  <w:style w:type="paragraph" w:styleId="af6">
    <w:name w:val="Subtitle"/>
    <w:basedOn w:val="af7"/>
    <w:next w:val="ae"/>
    <w:link w:val="af8"/>
    <w:qFormat/>
    <w:pPr>
      <w:jc w:val="center"/>
    </w:pPr>
    <w:rPr>
      <w:i/>
      <w:iCs/>
    </w:rPr>
  </w:style>
  <w:style w:type="paragraph" w:styleId="af7">
    <w:name w:val="Title"/>
    <w:basedOn w:val="a2"/>
    <w:next w:val="ae"/>
    <w:link w:val="af9"/>
    <w:qFormat/>
    <w:pPr>
      <w:keepNext/>
      <w:spacing w:before="240" w:after="120"/>
    </w:pPr>
    <w:rPr>
      <w:rFonts w:eastAsia="微软雅黑" w:cs="Mangal"/>
      <w:sz w:val="28"/>
      <w:szCs w:val="28"/>
    </w:rPr>
  </w:style>
  <w:style w:type="paragraph" w:styleId="TOC2">
    <w:name w:val="toc 2"/>
    <w:basedOn w:val="a2"/>
    <w:next w:val="a2"/>
    <w:uiPriority w:val="39"/>
    <w:unhideWhenUsed/>
    <w:qFormat/>
    <w:pPr>
      <w:ind w:leftChars="200" w:left="420"/>
    </w:pPr>
  </w:style>
  <w:style w:type="paragraph" w:styleId="HTML">
    <w:name w:val="HTML Preformatted"/>
    <w:basedOn w:val="a2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hint="eastAsia"/>
      <w:sz w:val="24"/>
      <w:szCs w:val="24"/>
      <w:lang w:eastAsia="zh-CN"/>
    </w:rPr>
  </w:style>
  <w:style w:type="paragraph" w:styleId="afa">
    <w:name w:val="annotation subject"/>
    <w:basedOn w:val="ac"/>
    <w:next w:val="ac"/>
    <w:link w:val="afb"/>
    <w:uiPriority w:val="99"/>
    <w:semiHidden/>
    <w:unhideWhenUsed/>
    <w:qFormat/>
    <w:rPr>
      <w:b/>
      <w:bCs/>
    </w:rPr>
  </w:style>
  <w:style w:type="table" w:styleId="afc">
    <w:name w:val="Table Grid"/>
    <w:basedOn w:val="a4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Strong"/>
    <w:uiPriority w:val="22"/>
    <w:qFormat/>
    <w:rPr>
      <w:b/>
      <w:bCs/>
    </w:rPr>
  </w:style>
  <w:style w:type="character" w:styleId="afe">
    <w:name w:val="Emphasis"/>
    <w:qFormat/>
    <w:rPr>
      <w:i/>
      <w:iCs/>
    </w:rPr>
  </w:style>
  <w:style w:type="character" w:styleId="aff">
    <w:name w:val="Hyperlink"/>
    <w:basedOn w:val="a3"/>
    <w:uiPriority w:val="99"/>
    <w:unhideWhenUsed/>
    <w:qFormat/>
    <w:rPr>
      <w:color w:val="0000FF" w:themeColor="hyperlink"/>
      <w:u w:val="single"/>
    </w:rPr>
  </w:style>
  <w:style w:type="character" w:styleId="aff0">
    <w:name w:val="annotation reference"/>
    <w:basedOn w:val="a3"/>
    <w:uiPriority w:val="99"/>
    <w:semiHidden/>
    <w:unhideWhenUsed/>
    <w:qFormat/>
    <w:rPr>
      <w:sz w:val="21"/>
      <w:szCs w:val="21"/>
    </w:rPr>
  </w:style>
  <w:style w:type="character" w:customStyle="1" w:styleId="50">
    <w:name w:val="标题 5 字符"/>
    <w:basedOn w:val="a3"/>
    <w:link w:val="5"/>
    <w:qFormat/>
    <w:rPr>
      <w:rFonts w:ascii="Arial" w:hAnsi="Arial"/>
      <w:b/>
      <w:bCs/>
      <w:i/>
      <w:iCs/>
      <w:sz w:val="21"/>
      <w:szCs w:val="26"/>
      <w:lang w:eastAsia="ar-SA"/>
    </w:rPr>
  </w:style>
  <w:style w:type="character" w:customStyle="1" w:styleId="10">
    <w:name w:val="标题 1 字符"/>
    <w:link w:val="1"/>
    <w:qFormat/>
    <w:rPr>
      <w:rFonts w:ascii="Arial" w:hAnsi="Arial"/>
      <w:b/>
      <w:kern w:val="1"/>
      <w:sz w:val="30"/>
      <w:lang w:eastAsia="ar-SA"/>
    </w:rPr>
  </w:style>
  <w:style w:type="character" w:customStyle="1" w:styleId="20">
    <w:name w:val="标题 2 字符"/>
    <w:link w:val="2"/>
    <w:qFormat/>
    <w:rPr>
      <w:rFonts w:ascii="Arial" w:hAnsi="Arial"/>
      <w:b/>
      <w:sz w:val="26"/>
      <w:lang w:eastAsia="ar-SA"/>
    </w:rPr>
  </w:style>
  <w:style w:type="character" w:customStyle="1" w:styleId="30">
    <w:name w:val="标题 3 字符"/>
    <w:link w:val="3"/>
    <w:qFormat/>
    <w:rPr>
      <w:rFonts w:ascii="Arial" w:hAnsi="Arial"/>
      <w:b/>
      <w:sz w:val="24"/>
      <w:lang w:eastAsia="ar-SA"/>
    </w:rPr>
  </w:style>
  <w:style w:type="character" w:customStyle="1" w:styleId="40">
    <w:name w:val="标题 4 字符"/>
    <w:link w:val="4"/>
    <w:qFormat/>
    <w:rPr>
      <w:rFonts w:ascii="Arial" w:hAnsi="Arial"/>
      <w:b/>
      <w:bCs/>
      <w:sz w:val="21"/>
      <w:szCs w:val="28"/>
      <w:lang w:eastAsia="ar-SA"/>
    </w:rPr>
  </w:style>
  <w:style w:type="character" w:customStyle="1" w:styleId="60">
    <w:name w:val="标题 6 字符"/>
    <w:basedOn w:val="a3"/>
    <w:link w:val="6"/>
    <w:qFormat/>
    <w:rPr>
      <w:b/>
      <w:bCs/>
      <w:sz w:val="21"/>
      <w:szCs w:val="22"/>
      <w:lang w:eastAsia="ar-SA"/>
    </w:rPr>
  </w:style>
  <w:style w:type="character" w:customStyle="1" w:styleId="70">
    <w:name w:val="标题 7 字符"/>
    <w:basedOn w:val="a3"/>
    <w:link w:val="7"/>
    <w:qFormat/>
    <w:rPr>
      <w:sz w:val="24"/>
      <w:szCs w:val="24"/>
      <w:lang w:eastAsia="ar-SA"/>
    </w:rPr>
  </w:style>
  <w:style w:type="character" w:customStyle="1" w:styleId="80">
    <w:name w:val="标题 8 字符"/>
    <w:basedOn w:val="a3"/>
    <w:link w:val="8"/>
    <w:qFormat/>
    <w:rPr>
      <w:i/>
      <w:iCs/>
      <w:sz w:val="24"/>
      <w:szCs w:val="24"/>
      <w:lang w:eastAsia="ar-SA"/>
    </w:rPr>
  </w:style>
  <w:style w:type="character" w:customStyle="1" w:styleId="91">
    <w:name w:val="标题 9 字符"/>
    <w:basedOn w:val="a3"/>
    <w:link w:val="9"/>
    <w:qFormat/>
    <w:rPr>
      <w:rFonts w:ascii="Arial" w:hAnsi="Arial" w:cs="Arial"/>
      <w:sz w:val="21"/>
      <w:szCs w:val="22"/>
      <w:lang w:eastAsia="ar-SA"/>
    </w:rPr>
  </w:style>
  <w:style w:type="character" w:customStyle="1" w:styleId="af5">
    <w:name w:val="页眉 字符"/>
    <w:basedOn w:val="a3"/>
    <w:link w:val="af4"/>
    <w:uiPriority w:val="99"/>
    <w:qFormat/>
    <w:rPr>
      <w:sz w:val="18"/>
      <w:szCs w:val="18"/>
    </w:rPr>
  </w:style>
  <w:style w:type="character" w:customStyle="1" w:styleId="af3">
    <w:name w:val="页脚 字符"/>
    <w:basedOn w:val="a3"/>
    <w:link w:val="af2"/>
    <w:uiPriority w:val="99"/>
    <w:qFormat/>
    <w:rPr>
      <w:sz w:val="18"/>
      <w:szCs w:val="18"/>
    </w:rPr>
  </w:style>
  <w:style w:type="paragraph" w:customStyle="1" w:styleId="MyBody">
    <w:name w:val="My Body"/>
    <w:basedOn w:val="a2"/>
    <w:link w:val="MyBodyChar"/>
    <w:qFormat/>
    <w:pPr>
      <w:suppressAutoHyphens w:val="0"/>
      <w:adjustRightInd w:val="0"/>
      <w:spacing w:line="360" w:lineRule="auto"/>
      <w:ind w:firstLine="420"/>
      <w:jc w:val="both"/>
      <w:textAlignment w:val="baseline"/>
    </w:pPr>
    <w:rPr>
      <w:kern w:val="2"/>
      <w:szCs w:val="21"/>
      <w:lang w:val="en-GB" w:eastAsia="en-US"/>
    </w:rPr>
  </w:style>
  <w:style w:type="character" w:customStyle="1" w:styleId="MyBodyChar">
    <w:name w:val="My Body Char"/>
    <w:link w:val="MyBody"/>
    <w:qFormat/>
    <w:rPr>
      <w:rFonts w:ascii="Arial" w:hAnsi="Arial"/>
      <w:kern w:val="2"/>
      <w:sz w:val="21"/>
      <w:szCs w:val="21"/>
      <w:lang w:val="en-GB" w:eastAsia="en-US"/>
    </w:rPr>
  </w:style>
  <w:style w:type="paragraph" w:customStyle="1" w:styleId="aff1">
    <w:name w:val="封面标准名称"/>
    <w:qFormat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character" w:customStyle="1" w:styleId="af1">
    <w:name w:val="批注框文本 字符"/>
    <w:basedOn w:val="a3"/>
    <w:link w:val="af0"/>
    <w:uiPriority w:val="99"/>
    <w:semiHidden/>
    <w:qFormat/>
    <w:rPr>
      <w:rFonts w:ascii="Book Antiqua" w:eastAsia="宋体" w:hAnsi="Book Antiqua" w:cs="Times New Roman"/>
      <w:kern w:val="0"/>
      <w:sz w:val="18"/>
      <w:szCs w:val="18"/>
      <w:lang w:eastAsia="ar-SA"/>
    </w:rPr>
  </w:style>
  <w:style w:type="paragraph" w:styleId="aff2">
    <w:name w:val="No Spacing"/>
    <w:basedOn w:val="a2"/>
    <w:link w:val="aff3"/>
    <w:uiPriority w:val="1"/>
    <w:qFormat/>
    <w:pPr>
      <w:spacing w:line="240" w:lineRule="auto"/>
    </w:pPr>
  </w:style>
  <w:style w:type="character" w:customStyle="1" w:styleId="aff3">
    <w:name w:val="无间隔 字符"/>
    <w:basedOn w:val="a3"/>
    <w:link w:val="aff2"/>
    <w:uiPriority w:val="1"/>
    <w:qFormat/>
    <w:rPr>
      <w:rFonts w:ascii="Book Antiqua" w:hAnsi="Book Antiqua"/>
      <w:sz w:val="22"/>
      <w:lang w:eastAsia="ar-SA"/>
    </w:rPr>
  </w:style>
  <w:style w:type="paragraph" w:customStyle="1" w:styleId="TOC10">
    <w:name w:val="TOC 标题1"/>
    <w:basedOn w:val="1"/>
    <w:next w:val="a2"/>
    <w:uiPriority w:val="39"/>
    <w:semiHidden/>
    <w:unhideWhenUsed/>
    <w:qFormat/>
    <w:pPr>
      <w:keepLines/>
      <w:numPr>
        <w:numId w:val="0"/>
      </w:numPr>
      <w:spacing w:before="340" w:after="330" w:line="578" w:lineRule="auto"/>
      <w:outlineLvl w:val="9"/>
    </w:pPr>
    <w:rPr>
      <w:bCs/>
      <w:kern w:val="44"/>
      <w:sz w:val="44"/>
      <w:szCs w:val="44"/>
    </w:rPr>
  </w:style>
  <w:style w:type="paragraph" w:styleId="aff4">
    <w:name w:val="List Paragraph"/>
    <w:basedOn w:val="a2"/>
    <w:uiPriority w:val="34"/>
    <w:qFormat/>
    <w:pPr>
      <w:suppressAutoHyphens w:val="0"/>
      <w:spacing w:line="240" w:lineRule="auto"/>
      <w:ind w:firstLineChars="200" w:firstLine="420"/>
      <w:jc w:val="both"/>
    </w:pPr>
    <w:rPr>
      <w:rFonts w:ascii="Calibri" w:hAnsi="Calibri"/>
      <w:kern w:val="2"/>
      <w:szCs w:val="22"/>
      <w:lang w:eastAsia="zh-CN"/>
    </w:rPr>
  </w:style>
  <w:style w:type="character" w:customStyle="1" w:styleId="af">
    <w:name w:val="正文文本 字符"/>
    <w:basedOn w:val="a3"/>
    <w:link w:val="ae"/>
    <w:uiPriority w:val="99"/>
    <w:semiHidden/>
    <w:qFormat/>
    <w:rPr>
      <w:rFonts w:ascii="Book Antiqua" w:hAnsi="Book Antiqua"/>
      <w:sz w:val="22"/>
      <w:lang w:eastAsia="ar-SA"/>
    </w:rPr>
  </w:style>
  <w:style w:type="character" w:customStyle="1" w:styleId="af9">
    <w:name w:val="标题 字符"/>
    <w:basedOn w:val="a3"/>
    <w:link w:val="af7"/>
    <w:qFormat/>
    <w:rPr>
      <w:rFonts w:ascii="Arial" w:eastAsia="微软雅黑" w:hAnsi="Arial" w:cs="Mangal"/>
      <w:sz w:val="28"/>
      <w:szCs w:val="28"/>
      <w:lang w:eastAsia="ar-SA"/>
    </w:rPr>
  </w:style>
  <w:style w:type="character" w:customStyle="1" w:styleId="af8">
    <w:name w:val="副标题 字符"/>
    <w:basedOn w:val="a3"/>
    <w:link w:val="af6"/>
    <w:qFormat/>
    <w:rPr>
      <w:rFonts w:ascii="Arial" w:eastAsia="微软雅黑" w:hAnsi="Arial" w:cs="Mangal"/>
      <w:i/>
      <w:iCs/>
      <w:sz w:val="28"/>
      <w:szCs w:val="28"/>
      <w:lang w:eastAsia="ar-SA"/>
    </w:rPr>
  </w:style>
  <w:style w:type="paragraph" w:styleId="aff5">
    <w:name w:val="Quote"/>
    <w:basedOn w:val="a2"/>
    <w:next w:val="a2"/>
    <w:link w:val="aff6"/>
    <w:uiPriority w:val="29"/>
    <w:qFormat/>
    <w:rPr>
      <w:i/>
      <w:iCs/>
      <w:color w:val="000000" w:themeColor="text1"/>
    </w:rPr>
  </w:style>
  <w:style w:type="character" w:customStyle="1" w:styleId="aff6">
    <w:name w:val="引用 字符"/>
    <w:basedOn w:val="a3"/>
    <w:link w:val="aff5"/>
    <w:uiPriority w:val="29"/>
    <w:qFormat/>
    <w:rPr>
      <w:rFonts w:ascii="Book Antiqua" w:hAnsi="Book Antiqua"/>
      <w:i/>
      <w:iCs/>
      <w:color w:val="000000" w:themeColor="text1"/>
      <w:sz w:val="22"/>
      <w:lang w:eastAsia="ar-SA"/>
    </w:rPr>
  </w:style>
  <w:style w:type="paragraph" w:styleId="aff7">
    <w:name w:val="Intense Quote"/>
    <w:basedOn w:val="a2"/>
    <w:next w:val="a2"/>
    <w:link w:val="aff8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8">
    <w:name w:val="明显引用 字符"/>
    <w:basedOn w:val="a3"/>
    <w:link w:val="aff7"/>
    <w:uiPriority w:val="30"/>
    <w:qFormat/>
    <w:rPr>
      <w:rFonts w:ascii="Book Antiqua" w:hAnsi="Book Antiqua"/>
      <w:b/>
      <w:bCs/>
      <w:i/>
      <w:iCs/>
      <w:color w:val="4F81BD" w:themeColor="accent1"/>
      <w:sz w:val="22"/>
      <w:lang w:eastAsia="ar-SA"/>
    </w:rPr>
  </w:style>
  <w:style w:type="character" w:customStyle="1" w:styleId="11">
    <w:name w:val="不明显强调1"/>
    <w:uiPriority w:val="19"/>
    <w:qFormat/>
    <w:rPr>
      <w:i/>
      <w:iCs/>
      <w:color w:val="7F7F7F" w:themeColor="text1" w:themeTint="80"/>
    </w:rPr>
  </w:style>
  <w:style w:type="character" w:customStyle="1" w:styleId="12">
    <w:name w:val="明显强调1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不明显参考1"/>
    <w:basedOn w:val="a3"/>
    <w:uiPriority w:val="31"/>
    <w:qFormat/>
    <w:rPr>
      <w:smallCaps/>
      <w:color w:val="C0504D" w:themeColor="accent2"/>
      <w:u w:val="single"/>
    </w:rPr>
  </w:style>
  <w:style w:type="character" w:customStyle="1" w:styleId="14">
    <w:name w:val="明显参考1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书籍标题1"/>
    <w:basedOn w:val="a3"/>
    <w:uiPriority w:val="33"/>
    <w:qFormat/>
    <w:rPr>
      <w:b/>
      <w:bCs/>
      <w:smallCaps/>
      <w:spacing w:val="5"/>
    </w:rPr>
  </w:style>
  <w:style w:type="character" w:customStyle="1" w:styleId="a9">
    <w:name w:val="题注 字符"/>
    <w:link w:val="a8"/>
    <w:qFormat/>
    <w:rPr>
      <w:rFonts w:ascii="Arial" w:eastAsia="黑体" w:hAnsi="Arial" w:cs="Arial"/>
      <w:iCs/>
      <w:color w:val="000000"/>
      <w:lang w:val="zh-CN" w:eastAsia="ar-SA"/>
    </w:rPr>
  </w:style>
  <w:style w:type="paragraph" w:customStyle="1" w:styleId="90">
    <w:name w:val="样式9"/>
    <w:basedOn w:val="a2"/>
    <w:qFormat/>
    <w:pPr>
      <w:keepNext/>
      <w:numPr>
        <w:ilvl w:val="3"/>
        <w:numId w:val="2"/>
      </w:numPr>
      <w:suppressAutoHyphens w:val="0"/>
      <w:adjustRightInd w:val="0"/>
      <w:spacing w:before="60" w:after="60" w:line="360" w:lineRule="auto"/>
      <w:textAlignment w:val="baseline"/>
      <w:outlineLvl w:val="3"/>
    </w:pPr>
    <w:rPr>
      <w:lang w:eastAsia="zh-CN"/>
    </w:rPr>
  </w:style>
  <w:style w:type="paragraph" w:customStyle="1" w:styleId="aff9">
    <w:name w:val="段"/>
    <w:link w:val="Char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Char">
    <w:name w:val="段 Char"/>
    <w:link w:val="aff9"/>
    <w:qFormat/>
    <w:rPr>
      <w:rFonts w:ascii="宋体"/>
      <w:sz w:val="21"/>
    </w:rPr>
  </w:style>
  <w:style w:type="table" w:customStyle="1" w:styleId="16">
    <w:name w:val="网格型1"/>
    <w:basedOn w:val="a4"/>
    <w:qFormat/>
    <w:pPr>
      <w:widowControl w:val="0"/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批注文字 字符"/>
    <w:basedOn w:val="a3"/>
    <w:link w:val="ac"/>
    <w:uiPriority w:val="99"/>
    <w:semiHidden/>
    <w:qFormat/>
    <w:rPr>
      <w:rFonts w:ascii="Book Antiqua" w:hAnsi="Book Antiqua"/>
      <w:sz w:val="22"/>
      <w:lang w:eastAsia="ar-SA"/>
    </w:rPr>
  </w:style>
  <w:style w:type="character" w:customStyle="1" w:styleId="afb">
    <w:name w:val="批注主题 字符"/>
    <w:basedOn w:val="ad"/>
    <w:link w:val="afa"/>
    <w:uiPriority w:val="99"/>
    <w:semiHidden/>
    <w:qFormat/>
    <w:rPr>
      <w:rFonts w:ascii="Book Antiqua" w:hAnsi="Book Antiqua"/>
      <w:b/>
      <w:bCs/>
      <w:sz w:val="22"/>
      <w:lang w:eastAsia="ar-SA"/>
    </w:rPr>
  </w:style>
  <w:style w:type="paragraph" w:customStyle="1" w:styleId="Numberedlist21">
    <w:name w:val="Numbered list 2.1"/>
    <w:basedOn w:val="1"/>
    <w:next w:val="a2"/>
    <w:qFormat/>
    <w:pPr>
      <w:numPr>
        <w:numId w:val="3"/>
      </w:numPr>
      <w:tabs>
        <w:tab w:val="left" w:pos="720"/>
      </w:tabs>
      <w:spacing w:line="240" w:lineRule="auto"/>
    </w:pPr>
    <w:rPr>
      <w:sz w:val="28"/>
    </w:rPr>
  </w:style>
  <w:style w:type="paragraph" w:customStyle="1" w:styleId="17">
    <w:name w:val="修订1"/>
    <w:hidden/>
    <w:uiPriority w:val="99"/>
    <w:semiHidden/>
    <w:qFormat/>
    <w:rPr>
      <w:rFonts w:ascii="Book Antiqua" w:hAnsi="Book Antiqua"/>
      <w:sz w:val="22"/>
      <w:lang w:eastAsia="ar-SA"/>
    </w:rPr>
  </w:style>
  <w:style w:type="paragraph" w:customStyle="1" w:styleId="CellBody">
    <w:name w:val="CellBody"/>
    <w:basedOn w:val="a2"/>
    <w:qFormat/>
    <w:pPr>
      <w:tabs>
        <w:tab w:val="left" w:pos="1539"/>
      </w:tabs>
      <w:suppressAutoHyphens w:val="0"/>
      <w:spacing w:line="240" w:lineRule="auto"/>
    </w:pPr>
    <w:rPr>
      <w:rFonts w:ascii="Palatino" w:hAnsi="Palatino"/>
      <w:color w:val="000000"/>
      <w:sz w:val="20"/>
      <w:lang w:eastAsia="en-US"/>
    </w:rPr>
  </w:style>
  <w:style w:type="paragraph" w:customStyle="1" w:styleId="a0">
    <w:name w:val="数字编号列项（二级）"/>
    <w:basedOn w:val="a2"/>
    <w:qFormat/>
    <w:pPr>
      <w:widowControl/>
      <w:numPr>
        <w:ilvl w:val="1"/>
        <w:numId w:val="4"/>
      </w:numPr>
      <w:suppressAutoHyphens w:val="0"/>
      <w:spacing w:before="53" w:line="240" w:lineRule="auto"/>
      <w:jc w:val="both"/>
    </w:pPr>
    <w:rPr>
      <w:rFonts w:ascii="宋体" w:hAnsi="宋体" w:cs="宋体"/>
      <w:szCs w:val="21"/>
      <w:lang w:eastAsia="zh-CN"/>
    </w:rPr>
  </w:style>
  <w:style w:type="paragraph" w:customStyle="1" w:styleId="a">
    <w:name w:val="字母编号列项（一级）"/>
    <w:basedOn w:val="a2"/>
    <w:qFormat/>
    <w:pPr>
      <w:widowControl/>
      <w:numPr>
        <w:numId w:val="4"/>
      </w:numPr>
      <w:suppressAutoHyphens w:val="0"/>
      <w:spacing w:before="53" w:line="240" w:lineRule="auto"/>
      <w:jc w:val="both"/>
    </w:pPr>
    <w:rPr>
      <w:rFonts w:ascii="宋体" w:hAnsi="宋体" w:cs="宋体"/>
      <w:szCs w:val="21"/>
      <w:lang w:eastAsia="zh-CN"/>
    </w:rPr>
  </w:style>
  <w:style w:type="paragraph" w:customStyle="1" w:styleId="a1">
    <w:name w:val="编号列项（三级）"/>
    <w:basedOn w:val="a2"/>
    <w:qFormat/>
    <w:pPr>
      <w:widowControl/>
      <w:numPr>
        <w:ilvl w:val="2"/>
        <w:numId w:val="4"/>
      </w:numPr>
      <w:suppressAutoHyphens w:val="0"/>
      <w:spacing w:before="53" w:line="240" w:lineRule="auto"/>
      <w:ind w:left="3358"/>
    </w:pPr>
    <w:rPr>
      <w:rFonts w:ascii="宋体" w:hAnsi="宋体" w:cs="宋体"/>
      <w:szCs w:val="21"/>
      <w:lang w:eastAsia="zh-CN"/>
    </w:rPr>
  </w:style>
  <w:style w:type="character" w:customStyle="1" w:styleId="a7">
    <w:name w:val="正文缩进 字符"/>
    <w:link w:val="a6"/>
    <w:qFormat/>
    <w:rPr>
      <w:kern w:val="2"/>
      <w:sz w:val="21"/>
      <w:szCs w:val="24"/>
    </w:rPr>
  </w:style>
  <w:style w:type="character" w:customStyle="1" w:styleId="ab">
    <w:name w:val="文档结构图 字符"/>
    <w:basedOn w:val="a3"/>
    <w:link w:val="aa"/>
    <w:uiPriority w:val="99"/>
    <w:semiHidden/>
    <w:qFormat/>
    <w:rPr>
      <w:rFonts w:ascii="宋体" w:hAnsi="Book Antiqua"/>
      <w:sz w:val="18"/>
      <w:szCs w:val="18"/>
      <w:lang w:eastAsia="ar-SA"/>
    </w:rPr>
  </w:style>
  <w:style w:type="character" w:customStyle="1" w:styleId="apple-converted-space">
    <w:name w:val="apple-converted-space"/>
    <w:basedOn w:val="a3"/>
    <w:qFormat/>
  </w:style>
  <w:style w:type="character" w:customStyle="1" w:styleId="block">
    <w:name w:val="block"/>
    <w:basedOn w:val="a3"/>
    <w:qFormat/>
  </w:style>
  <w:style w:type="paragraph" w:customStyle="1" w:styleId="affa">
    <w:name w:val="前言、引言标题"/>
    <w:next w:val="aff9"/>
    <w:qFormat/>
    <w:pPr>
      <w:keepNext/>
      <w:pageBreakBefore/>
      <w:shd w:val="clear" w:color="FFFFFF" w:fill="FFFFFF"/>
      <w:spacing w:before="640" w:afterLines="5"/>
      <w:jc w:val="center"/>
      <w:outlineLvl w:val="0"/>
    </w:pPr>
    <w:rPr>
      <w:rFonts w:ascii="黑体" w:eastAsia="黑体"/>
      <w:sz w:val="32"/>
    </w:rPr>
  </w:style>
  <w:style w:type="paragraph" w:customStyle="1" w:styleId="affb">
    <w:name w:val="章标题"/>
    <w:next w:val="aff9"/>
    <w:link w:val="Char0"/>
    <w:qFormat/>
    <w:pPr>
      <w:spacing w:beforeLines="100" w:afterLines="100"/>
      <w:jc w:val="both"/>
      <w:outlineLvl w:val="1"/>
    </w:pPr>
    <w:rPr>
      <w:rFonts w:ascii="黑体" w:eastAsia="黑体"/>
      <w:sz w:val="21"/>
    </w:rPr>
  </w:style>
  <w:style w:type="character" w:customStyle="1" w:styleId="Char0">
    <w:name w:val="章标题 Char"/>
    <w:basedOn w:val="a3"/>
    <w:link w:val="affb"/>
    <w:qFormat/>
    <w:rPr>
      <w:rFonts w:ascii="黑体" w:eastAsia="黑体"/>
      <w:sz w:val="21"/>
    </w:rPr>
  </w:style>
  <w:style w:type="paragraph" w:customStyle="1" w:styleId="affc">
    <w:name w:val="一级条标题"/>
    <w:next w:val="aff9"/>
    <w:link w:val="Char1"/>
    <w:qFormat/>
    <w:pPr>
      <w:spacing w:beforeLines="50" w:afterLines="50"/>
      <w:outlineLvl w:val="2"/>
    </w:pPr>
    <w:rPr>
      <w:rFonts w:ascii="黑体" w:eastAsia="黑体"/>
      <w:sz w:val="21"/>
      <w:szCs w:val="21"/>
    </w:rPr>
  </w:style>
  <w:style w:type="character" w:customStyle="1" w:styleId="Char1">
    <w:name w:val="一级条标题 Char"/>
    <w:basedOn w:val="a3"/>
    <w:link w:val="affc"/>
    <w:qFormat/>
    <w:rPr>
      <w:rFonts w:ascii="黑体" w:eastAsia="黑体"/>
      <w:sz w:val="21"/>
      <w:szCs w:val="21"/>
    </w:rPr>
  </w:style>
  <w:style w:type="paragraph" w:customStyle="1" w:styleId="affd">
    <w:name w:val="二级条标题"/>
    <w:basedOn w:val="affc"/>
    <w:next w:val="aff9"/>
    <w:link w:val="CharChar"/>
    <w:qFormat/>
    <w:pPr>
      <w:spacing w:before="50" w:after="50"/>
      <w:outlineLvl w:val="3"/>
    </w:pPr>
  </w:style>
  <w:style w:type="character" w:customStyle="1" w:styleId="CharChar">
    <w:name w:val="二级条标题 Char Char"/>
    <w:basedOn w:val="a3"/>
    <w:link w:val="affd"/>
    <w:qFormat/>
    <w:rPr>
      <w:rFonts w:ascii="黑体" w:eastAsia="黑体"/>
      <w:sz w:val="21"/>
      <w:szCs w:val="21"/>
    </w:rPr>
  </w:style>
  <w:style w:type="paragraph" w:customStyle="1" w:styleId="affe">
    <w:name w:val="三级条标题"/>
    <w:basedOn w:val="affd"/>
    <w:next w:val="aff9"/>
    <w:qFormat/>
    <w:pPr>
      <w:outlineLvl w:val="4"/>
    </w:pPr>
  </w:style>
  <w:style w:type="paragraph" w:customStyle="1" w:styleId="afff">
    <w:name w:val="附录章标题"/>
    <w:next w:val="aff9"/>
    <w:qFormat/>
    <w:pPr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ff0">
    <w:name w:val="附录标识"/>
    <w:basedOn w:val="a2"/>
    <w:next w:val="aff9"/>
    <w:qFormat/>
    <w:pPr>
      <w:keepNext/>
      <w:widowControl/>
      <w:shd w:val="clear" w:color="FFFFFF" w:fill="FFFFFF"/>
      <w:tabs>
        <w:tab w:val="left" w:pos="6405"/>
      </w:tabs>
      <w:suppressAutoHyphens w:val="0"/>
      <w:spacing w:before="640" w:afterLines="5" w:line="240" w:lineRule="auto"/>
      <w:jc w:val="center"/>
      <w:outlineLvl w:val="0"/>
    </w:pPr>
    <w:rPr>
      <w:rFonts w:ascii="黑体" w:eastAsia="黑体" w:hAnsi="Times New Roman"/>
      <w:lang w:eastAsia="zh-CN"/>
    </w:rPr>
  </w:style>
  <w:style w:type="paragraph" w:customStyle="1" w:styleId="afff1">
    <w:name w:val="附录二级条标题"/>
    <w:basedOn w:val="a2"/>
    <w:next w:val="aff9"/>
    <w:qFormat/>
    <w:pPr>
      <w:widowControl/>
      <w:suppressAutoHyphens w:val="0"/>
      <w:wordWrap w:val="0"/>
      <w:overflowPunct w:val="0"/>
      <w:autoSpaceDE w:val="0"/>
      <w:autoSpaceDN w:val="0"/>
      <w:spacing w:beforeLines="50" w:afterLines="50" w:line="240" w:lineRule="auto"/>
      <w:jc w:val="both"/>
      <w:textAlignment w:val="baseline"/>
      <w:outlineLvl w:val="3"/>
    </w:pPr>
    <w:rPr>
      <w:rFonts w:ascii="黑体" w:eastAsia="黑体" w:hAnsi="Times New Roman"/>
      <w:kern w:val="21"/>
      <w:lang w:eastAsia="zh-CN"/>
    </w:rPr>
  </w:style>
  <w:style w:type="paragraph" w:customStyle="1" w:styleId="afff2">
    <w:name w:val="附录三级条标题"/>
    <w:basedOn w:val="afff1"/>
    <w:next w:val="aff9"/>
    <w:qFormat/>
    <w:pPr>
      <w:tabs>
        <w:tab w:val="left" w:pos="360"/>
      </w:tabs>
      <w:outlineLvl w:val="4"/>
    </w:pPr>
  </w:style>
  <w:style w:type="paragraph" w:customStyle="1" w:styleId="afff3">
    <w:name w:val="附录四级条标题"/>
    <w:basedOn w:val="afff2"/>
    <w:next w:val="aff9"/>
    <w:qFormat/>
    <w:pPr>
      <w:outlineLvl w:val="5"/>
    </w:pPr>
  </w:style>
  <w:style w:type="paragraph" w:customStyle="1" w:styleId="afff4">
    <w:name w:val="附录五级条标题"/>
    <w:basedOn w:val="afff3"/>
    <w:next w:val="aff9"/>
    <w:qFormat/>
    <w:pPr>
      <w:outlineLvl w:val="6"/>
    </w:pPr>
  </w:style>
  <w:style w:type="paragraph" w:customStyle="1" w:styleId="afff5">
    <w:name w:val="附录一级条标题"/>
    <w:basedOn w:val="afff"/>
    <w:next w:val="aff9"/>
    <w:qFormat/>
    <w:pPr>
      <w:autoSpaceDN w:val="0"/>
      <w:spacing w:beforeLines="50" w:afterLines="50"/>
      <w:outlineLvl w:val="2"/>
    </w:pPr>
  </w:style>
  <w:style w:type="paragraph" w:customStyle="1" w:styleId="afff6">
    <w:name w:val="封面标准英文名称"/>
    <w:basedOn w:val="aff1"/>
    <w:qFormat/>
    <w:pPr>
      <w:framePr w:w="9639" w:wrap="around" w:vAnchor="page" w:hAnchor="page" w:y="6408"/>
      <w:spacing w:before="370" w:afterLines="5" w:line="400" w:lineRule="exact"/>
    </w:pPr>
    <w:rPr>
      <w:rFonts w:ascii="Times New Roman"/>
      <w:sz w:val="28"/>
      <w:szCs w:val="28"/>
    </w:rPr>
  </w:style>
  <w:style w:type="paragraph" w:customStyle="1" w:styleId="afff7">
    <w:name w:val="目次、标准名称标题"/>
    <w:basedOn w:val="a2"/>
    <w:next w:val="a2"/>
    <w:qFormat/>
    <w:pPr>
      <w:keepNext/>
      <w:pageBreakBefore/>
      <w:widowControl/>
      <w:shd w:val="clear" w:color="FFFFFF" w:fill="FFFFFF"/>
      <w:suppressAutoHyphens w:val="0"/>
      <w:spacing w:before="640" w:afterLines="5" w:line="460" w:lineRule="exact"/>
      <w:jc w:val="center"/>
      <w:outlineLvl w:val="0"/>
    </w:pPr>
    <w:rPr>
      <w:rFonts w:ascii="黑体" w:eastAsia="黑体" w:hAnsi="Times New Roman"/>
      <w:sz w:val="32"/>
      <w:lang w:eastAsia="zh-CN"/>
    </w:rPr>
  </w:style>
  <w:style w:type="paragraph" w:customStyle="1" w:styleId="21">
    <w:name w:val="修订2"/>
    <w:hidden/>
    <w:uiPriority w:val="99"/>
    <w:semiHidden/>
    <w:qFormat/>
    <w:rPr>
      <w:rFonts w:ascii="Book Antiqua" w:hAnsi="Book Antiqua"/>
      <w:sz w:val="22"/>
      <w:lang w:eastAsia="ar-SA"/>
    </w:rPr>
  </w:style>
  <w:style w:type="paragraph" w:customStyle="1" w:styleId="tabhead">
    <w:name w:val="tab_head"/>
    <w:basedOn w:val="cont"/>
    <w:qFormat/>
    <w:pPr>
      <w:spacing w:beforeLines="0" w:before="0" w:afterLines="0" w:after="0"/>
      <w:ind w:leftChars="0" w:left="0"/>
    </w:pPr>
    <w:rPr>
      <w:b/>
      <w:bCs/>
    </w:rPr>
  </w:style>
  <w:style w:type="paragraph" w:customStyle="1" w:styleId="cont">
    <w:name w:val="cont"/>
    <w:basedOn w:val="a2"/>
    <w:qFormat/>
    <w:pPr>
      <w:adjustRightInd w:val="0"/>
      <w:snapToGrid w:val="0"/>
      <w:spacing w:beforeLines="50" w:before="156" w:afterLines="50" w:after="156"/>
      <w:ind w:leftChars="428" w:left="899"/>
    </w:pPr>
  </w:style>
  <w:style w:type="character" w:customStyle="1" w:styleId="18">
    <w:name w:val="未处理的提及1"/>
    <w:basedOn w:val="a3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31">
    <w:name w:val="修订3"/>
    <w:hidden/>
    <w:uiPriority w:val="99"/>
    <w:unhideWhenUsed/>
    <w:qFormat/>
    <w:rPr>
      <w:rFonts w:ascii="Arial" w:hAnsi="Arial"/>
      <w:sz w:val="2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hyperlink" Target="http://192.168.14.27:8081/northboundApi/v1/device/parameters/1202000091177SP0060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ip:port/northboundApi" TargetMode="External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package" Target="embeddings/Microsoft_Excel_Worksheet.xlsx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5140;&#21551;&#21326;\Documents\&#33258;&#23450;&#20041;%20Office%20&#27169;&#26495;\User%20Guide%20template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C92973-6EF6-46E2-B32A-DF12ED6D3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User Guide template.dotm</Template>
  <TotalTime>7</TotalTime>
  <Pages>61</Pages>
  <Words>8055</Words>
  <Characters>45920</Characters>
  <Application>Microsoft Office Word</Application>
  <DocSecurity>0</DocSecurity>
  <Lines>382</Lines>
  <Paragraphs>107</Paragraphs>
  <ScaleCrop>false</ScaleCrop>
  <Company>gsta</Company>
  <LinksUpToDate>false</LinksUpToDate>
  <CharactersWithSpaces>53868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shenjj</dc:creator>
  <cp:lastModifiedBy>杨亚楠</cp:lastModifiedBy>
  <cp:revision>14</cp:revision>
  <cp:lastPrinted>2018-03-01T09:50:00Z</cp:lastPrinted>
  <dcterms:created xsi:type="dcterms:W3CDTF">2023-10-18T02:57:00Z</dcterms:created>
  <dcterms:modified xsi:type="dcterms:W3CDTF">2024-04-08T08:19:00Z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1C01F4AFB7FC47198710CE2FCD3F1E6E</vt:lpwstr>
  </property>
</Properties>
</file>